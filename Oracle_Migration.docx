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CA1F9" w14:textId="77777777" w:rsidR="00EB7645" w:rsidRPr="003474CC" w:rsidRDefault="00EB7645" w:rsidP="001D5D92">
      <w:pPr>
        <w:suppressAutoHyphens/>
        <w:spacing w:before="120" w:after="120" w:line="240" w:lineRule="auto"/>
        <w:ind w:left="-630"/>
        <w:jc w:val="right"/>
        <w:rPr>
          <w:rFonts w:ascii="Calibri" w:eastAsia="Times New Roman" w:hAnsi="Calibri" w:cs="Calibri"/>
          <w:kern w:val="1"/>
          <w:sz w:val="44"/>
          <w:szCs w:val="20"/>
          <w:lang w:eastAsia="ar-SA"/>
        </w:rPr>
      </w:pPr>
    </w:p>
    <w:p w14:paraId="798E87D3" w14:textId="77777777" w:rsidR="00EB7645" w:rsidRPr="003474CC" w:rsidRDefault="00EB7645" w:rsidP="001D5D92">
      <w:pPr>
        <w:suppressAutoHyphens/>
        <w:spacing w:before="120" w:after="120" w:line="240" w:lineRule="auto"/>
        <w:ind w:left="-630"/>
        <w:jc w:val="right"/>
        <w:rPr>
          <w:rFonts w:ascii="Calibri" w:eastAsia="Times New Roman" w:hAnsi="Calibri" w:cs="Calibri"/>
          <w:kern w:val="1"/>
          <w:sz w:val="44"/>
          <w:szCs w:val="20"/>
          <w:lang w:eastAsia="ar-SA"/>
        </w:rPr>
      </w:pPr>
    </w:p>
    <w:p w14:paraId="6BFD9699" w14:textId="77777777" w:rsidR="00EB7645" w:rsidRPr="003474CC" w:rsidRDefault="00EB7645" w:rsidP="001D5D92">
      <w:pPr>
        <w:suppressAutoHyphens/>
        <w:spacing w:before="120" w:after="120" w:line="240" w:lineRule="auto"/>
        <w:ind w:left="-630"/>
        <w:jc w:val="right"/>
        <w:rPr>
          <w:rFonts w:ascii="Calibri" w:eastAsia="Times New Roman" w:hAnsi="Calibri" w:cs="Calibri"/>
          <w:kern w:val="1"/>
          <w:sz w:val="44"/>
          <w:szCs w:val="20"/>
          <w:lang w:eastAsia="ar-SA"/>
        </w:rPr>
      </w:pPr>
    </w:p>
    <w:p w14:paraId="7A87499D" w14:textId="77777777" w:rsidR="00EB7645" w:rsidRPr="003474CC" w:rsidRDefault="00EB7645" w:rsidP="001D5D92">
      <w:pPr>
        <w:suppressAutoHyphens/>
        <w:spacing w:before="120" w:after="120" w:line="240" w:lineRule="auto"/>
        <w:ind w:left="-630"/>
        <w:jc w:val="right"/>
        <w:rPr>
          <w:rFonts w:ascii="Calibri" w:eastAsia="Times New Roman" w:hAnsi="Calibri" w:cs="Calibri"/>
          <w:kern w:val="1"/>
          <w:sz w:val="44"/>
          <w:szCs w:val="20"/>
          <w:lang w:eastAsia="ar-SA"/>
        </w:rPr>
      </w:pPr>
    </w:p>
    <w:p w14:paraId="1737051F" w14:textId="6FB90763" w:rsidR="00EB7645" w:rsidRPr="00010E13" w:rsidRDefault="00EB7645" w:rsidP="00825A8E">
      <w:pPr>
        <w:spacing w:before="120" w:after="120"/>
        <w:rPr>
          <w:rFonts w:ascii="Calibri" w:hAnsi="Calibri" w:cs="Calibri"/>
          <w:b/>
          <w:bCs/>
          <w:color w:val="5B9BD5"/>
        </w:rPr>
      </w:pPr>
      <w:r w:rsidRPr="00010E13">
        <w:rPr>
          <w:rFonts w:ascii="Calibri" w:hAnsi="Calibri" w:cs="Calibri"/>
          <w:b/>
          <w:bCs/>
          <w:color w:val="5B9BD5"/>
        </w:rPr>
        <w:t>Table of Contents</w:t>
      </w:r>
    </w:p>
    <w:p w14:paraId="58012F9C" w14:textId="42D32694" w:rsidR="006B4DE9" w:rsidRDefault="00EB7645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r w:rsidRPr="00D07E84">
        <w:rPr>
          <w:rFonts w:ascii="Calibri" w:hAnsi="Calibri" w:cs="Calibri"/>
        </w:rPr>
        <w:fldChar w:fldCharType="begin"/>
      </w:r>
      <w:r w:rsidRPr="00D07E84">
        <w:rPr>
          <w:rFonts w:ascii="Calibri" w:hAnsi="Calibri" w:cs="Calibri"/>
        </w:rPr>
        <w:instrText xml:space="preserve"> TOC \o "1-3" \h \z \u </w:instrText>
      </w:r>
      <w:r w:rsidRPr="00D07E84">
        <w:rPr>
          <w:rFonts w:ascii="Calibri" w:hAnsi="Calibri" w:cs="Calibri"/>
        </w:rPr>
        <w:fldChar w:fldCharType="separate"/>
      </w:r>
      <w:hyperlink w:anchor="_Toc203810748" w:history="1">
        <w:r w:rsidR="006B4DE9" w:rsidRPr="00D23371">
          <w:rPr>
            <w:rStyle w:val="Hyperlink"/>
            <w:rFonts w:ascii="Calibri" w:hAnsi="Calibri" w:cs="Calibri"/>
            <w:noProof/>
          </w:rPr>
          <w:t>1</w:t>
        </w:r>
        <w:r w:rsidR="006B4DE9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="006B4DE9" w:rsidRPr="00D23371">
          <w:rPr>
            <w:rStyle w:val="Hyperlink"/>
            <w:rFonts w:ascii="Calibri" w:hAnsi="Calibri" w:cs="Calibri"/>
            <w:noProof/>
          </w:rPr>
          <w:t>Migration Interiview Qu</w:t>
        </w:r>
        <w:r w:rsidR="006B4DE9" w:rsidRPr="00D23371">
          <w:rPr>
            <w:rStyle w:val="Hyperlink"/>
            <w:rFonts w:ascii="Calibri" w:hAnsi="Calibri" w:cs="Calibri"/>
            <w:noProof/>
          </w:rPr>
          <w:t>e</w:t>
        </w:r>
        <w:r w:rsidR="006B4DE9" w:rsidRPr="00D23371">
          <w:rPr>
            <w:rStyle w:val="Hyperlink"/>
            <w:rFonts w:ascii="Calibri" w:hAnsi="Calibri" w:cs="Calibri"/>
            <w:noProof/>
          </w:rPr>
          <w:t>stions and answers</w:t>
        </w:r>
        <w:r w:rsidR="006B4DE9">
          <w:rPr>
            <w:noProof/>
            <w:webHidden/>
          </w:rPr>
          <w:tab/>
        </w:r>
        <w:r w:rsidR="006B4DE9">
          <w:rPr>
            <w:noProof/>
            <w:webHidden/>
          </w:rPr>
          <w:fldChar w:fldCharType="begin"/>
        </w:r>
        <w:r w:rsidR="006B4DE9">
          <w:rPr>
            <w:noProof/>
            <w:webHidden/>
          </w:rPr>
          <w:instrText xml:space="preserve"> PAGEREF _Toc203810748 \h </w:instrText>
        </w:r>
        <w:r w:rsidR="006B4DE9">
          <w:rPr>
            <w:noProof/>
            <w:webHidden/>
          </w:rPr>
        </w:r>
        <w:r w:rsidR="006B4DE9">
          <w:rPr>
            <w:noProof/>
            <w:webHidden/>
          </w:rPr>
          <w:fldChar w:fldCharType="separate"/>
        </w:r>
        <w:r w:rsidR="006B4DE9">
          <w:rPr>
            <w:noProof/>
            <w:webHidden/>
          </w:rPr>
          <w:t>2</w:t>
        </w:r>
        <w:r w:rsidR="006B4DE9">
          <w:rPr>
            <w:noProof/>
            <w:webHidden/>
          </w:rPr>
          <w:fldChar w:fldCharType="end"/>
        </w:r>
      </w:hyperlink>
    </w:p>
    <w:p w14:paraId="408C4D96" w14:textId="5D291F37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49" w:history="1">
        <w:r w:rsidRPr="00D23371">
          <w:rPr>
            <w:rStyle w:val="Hyperlink"/>
            <w:rFonts w:ascii="Calibri" w:hAnsi="Calibri" w:cs="Calibri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rman ( Recovery manager)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894C21" w14:textId="3632530A" w:rsidR="006B4DE9" w:rsidRDefault="006B4DE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0" w:history="1">
        <w:r w:rsidRPr="00D23371">
          <w:rPr>
            <w:rStyle w:val="Hyperlink"/>
            <w:rFonts w:ascii="Calibri" w:hAnsi="Calibri" w:cs="Calibri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Export &amp; Import Dump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3A899E" w14:textId="2FE5AFB2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1" w:history="1">
        <w:r w:rsidRPr="00D23371">
          <w:rPr>
            <w:rStyle w:val="Hyperlink"/>
            <w:rFonts w:ascii="Calibri" w:hAnsi="Calibri" w:cs="Calibri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GOLDEN 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BE675D" w14:textId="10E149F7" w:rsidR="006B4DE9" w:rsidRDefault="006B4DE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2" w:history="1">
        <w:r w:rsidRPr="00D23371">
          <w:rPr>
            <w:rStyle w:val="Hyperlink"/>
            <w:rFonts w:ascii="Calibri" w:hAnsi="Calibri" w:cs="Calibri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Fabric configuration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902318" w14:textId="6B430A53" w:rsidR="006B4DE9" w:rsidRDefault="006B4DE9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3" w:history="1">
        <w:r w:rsidRPr="00D23371">
          <w:rPr>
            <w:rStyle w:val="Hyperlink"/>
            <w:rFonts w:ascii="Calibri" w:hAnsi="Calibri" w:cs="Calibri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noProof/>
          </w:rPr>
          <w:t>ORACLE TO AZURE SQL DB/MANAGED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9F0E0F" w14:textId="639E7A04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4" w:history="1">
        <w:r w:rsidRPr="00D23371">
          <w:rPr>
            <w:rStyle w:val="Hyperlink"/>
            <w:rFonts w:ascii="Calibri" w:hAnsi="Calibri" w:cs="Calibri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oracle dba interview questions and answers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AEB3416" w14:textId="2F4F9498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5" w:history="1">
        <w:r w:rsidRPr="00D23371">
          <w:rPr>
            <w:rStyle w:val="Hyperlink"/>
            <w:rFonts w:ascii="Calibri" w:hAnsi="Calibri" w:cs="Calibri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Oracle to Postgres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C39F346" w14:textId="12A8A1FF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6" w:history="1">
        <w:r w:rsidRPr="00D23371">
          <w:rPr>
            <w:rStyle w:val="Hyperlink"/>
            <w:rFonts w:ascii="Calibri" w:hAnsi="Calibri" w:cs="Calibri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Oracle zero down time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636C8FA" w14:textId="4EE03D18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7" w:history="1">
        <w:r w:rsidRPr="00D23371">
          <w:rPr>
            <w:rStyle w:val="Hyperlink"/>
            <w:rFonts w:ascii="Calibri" w:hAnsi="Calibri" w:cs="Calibri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Oracle RAC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EC9051A" w14:textId="623CCACC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8" w:history="1">
        <w:r w:rsidRPr="00D23371">
          <w:rPr>
            <w:rStyle w:val="Hyperlink"/>
            <w:rFonts w:ascii="Calibri" w:hAnsi="Calibri" w:cs="Calibri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On premise SQL server to azure sql db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0D56799" w14:textId="260BC590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59" w:history="1">
        <w:r w:rsidRPr="00D23371">
          <w:rPr>
            <w:rStyle w:val="Hyperlink"/>
            <w:rFonts w:ascii="Calibri" w:hAnsi="Calibri" w:cs="Calibri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SQL server dba interview questions and answers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25F4386B" w14:textId="1905617A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60" w:history="1">
        <w:r w:rsidRPr="00D23371">
          <w:rPr>
            <w:rStyle w:val="Hyperlink"/>
            <w:rFonts w:ascii="Calibri" w:hAnsi="Calibri" w:cs="Calibri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Types of Azure SQLS AND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25252090" w14:textId="0F982CD7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61" w:history="1">
        <w:r w:rsidRPr="00D23371">
          <w:rPr>
            <w:rStyle w:val="Hyperlink"/>
            <w:rFonts w:ascii="Calibri" w:hAnsi="Calibri" w:cs="Calibri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Postgr</w:t>
        </w:r>
        <w:r w:rsidRPr="00D23371">
          <w:rPr>
            <w:rStyle w:val="Hyperlink"/>
            <w:rFonts w:ascii="Calibri" w:hAnsi="Calibri" w:cs="Calibri"/>
            <w:noProof/>
          </w:rPr>
          <w:t>e</w:t>
        </w:r>
        <w:r w:rsidRPr="00D23371">
          <w:rPr>
            <w:rStyle w:val="Hyperlink"/>
            <w:rFonts w:ascii="Calibri" w:hAnsi="Calibri" w:cs="Calibri"/>
            <w:noProof/>
          </w:rPr>
          <w:t>s SQL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C5EF6ED" w14:textId="10475110" w:rsidR="006B4DE9" w:rsidRDefault="006B4DE9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203810762" w:history="1">
        <w:r w:rsidRPr="00D23371">
          <w:rPr>
            <w:rStyle w:val="Hyperlink"/>
            <w:rFonts w:ascii="Calibri" w:hAnsi="Calibri" w:cs="Calibri"/>
            <w:noProof/>
          </w:rPr>
          <w:t>12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US"/>
            <w14:ligatures w14:val="standardContextual"/>
          </w:rPr>
          <w:tab/>
        </w:r>
        <w:r w:rsidRPr="00D23371">
          <w:rPr>
            <w:rStyle w:val="Hyperlink"/>
            <w:rFonts w:ascii="Calibri" w:hAnsi="Calibri" w:cs="Calibri"/>
            <w:noProof/>
          </w:rPr>
          <w:t>Postgres DBA interview questions and answers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_Toc203810762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1C88DDE6" w14:textId="0233A7EF" w:rsidR="00EB7645" w:rsidRPr="00D07E84" w:rsidRDefault="00EB7645" w:rsidP="001D5D92">
      <w:pPr>
        <w:spacing w:before="120" w:after="120"/>
        <w:rPr>
          <w:rFonts w:ascii="Calibri" w:hAnsi="Calibri" w:cs="Calibri"/>
        </w:rPr>
      </w:pPr>
      <w:r w:rsidRPr="00D07E84">
        <w:rPr>
          <w:rFonts w:ascii="Calibri" w:hAnsi="Calibri" w:cs="Calibri"/>
          <w:b/>
          <w:bCs/>
          <w:noProof/>
        </w:rPr>
        <w:fldChar w:fldCharType="end"/>
      </w:r>
    </w:p>
    <w:p w14:paraId="49B59346" w14:textId="77777777" w:rsidR="00E85A1C" w:rsidRDefault="00EB7645" w:rsidP="00B34BD4">
      <w:pPr>
        <w:rPr>
          <w:rFonts w:ascii="Calibri" w:hAnsi="Calibri" w:cs="Calibri"/>
        </w:rPr>
      </w:pPr>
      <w:bookmarkStart w:id="1" w:name="_Toc495116611"/>
      <w:bookmarkStart w:id="2" w:name="_Toc495118325"/>
      <w:r w:rsidRPr="00D07E84">
        <w:rPr>
          <w:rFonts w:ascii="Calibri" w:hAnsi="Calibri" w:cs="Calibri"/>
        </w:rPr>
        <w:br w:type="page"/>
      </w:r>
      <w:bookmarkEnd w:id="1"/>
      <w:bookmarkEnd w:id="2"/>
    </w:p>
    <w:p w14:paraId="470B4E07" w14:textId="77777777" w:rsidR="00730CCA" w:rsidRDefault="00730CCA" w:rsidP="00B34BD4">
      <w:pPr>
        <w:rPr>
          <w:rFonts w:ascii="Calibri" w:hAnsi="Calibri" w:cs="Calibri"/>
        </w:rPr>
      </w:pPr>
    </w:p>
    <w:p w14:paraId="3E94796E" w14:textId="77777777" w:rsidR="00730CCA" w:rsidRDefault="00730CCA" w:rsidP="00B34BD4">
      <w:pPr>
        <w:rPr>
          <w:rFonts w:ascii="Calibri" w:hAnsi="Calibri" w:cs="Calibri"/>
        </w:rPr>
      </w:pPr>
    </w:p>
    <w:p w14:paraId="5AD1357A" w14:textId="55B58FE9" w:rsidR="00730CCA" w:rsidRDefault="00730CCA" w:rsidP="00730CCA">
      <w:pPr>
        <w:pStyle w:val="Heading1"/>
        <w:spacing w:before="120" w:after="120"/>
        <w:rPr>
          <w:rFonts w:ascii="Calibri" w:hAnsi="Calibri" w:cs="Calibri"/>
        </w:rPr>
      </w:pPr>
      <w:bookmarkStart w:id="3" w:name="_Toc203810748"/>
      <w:r>
        <w:rPr>
          <w:rFonts w:ascii="Calibri" w:hAnsi="Calibri" w:cs="Calibri"/>
        </w:rPr>
        <w:t xml:space="preserve">Migration </w:t>
      </w:r>
      <w:proofErr w:type="spellStart"/>
      <w:r>
        <w:rPr>
          <w:rFonts w:ascii="Calibri" w:hAnsi="Calibri" w:cs="Calibri"/>
        </w:rPr>
        <w:t>Interiview</w:t>
      </w:r>
      <w:proofErr w:type="spellEnd"/>
      <w:r>
        <w:rPr>
          <w:rFonts w:ascii="Calibri" w:hAnsi="Calibri" w:cs="Calibri"/>
        </w:rPr>
        <w:t xml:space="preserve"> Questions and answers</w:t>
      </w:r>
      <w:bookmarkEnd w:id="3"/>
    </w:p>
    <w:p w14:paraId="19EB5F23" w14:textId="77777777" w:rsidR="00730CCA" w:rsidRDefault="00730CCA" w:rsidP="00730CCA">
      <w:pPr>
        <w:rPr>
          <w:lang w:val="en-US" w:eastAsia="ar-SA"/>
        </w:rPr>
      </w:pPr>
    </w:p>
    <w:p w14:paraId="45053EF2" w14:textId="6E4D9E1A" w:rsidR="00A343B8" w:rsidRDefault="00A343B8" w:rsidP="00730CCA">
      <w:pPr>
        <w:rPr>
          <w:lang w:val="en-US" w:eastAsia="ar-SA"/>
        </w:rPr>
      </w:pPr>
      <w:r w:rsidRPr="00A343B8">
        <w:rPr>
          <w:noProof/>
          <w:lang w:val="en-US" w:eastAsia="ar-SA"/>
        </w:rPr>
        <w:drawing>
          <wp:inline distT="0" distB="0" distL="0" distR="0" wp14:anchorId="32B73745" wp14:editId="17905723">
            <wp:extent cx="5943600" cy="4019550"/>
            <wp:effectExtent l="0" t="0" r="0" b="0"/>
            <wp:docPr id="91202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7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CB1C" w14:textId="77777777" w:rsidR="0015128E" w:rsidRDefault="0015128E" w:rsidP="00730CCA">
      <w:pPr>
        <w:rPr>
          <w:lang w:val="en-US" w:eastAsia="ar-SA"/>
        </w:rPr>
      </w:pPr>
    </w:p>
    <w:p w14:paraId="30EB72EF" w14:textId="68C61117" w:rsidR="0015128E" w:rsidRDefault="0015128E" w:rsidP="00730CCA">
      <w:pPr>
        <w:rPr>
          <w:lang w:val="en-US" w:eastAsia="ar-SA"/>
        </w:rPr>
      </w:pPr>
      <w:r w:rsidRPr="0015128E">
        <w:rPr>
          <w:noProof/>
          <w:lang w:val="en-US" w:eastAsia="ar-SA"/>
        </w:rPr>
        <w:lastRenderedPageBreak/>
        <w:drawing>
          <wp:inline distT="0" distB="0" distL="0" distR="0" wp14:anchorId="118A899B" wp14:editId="4D061CF4">
            <wp:extent cx="5943600" cy="2776220"/>
            <wp:effectExtent l="0" t="0" r="0" b="5080"/>
            <wp:docPr id="1334578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82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F514" w14:textId="77777777" w:rsidR="00730CCA" w:rsidRDefault="00730CCA" w:rsidP="00730CCA">
      <w:pPr>
        <w:rPr>
          <w:lang w:val="en-US" w:eastAsia="ar-SA"/>
        </w:rPr>
      </w:pPr>
    </w:p>
    <w:p w14:paraId="70E80BED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1. What are the key steps involved in migrating an Oracle database to the cloud?</w:t>
      </w:r>
    </w:p>
    <w:p w14:paraId="111E640F" w14:textId="77777777" w:rsidR="00730CCA" w:rsidRPr="00F65693" w:rsidRDefault="00730CCA" w:rsidP="00730CCA">
      <w:r w:rsidRPr="00F65693">
        <w:rPr>
          <w:b/>
          <w:bCs/>
        </w:rPr>
        <w:t>Answer:</w:t>
      </w:r>
      <w:r w:rsidRPr="00F65693">
        <w:br/>
        <w:t>The major steps include:</w:t>
      </w:r>
    </w:p>
    <w:p w14:paraId="55F148B9" w14:textId="77777777" w:rsidR="00730CCA" w:rsidRPr="00F65693" w:rsidRDefault="00730CCA" w:rsidP="00730CCA">
      <w:pPr>
        <w:numPr>
          <w:ilvl w:val="0"/>
          <w:numId w:val="186"/>
        </w:numPr>
        <w:spacing w:after="160" w:line="278" w:lineRule="auto"/>
      </w:pPr>
      <w:r w:rsidRPr="00F65693">
        <w:rPr>
          <w:b/>
          <w:bCs/>
        </w:rPr>
        <w:t>Assessment</w:t>
      </w:r>
      <w:r w:rsidRPr="00F65693">
        <w:t xml:space="preserve"> – Identify dependencies, DB size, performance, and features used.</w:t>
      </w:r>
    </w:p>
    <w:p w14:paraId="247FC0AB" w14:textId="77777777" w:rsidR="00730CCA" w:rsidRPr="00F65693" w:rsidRDefault="00730CCA" w:rsidP="00730CCA">
      <w:pPr>
        <w:numPr>
          <w:ilvl w:val="0"/>
          <w:numId w:val="186"/>
        </w:numPr>
        <w:spacing w:after="160" w:line="278" w:lineRule="auto"/>
      </w:pPr>
      <w:r w:rsidRPr="00F65693">
        <w:rPr>
          <w:b/>
          <w:bCs/>
        </w:rPr>
        <w:t>Choose the target platform</w:t>
      </w:r>
      <w:r w:rsidRPr="00F65693">
        <w:t xml:space="preserve"> – e.g., Azure Oracle VM, Azure SQL, Oracle Autonomous DB.</w:t>
      </w:r>
    </w:p>
    <w:p w14:paraId="540F2355" w14:textId="77777777" w:rsidR="00730CCA" w:rsidRPr="00F65693" w:rsidRDefault="00730CCA" w:rsidP="00730CCA">
      <w:pPr>
        <w:numPr>
          <w:ilvl w:val="0"/>
          <w:numId w:val="186"/>
        </w:numPr>
        <w:spacing w:after="160" w:line="278" w:lineRule="auto"/>
      </w:pPr>
      <w:r w:rsidRPr="00F65693">
        <w:rPr>
          <w:b/>
          <w:bCs/>
        </w:rPr>
        <w:t>Schema conversion</w:t>
      </w:r>
      <w:r w:rsidRPr="00F65693">
        <w:t xml:space="preserve"> – Use tools like </w:t>
      </w:r>
      <w:r w:rsidRPr="00F65693">
        <w:rPr>
          <w:b/>
          <w:bCs/>
        </w:rPr>
        <w:t>Oracle SQL Developer</w:t>
      </w:r>
      <w:r w:rsidRPr="00F65693">
        <w:t xml:space="preserve">, </w:t>
      </w:r>
      <w:r w:rsidRPr="00F65693">
        <w:rPr>
          <w:b/>
          <w:bCs/>
        </w:rPr>
        <w:t>AWS SCT</w:t>
      </w:r>
      <w:r w:rsidRPr="00F65693">
        <w:t xml:space="preserve"> (if migrating to non-Oracle DB).</w:t>
      </w:r>
    </w:p>
    <w:p w14:paraId="63CB4B18" w14:textId="77777777" w:rsidR="00730CCA" w:rsidRPr="00F65693" w:rsidRDefault="00730CCA" w:rsidP="00730CCA">
      <w:pPr>
        <w:numPr>
          <w:ilvl w:val="0"/>
          <w:numId w:val="186"/>
        </w:numPr>
        <w:spacing w:after="160" w:line="278" w:lineRule="auto"/>
      </w:pPr>
      <w:r w:rsidRPr="00F65693">
        <w:rPr>
          <w:b/>
          <w:bCs/>
        </w:rPr>
        <w:t>Data migration</w:t>
      </w:r>
      <w:r w:rsidRPr="00F65693">
        <w:t xml:space="preserve"> – Using tools like:</w:t>
      </w:r>
    </w:p>
    <w:p w14:paraId="090CC20C" w14:textId="77777777" w:rsidR="00730CCA" w:rsidRPr="00F65693" w:rsidRDefault="00730CCA" w:rsidP="00730CCA">
      <w:pPr>
        <w:numPr>
          <w:ilvl w:val="1"/>
          <w:numId w:val="186"/>
        </w:numPr>
        <w:spacing w:after="160" w:line="278" w:lineRule="auto"/>
      </w:pPr>
      <w:r w:rsidRPr="00F65693">
        <w:rPr>
          <w:b/>
          <w:bCs/>
        </w:rPr>
        <w:t>Data Pump (</w:t>
      </w:r>
      <w:proofErr w:type="spellStart"/>
      <w:r w:rsidRPr="00F65693">
        <w:rPr>
          <w:b/>
          <w:bCs/>
        </w:rPr>
        <w:t>expdp</w:t>
      </w:r>
      <w:proofErr w:type="spellEnd"/>
      <w:r w:rsidRPr="00F65693">
        <w:rPr>
          <w:b/>
          <w:bCs/>
        </w:rPr>
        <w:t>/</w:t>
      </w:r>
      <w:proofErr w:type="spellStart"/>
      <w:r w:rsidRPr="00F65693">
        <w:rPr>
          <w:b/>
          <w:bCs/>
        </w:rPr>
        <w:t>impdp</w:t>
      </w:r>
      <w:proofErr w:type="spellEnd"/>
      <w:r w:rsidRPr="00F65693">
        <w:rPr>
          <w:b/>
          <w:bCs/>
        </w:rPr>
        <w:t>)</w:t>
      </w:r>
    </w:p>
    <w:p w14:paraId="497CF02B" w14:textId="77777777" w:rsidR="00730CCA" w:rsidRPr="00F65693" w:rsidRDefault="00730CCA" w:rsidP="00730CCA">
      <w:pPr>
        <w:numPr>
          <w:ilvl w:val="1"/>
          <w:numId w:val="186"/>
        </w:numPr>
        <w:spacing w:after="160" w:line="278" w:lineRule="auto"/>
      </w:pPr>
      <w:r w:rsidRPr="00F65693">
        <w:rPr>
          <w:b/>
          <w:bCs/>
        </w:rPr>
        <w:t>RMAN</w:t>
      </w:r>
    </w:p>
    <w:p w14:paraId="59168919" w14:textId="77777777" w:rsidR="00730CCA" w:rsidRPr="00F65693" w:rsidRDefault="00730CCA" w:rsidP="00730CCA">
      <w:pPr>
        <w:numPr>
          <w:ilvl w:val="1"/>
          <w:numId w:val="186"/>
        </w:numPr>
        <w:spacing w:after="160" w:line="278" w:lineRule="auto"/>
      </w:pPr>
      <w:proofErr w:type="spellStart"/>
      <w:r w:rsidRPr="00F65693">
        <w:rPr>
          <w:b/>
          <w:bCs/>
        </w:rPr>
        <w:t>GoldenGate</w:t>
      </w:r>
      <w:proofErr w:type="spellEnd"/>
      <w:r w:rsidRPr="00F65693">
        <w:t xml:space="preserve"> (for minimal downtime)</w:t>
      </w:r>
    </w:p>
    <w:p w14:paraId="50965800" w14:textId="77777777" w:rsidR="00730CCA" w:rsidRPr="00F65693" w:rsidRDefault="00730CCA" w:rsidP="00730CCA">
      <w:pPr>
        <w:numPr>
          <w:ilvl w:val="1"/>
          <w:numId w:val="186"/>
        </w:numPr>
        <w:spacing w:after="160" w:line="278" w:lineRule="auto"/>
      </w:pPr>
      <w:r w:rsidRPr="00F65693">
        <w:rPr>
          <w:b/>
          <w:bCs/>
        </w:rPr>
        <w:t>Oracle Zero Downtime Migration (ZDM)</w:t>
      </w:r>
    </w:p>
    <w:p w14:paraId="32BAE2A0" w14:textId="77777777" w:rsidR="00730CCA" w:rsidRPr="00F65693" w:rsidRDefault="00730CCA" w:rsidP="00730CCA">
      <w:pPr>
        <w:numPr>
          <w:ilvl w:val="0"/>
          <w:numId w:val="186"/>
        </w:numPr>
        <w:spacing w:after="160" w:line="278" w:lineRule="auto"/>
      </w:pPr>
      <w:r w:rsidRPr="00F65693">
        <w:rPr>
          <w:b/>
          <w:bCs/>
        </w:rPr>
        <w:t>Validation</w:t>
      </w:r>
      <w:r w:rsidRPr="00F65693">
        <w:t xml:space="preserve"> – Check data integrity, performance, stored procs.</w:t>
      </w:r>
    </w:p>
    <w:p w14:paraId="4694D9CF" w14:textId="77777777" w:rsidR="00730CCA" w:rsidRPr="00F65693" w:rsidRDefault="00730CCA" w:rsidP="00730CCA">
      <w:pPr>
        <w:numPr>
          <w:ilvl w:val="0"/>
          <w:numId w:val="186"/>
        </w:numPr>
        <w:spacing w:after="160" w:line="278" w:lineRule="auto"/>
      </w:pPr>
      <w:r w:rsidRPr="00F65693">
        <w:rPr>
          <w:b/>
          <w:bCs/>
        </w:rPr>
        <w:t>Cutover</w:t>
      </w:r>
      <w:r w:rsidRPr="00F65693">
        <w:t xml:space="preserve"> – Final sync and switch application traffic.</w:t>
      </w:r>
    </w:p>
    <w:p w14:paraId="5774B131" w14:textId="77777777" w:rsidR="00730CCA" w:rsidRPr="00F65693" w:rsidRDefault="00000000" w:rsidP="00730CCA">
      <w:r>
        <w:pict w14:anchorId="1289C0CB">
          <v:rect id="_x0000_i1025" style="width:0;height:1.5pt" o:hralign="center" o:hrstd="t" o:hr="t" fillcolor="#a0a0a0" stroked="f"/>
        </w:pict>
      </w:r>
    </w:p>
    <w:p w14:paraId="32BE7A38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2. Which Oracle tools are used for cloud migration?</w:t>
      </w:r>
    </w:p>
    <w:p w14:paraId="506392E1" w14:textId="77777777" w:rsidR="00730CCA" w:rsidRPr="00F65693" w:rsidRDefault="00730CCA" w:rsidP="00730CCA">
      <w:r w:rsidRPr="00F65693">
        <w:rPr>
          <w:b/>
          <w:bCs/>
        </w:rPr>
        <w:t>Answer:</w:t>
      </w:r>
    </w:p>
    <w:p w14:paraId="1706A818" w14:textId="77777777" w:rsidR="00730CCA" w:rsidRPr="00F65693" w:rsidRDefault="00730CCA" w:rsidP="00730CCA">
      <w:pPr>
        <w:numPr>
          <w:ilvl w:val="0"/>
          <w:numId w:val="187"/>
        </w:numPr>
        <w:spacing w:after="160" w:line="278" w:lineRule="auto"/>
      </w:pPr>
      <w:r w:rsidRPr="00F65693">
        <w:rPr>
          <w:b/>
          <w:bCs/>
        </w:rPr>
        <w:t>Oracle Data Pump (</w:t>
      </w:r>
      <w:proofErr w:type="spellStart"/>
      <w:r w:rsidRPr="00F65693">
        <w:rPr>
          <w:b/>
          <w:bCs/>
        </w:rPr>
        <w:t>expdp</w:t>
      </w:r>
      <w:proofErr w:type="spellEnd"/>
      <w:r w:rsidRPr="00F65693">
        <w:rPr>
          <w:b/>
          <w:bCs/>
        </w:rPr>
        <w:t>/</w:t>
      </w:r>
      <w:proofErr w:type="spellStart"/>
      <w:r w:rsidRPr="00F65693">
        <w:rPr>
          <w:b/>
          <w:bCs/>
        </w:rPr>
        <w:t>impdp</w:t>
      </w:r>
      <w:proofErr w:type="spellEnd"/>
      <w:r w:rsidRPr="00F65693">
        <w:rPr>
          <w:b/>
          <w:bCs/>
        </w:rPr>
        <w:t>)</w:t>
      </w:r>
      <w:r w:rsidRPr="00F65693">
        <w:t xml:space="preserve"> – Logical export/import.</w:t>
      </w:r>
    </w:p>
    <w:p w14:paraId="756B58D6" w14:textId="77777777" w:rsidR="00730CCA" w:rsidRPr="00F65693" w:rsidRDefault="00730CCA" w:rsidP="00730CCA">
      <w:pPr>
        <w:numPr>
          <w:ilvl w:val="0"/>
          <w:numId w:val="187"/>
        </w:numPr>
        <w:spacing w:after="160" w:line="278" w:lineRule="auto"/>
      </w:pPr>
      <w:r w:rsidRPr="00F65693">
        <w:rPr>
          <w:b/>
          <w:bCs/>
        </w:rPr>
        <w:lastRenderedPageBreak/>
        <w:t>Oracle RMAN</w:t>
      </w:r>
      <w:r w:rsidRPr="00F65693">
        <w:t xml:space="preserve"> – Physical backup/restore.</w:t>
      </w:r>
    </w:p>
    <w:p w14:paraId="323C0BD2" w14:textId="77777777" w:rsidR="00730CCA" w:rsidRPr="00F65693" w:rsidRDefault="00730CCA" w:rsidP="00730CCA">
      <w:pPr>
        <w:numPr>
          <w:ilvl w:val="0"/>
          <w:numId w:val="187"/>
        </w:numPr>
        <w:spacing w:after="160" w:line="278" w:lineRule="auto"/>
      </w:pPr>
      <w:r w:rsidRPr="00F65693">
        <w:rPr>
          <w:b/>
          <w:bCs/>
        </w:rPr>
        <w:t xml:space="preserve">Oracle </w:t>
      </w:r>
      <w:proofErr w:type="spellStart"/>
      <w:r w:rsidRPr="00F65693">
        <w:rPr>
          <w:b/>
          <w:bCs/>
        </w:rPr>
        <w:t>GoldenGate</w:t>
      </w:r>
      <w:proofErr w:type="spellEnd"/>
      <w:r w:rsidRPr="00F65693">
        <w:t xml:space="preserve"> – Real-time replication for zero-downtime migrations.</w:t>
      </w:r>
    </w:p>
    <w:p w14:paraId="449E375A" w14:textId="77777777" w:rsidR="00730CCA" w:rsidRPr="00F65693" w:rsidRDefault="00730CCA" w:rsidP="00730CCA">
      <w:pPr>
        <w:numPr>
          <w:ilvl w:val="0"/>
          <w:numId w:val="187"/>
        </w:numPr>
        <w:spacing w:after="160" w:line="278" w:lineRule="auto"/>
      </w:pPr>
      <w:r w:rsidRPr="00F65693">
        <w:rPr>
          <w:b/>
          <w:bCs/>
        </w:rPr>
        <w:t>Oracle ZDM</w:t>
      </w:r>
      <w:r w:rsidRPr="00F65693">
        <w:t xml:space="preserve"> – Automates zero-downtime migrations.</w:t>
      </w:r>
    </w:p>
    <w:p w14:paraId="04BE5D27" w14:textId="77777777" w:rsidR="00730CCA" w:rsidRPr="00F65693" w:rsidRDefault="00730CCA" w:rsidP="00730CCA">
      <w:pPr>
        <w:numPr>
          <w:ilvl w:val="0"/>
          <w:numId w:val="187"/>
        </w:numPr>
        <w:spacing w:after="160" w:line="278" w:lineRule="auto"/>
      </w:pPr>
      <w:r w:rsidRPr="00F65693">
        <w:rPr>
          <w:b/>
          <w:bCs/>
        </w:rPr>
        <w:t>Transportable Tablespaces</w:t>
      </w:r>
      <w:r w:rsidRPr="00F65693">
        <w:t xml:space="preserve"> – Moves large DBs faster.</w:t>
      </w:r>
    </w:p>
    <w:p w14:paraId="16085266" w14:textId="77777777" w:rsidR="00730CCA" w:rsidRPr="00F65693" w:rsidRDefault="00730CCA" w:rsidP="00730CCA">
      <w:pPr>
        <w:numPr>
          <w:ilvl w:val="0"/>
          <w:numId w:val="187"/>
        </w:numPr>
        <w:spacing w:after="160" w:line="278" w:lineRule="auto"/>
      </w:pPr>
      <w:r w:rsidRPr="00F65693">
        <w:rPr>
          <w:b/>
          <w:bCs/>
        </w:rPr>
        <w:t>SQL Developer</w:t>
      </w:r>
      <w:r w:rsidRPr="00F65693">
        <w:t xml:space="preserve"> – For schema migration and DDL comparisons.</w:t>
      </w:r>
    </w:p>
    <w:p w14:paraId="584DD37E" w14:textId="77777777" w:rsidR="00730CCA" w:rsidRPr="00F65693" w:rsidRDefault="00000000" w:rsidP="00730CCA">
      <w:r>
        <w:pict w14:anchorId="49B5F0E8">
          <v:rect id="_x0000_i1026" style="width:0;height:1.5pt" o:hralign="center" o:hrstd="t" o:hr="t" fillcolor="#a0a0a0" stroked="f"/>
        </w:pict>
      </w:r>
    </w:p>
    <w:p w14:paraId="3CB76AB5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3. How do you handle large Oracle databases (&gt;1 TB) during migration to cloud?</w:t>
      </w:r>
    </w:p>
    <w:p w14:paraId="638564BD" w14:textId="77777777" w:rsidR="00730CCA" w:rsidRPr="00F65693" w:rsidRDefault="00730CCA" w:rsidP="00730CCA">
      <w:r w:rsidRPr="00F65693">
        <w:rPr>
          <w:b/>
          <w:bCs/>
        </w:rPr>
        <w:t>Answer:</w:t>
      </w:r>
    </w:p>
    <w:p w14:paraId="0F768F57" w14:textId="77777777" w:rsidR="00730CCA" w:rsidRPr="00F65693" w:rsidRDefault="00730CCA" w:rsidP="00730CCA">
      <w:pPr>
        <w:numPr>
          <w:ilvl w:val="0"/>
          <w:numId w:val="188"/>
        </w:numPr>
        <w:spacing w:after="160" w:line="278" w:lineRule="auto"/>
      </w:pPr>
      <w:r w:rsidRPr="00F65693">
        <w:t xml:space="preserve">Use </w:t>
      </w:r>
      <w:r w:rsidRPr="00F65693">
        <w:rPr>
          <w:b/>
          <w:bCs/>
        </w:rPr>
        <w:t>transportable tablespaces</w:t>
      </w:r>
      <w:r w:rsidRPr="00F65693">
        <w:t xml:space="preserve"> or </w:t>
      </w:r>
      <w:r w:rsidRPr="00F65693">
        <w:rPr>
          <w:b/>
          <w:bCs/>
        </w:rPr>
        <w:t>RMAN backup</w:t>
      </w:r>
      <w:r w:rsidRPr="00F65693">
        <w:t xml:space="preserve"> for base copy.</w:t>
      </w:r>
    </w:p>
    <w:p w14:paraId="5265A691" w14:textId="77777777" w:rsidR="00730CCA" w:rsidRPr="00F65693" w:rsidRDefault="00730CCA" w:rsidP="00730CCA">
      <w:pPr>
        <w:numPr>
          <w:ilvl w:val="0"/>
          <w:numId w:val="188"/>
        </w:numPr>
        <w:spacing w:after="160" w:line="278" w:lineRule="auto"/>
      </w:pPr>
      <w:r w:rsidRPr="00F65693">
        <w:t xml:space="preserve">Set up </w:t>
      </w:r>
      <w:r w:rsidRPr="00F65693">
        <w:rPr>
          <w:b/>
          <w:bCs/>
        </w:rPr>
        <w:t xml:space="preserve">Oracle </w:t>
      </w:r>
      <w:proofErr w:type="spellStart"/>
      <w:r w:rsidRPr="00F65693">
        <w:rPr>
          <w:b/>
          <w:bCs/>
        </w:rPr>
        <w:t>GoldenGate</w:t>
      </w:r>
      <w:proofErr w:type="spellEnd"/>
      <w:r w:rsidRPr="00F65693">
        <w:t xml:space="preserve"> for real-time replication (to reduce downtime).</w:t>
      </w:r>
    </w:p>
    <w:p w14:paraId="20B3D7BA" w14:textId="77777777" w:rsidR="00730CCA" w:rsidRPr="00F65693" w:rsidRDefault="00730CCA" w:rsidP="00730CCA">
      <w:pPr>
        <w:numPr>
          <w:ilvl w:val="0"/>
          <w:numId w:val="188"/>
        </w:numPr>
        <w:spacing w:after="160" w:line="278" w:lineRule="auto"/>
      </w:pPr>
      <w:r w:rsidRPr="00F65693">
        <w:t xml:space="preserve">Use </w:t>
      </w:r>
      <w:r w:rsidRPr="00F65693">
        <w:rPr>
          <w:b/>
          <w:bCs/>
        </w:rPr>
        <w:t>Direct Path Export</w:t>
      </w:r>
      <w:r w:rsidRPr="00F65693">
        <w:t xml:space="preserve"> with </w:t>
      </w:r>
      <w:proofErr w:type="spellStart"/>
      <w:r w:rsidRPr="00F65693">
        <w:t>expdp</w:t>
      </w:r>
      <w:proofErr w:type="spellEnd"/>
      <w:r w:rsidRPr="00F65693">
        <w:t xml:space="preserve"> for faster logical dump.</w:t>
      </w:r>
    </w:p>
    <w:p w14:paraId="2E67C640" w14:textId="77777777" w:rsidR="00730CCA" w:rsidRPr="00F65693" w:rsidRDefault="00730CCA" w:rsidP="00730CCA">
      <w:pPr>
        <w:numPr>
          <w:ilvl w:val="0"/>
          <w:numId w:val="188"/>
        </w:numPr>
        <w:spacing w:after="160" w:line="278" w:lineRule="auto"/>
      </w:pPr>
      <w:r w:rsidRPr="00F65693">
        <w:t xml:space="preserve">Migrate in </w:t>
      </w:r>
      <w:r w:rsidRPr="00F65693">
        <w:rPr>
          <w:b/>
          <w:bCs/>
        </w:rPr>
        <w:t>phases</w:t>
      </w:r>
      <w:r w:rsidRPr="00F65693">
        <w:t xml:space="preserve"> (cold/hot copy + incremental sync).</w:t>
      </w:r>
    </w:p>
    <w:p w14:paraId="5E2D4A42" w14:textId="77777777" w:rsidR="00730CCA" w:rsidRPr="00F65693" w:rsidRDefault="00730CCA" w:rsidP="00730CCA">
      <w:pPr>
        <w:numPr>
          <w:ilvl w:val="0"/>
          <w:numId w:val="188"/>
        </w:numPr>
        <w:spacing w:after="160" w:line="278" w:lineRule="auto"/>
      </w:pPr>
      <w:r w:rsidRPr="00F65693">
        <w:t xml:space="preserve">Perform </w:t>
      </w:r>
      <w:r w:rsidRPr="00F65693">
        <w:rPr>
          <w:b/>
          <w:bCs/>
        </w:rPr>
        <w:t>thorough testing</w:t>
      </w:r>
      <w:r w:rsidRPr="00F65693">
        <w:t xml:space="preserve"> before final cutover.</w:t>
      </w:r>
    </w:p>
    <w:p w14:paraId="0A86AAFC" w14:textId="77777777" w:rsidR="00730CCA" w:rsidRPr="00F65693" w:rsidRDefault="00000000" w:rsidP="00730CCA">
      <w:r>
        <w:pict w14:anchorId="63E7C0DB">
          <v:rect id="_x0000_i1027" style="width:0;height:1.5pt" o:hralign="center" o:hrstd="t" o:hr="t" fillcolor="#a0a0a0" stroked="f"/>
        </w:pict>
      </w:r>
    </w:p>
    <w:p w14:paraId="6B5A3353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4. What are the common challenges in migrating Oracle DB to the cloud?</w:t>
      </w:r>
    </w:p>
    <w:p w14:paraId="7E6FF6AD" w14:textId="77777777" w:rsidR="00730CCA" w:rsidRPr="00F65693" w:rsidRDefault="00730CCA" w:rsidP="00730CCA">
      <w:r w:rsidRPr="00F65693">
        <w:rPr>
          <w:b/>
          <w:bCs/>
        </w:rPr>
        <w:t>Answer:</w:t>
      </w:r>
    </w:p>
    <w:p w14:paraId="2857510C" w14:textId="77777777" w:rsidR="00730CCA" w:rsidRPr="00F65693" w:rsidRDefault="00730CCA" w:rsidP="00730CCA">
      <w:pPr>
        <w:numPr>
          <w:ilvl w:val="0"/>
          <w:numId w:val="189"/>
        </w:numPr>
        <w:spacing w:after="160" w:line="278" w:lineRule="auto"/>
      </w:pPr>
      <w:r w:rsidRPr="00F65693">
        <w:rPr>
          <w:b/>
          <w:bCs/>
        </w:rPr>
        <w:t>Downtime requirements</w:t>
      </w:r>
      <w:r w:rsidRPr="00F65693">
        <w:t xml:space="preserve"> – Critical for production systems.</w:t>
      </w:r>
    </w:p>
    <w:p w14:paraId="38CCF920" w14:textId="77777777" w:rsidR="00730CCA" w:rsidRPr="00F65693" w:rsidRDefault="00730CCA" w:rsidP="00730CCA">
      <w:pPr>
        <w:numPr>
          <w:ilvl w:val="0"/>
          <w:numId w:val="189"/>
        </w:numPr>
        <w:spacing w:after="160" w:line="278" w:lineRule="auto"/>
      </w:pPr>
      <w:r w:rsidRPr="00F65693">
        <w:rPr>
          <w:b/>
          <w:bCs/>
        </w:rPr>
        <w:t>Network latency/bandwidth</w:t>
      </w:r>
      <w:r w:rsidRPr="00F65693">
        <w:t xml:space="preserve"> – Impacts data transfer speed.</w:t>
      </w:r>
    </w:p>
    <w:p w14:paraId="2A7E0A35" w14:textId="77777777" w:rsidR="00730CCA" w:rsidRPr="00F65693" w:rsidRDefault="00730CCA" w:rsidP="00730CCA">
      <w:pPr>
        <w:numPr>
          <w:ilvl w:val="0"/>
          <w:numId w:val="189"/>
        </w:numPr>
        <w:spacing w:after="160" w:line="278" w:lineRule="auto"/>
      </w:pPr>
      <w:r w:rsidRPr="00F65693">
        <w:rPr>
          <w:b/>
          <w:bCs/>
        </w:rPr>
        <w:t>Licensing compliance</w:t>
      </w:r>
      <w:r w:rsidRPr="00F65693">
        <w:t xml:space="preserve"> – Oracle license models differ in cloud.</w:t>
      </w:r>
    </w:p>
    <w:p w14:paraId="405A54F7" w14:textId="77777777" w:rsidR="00730CCA" w:rsidRPr="00F65693" w:rsidRDefault="00730CCA" w:rsidP="00730CCA">
      <w:pPr>
        <w:numPr>
          <w:ilvl w:val="0"/>
          <w:numId w:val="189"/>
        </w:numPr>
        <w:spacing w:after="160" w:line="278" w:lineRule="auto"/>
      </w:pPr>
      <w:r w:rsidRPr="00F65693">
        <w:rPr>
          <w:b/>
          <w:bCs/>
        </w:rPr>
        <w:t>Feature compatibility</w:t>
      </w:r>
      <w:r w:rsidRPr="00F65693">
        <w:t xml:space="preserve"> – Some Oracle features may not be supported in cloud targets.</w:t>
      </w:r>
    </w:p>
    <w:p w14:paraId="647A6D08" w14:textId="77777777" w:rsidR="00730CCA" w:rsidRPr="00F65693" w:rsidRDefault="00730CCA" w:rsidP="00730CCA">
      <w:pPr>
        <w:numPr>
          <w:ilvl w:val="0"/>
          <w:numId w:val="189"/>
        </w:numPr>
        <w:spacing w:after="160" w:line="278" w:lineRule="auto"/>
      </w:pPr>
      <w:r w:rsidRPr="00F65693">
        <w:rPr>
          <w:b/>
          <w:bCs/>
        </w:rPr>
        <w:t>Performance tuning</w:t>
      </w:r>
      <w:r w:rsidRPr="00F65693">
        <w:t xml:space="preserve"> – May need reindexing or new execution plans.</w:t>
      </w:r>
    </w:p>
    <w:p w14:paraId="47B5BBED" w14:textId="77777777" w:rsidR="00730CCA" w:rsidRPr="00F65693" w:rsidRDefault="00000000" w:rsidP="00730CCA">
      <w:r>
        <w:pict w14:anchorId="4CDE83D3">
          <v:rect id="_x0000_i1028" style="width:0;height:1.5pt" o:hralign="center" o:hrstd="t" o:hr="t" fillcolor="#a0a0a0" stroked="f"/>
        </w:pict>
      </w:r>
    </w:p>
    <w:p w14:paraId="21F73BC8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5. What are the options to migrate Oracle to Azure?</w:t>
      </w:r>
    </w:p>
    <w:p w14:paraId="24BD227A" w14:textId="77777777" w:rsidR="00730CCA" w:rsidRPr="00F65693" w:rsidRDefault="00730CCA" w:rsidP="00730CCA">
      <w:r w:rsidRPr="00F65693">
        <w:rPr>
          <w:b/>
          <w:bCs/>
        </w:rPr>
        <w:t>Answer:</w:t>
      </w:r>
    </w:p>
    <w:p w14:paraId="06E06C5A" w14:textId="77777777" w:rsidR="00730CCA" w:rsidRPr="00F65693" w:rsidRDefault="00730CCA" w:rsidP="00730CCA">
      <w:pPr>
        <w:numPr>
          <w:ilvl w:val="0"/>
          <w:numId w:val="190"/>
        </w:numPr>
        <w:spacing w:after="160" w:line="278" w:lineRule="auto"/>
      </w:pPr>
      <w:r w:rsidRPr="00F65693">
        <w:rPr>
          <w:b/>
          <w:bCs/>
        </w:rPr>
        <w:t>Oracle on Azure VM (IaaS)</w:t>
      </w:r>
      <w:r w:rsidRPr="00F65693">
        <w:t xml:space="preserve"> – Rehost model, full control.</w:t>
      </w:r>
    </w:p>
    <w:p w14:paraId="6AA97DDA" w14:textId="77777777" w:rsidR="00730CCA" w:rsidRPr="00F65693" w:rsidRDefault="00730CCA" w:rsidP="00730CCA">
      <w:pPr>
        <w:numPr>
          <w:ilvl w:val="0"/>
          <w:numId w:val="190"/>
        </w:numPr>
        <w:spacing w:after="160" w:line="278" w:lineRule="auto"/>
      </w:pPr>
      <w:r w:rsidRPr="00F65693">
        <w:rPr>
          <w:b/>
          <w:bCs/>
        </w:rPr>
        <w:t>Oracle on Oracle Cloud (via ExpressRoute)</w:t>
      </w:r>
      <w:r w:rsidRPr="00F65693">
        <w:t xml:space="preserve"> – Hybrid model.</w:t>
      </w:r>
    </w:p>
    <w:p w14:paraId="034E0724" w14:textId="77777777" w:rsidR="00730CCA" w:rsidRPr="00F65693" w:rsidRDefault="00730CCA" w:rsidP="00730CCA">
      <w:pPr>
        <w:numPr>
          <w:ilvl w:val="0"/>
          <w:numId w:val="190"/>
        </w:numPr>
        <w:spacing w:after="160" w:line="278" w:lineRule="auto"/>
      </w:pPr>
      <w:r w:rsidRPr="00F65693">
        <w:rPr>
          <w:b/>
          <w:bCs/>
        </w:rPr>
        <w:t>Migrate to Azure SQL (re-platform)</w:t>
      </w:r>
      <w:r w:rsidRPr="00F65693">
        <w:t xml:space="preserve"> – Requires schema/data conversion.</w:t>
      </w:r>
    </w:p>
    <w:p w14:paraId="6374959E" w14:textId="77777777" w:rsidR="00730CCA" w:rsidRPr="00F65693" w:rsidRDefault="00730CCA" w:rsidP="00730CCA">
      <w:pPr>
        <w:numPr>
          <w:ilvl w:val="0"/>
          <w:numId w:val="190"/>
        </w:numPr>
        <w:spacing w:after="160" w:line="278" w:lineRule="auto"/>
      </w:pPr>
      <w:r w:rsidRPr="00F65693">
        <w:t>Tools:</w:t>
      </w:r>
    </w:p>
    <w:p w14:paraId="0A9CA851" w14:textId="77777777" w:rsidR="00730CCA" w:rsidRPr="00F65693" w:rsidRDefault="00730CCA" w:rsidP="00730CCA">
      <w:pPr>
        <w:numPr>
          <w:ilvl w:val="1"/>
          <w:numId w:val="190"/>
        </w:numPr>
        <w:spacing w:after="160" w:line="278" w:lineRule="auto"/>
      </w:pPr>
      <w:r w:rsidRPr="00F65693">
        <w:rPr>
          <w:b/>
          <w:bCs/>
        </w:rPr>
        <w:t>Oracle Data Pump</w:t>
      </w:r>
    </w:p>
    <w:p w14:paraId="36F1F4B5" w14:textId="77777777" w:rsidR="00730CCA" w:rsidRPr="00F65693" w:rsidRDefault="00730CCA" w:rsidP="00730CCA">
      <w:pPr>
        <w:numPr>
          <w:ilvl w:val="1"/>
          <w:numId w:val="190"/>
        </w:numPr>
        <w:spacing w:after="160" w:line="278" w:lineRule="auto"/>
      </w:pPr>
      <w:r w:rsidRPr="00F65693">
        <w:rPr>
          <w:b/>
          <w:bCs/>
        </w:rPr>
        <w:lastRenderedPageBreak/>
        <w:t>Azure Database Migration Service (DMS)</w:t>
      </w:r>
    </w:p>
    <w:p w14:paraId="7B458FF4" w14:textId="77777777" w:rsidR="00730CCA" w:rsidRPr="00F65693" w:rsidRDefault="00730CCA" w:rsidP="00730CCA">
      <w:pPr>
        <w:numPr>
          <w:ilvl w:val="1"/>
          <w:numId w:val="190"/>
        </w:numPr>
        <w:spacing w:after="160" w:line="278" w:lineRule="auto"/>
      </w:pPr>
      <w:r w:rsidRPr="00F65693">
        <w:rPr>
          <w:b/>
          <w:bCs/>
        </w:rPr>
        <w:t>OCI Data Transfer Appliance</w:t>
      </w:r>
      <w:r w:rsidRPr="00F65693">
        <w:t xml:space="preserve"> (if source is on OCI)</w:t>
      </w:r>
    </w:p>
    <w:p w14:paraId="36B0796E" w14:textId="77777777" w:rsidR="00730CCA" w:rsidRPr="00F65693" w:rsidRDefault="00730CCA" w:rsidP="00730CCA">
      <w:pPr>
        <w:numPr>
          <w:ilvl w:val="1"/>
          <w:numId w:val="190"/>
        </w:numPr>
        <w:spacing w:after="160" w:line="278" w:lineRule="auto"/>
      </w:pPr>
      <w:r w:rsidRPr="00F65693">
        <w:rPr>
          <w:b/>
          <w:bCs/>
        </w:rPr>
        <w:t>Third-party tools</w:t>
      </w:r>
      <w:r w:rsidRPr="00F65693">
        <w:t xml:space="preserve"> like Quest </w:t>
      </w:r>
      <w:proofErr w:type="spellStart"/>
      <w:r w:rsidRPr="00F65693">
        <w:t>SharePlex</w:t>
      </w:r>
      <w:proofErr w:type="spellEnd"/>
    </w:p>
    <w:p w14:paraId="2B2F391E" w14:textId="77777777" w:rsidR="00730CCA" w:rsidRPr="00F65693" w:rsidRDefault="00000000" w:rsidP="00730CCA">
      <w:r>
        <w:pict w14:anchorId="0F740F92">
          <v:rect id="_x0000_i1029" style="width:0;height:1.5pt" o:hralign="center" o:hrstd="t" o:hr="t" fillcolor="#a0a0a0" stroked="f"/>
        </w:pict>
      </w:r>
    </w:p>
    <w:p w14:paraId="4DAF0AAA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6. Explain Zero Downtime Migration (ZDM).</w:t>
      </w:r>
    </w:p>
    <w:p w14:paraId="4F3902A2" w14:textId="77777777" w:rsidR="00730CCA" w:rsidRPr="00F65693" w:rsidRDefault="00730CCA" w:rsidP="00730CCA">
      <w:r w:rsidRPr="00F65693">
        <w:rPr>
          <w:b/>
          <w:bCs/>
        </w:rPr>
        <w:t>Answer:</w:t>
      </w:r>
      <w:r w:rsidRPr="00F65693">
        <w:br/>
        <w:t xml:space="preserve">Oracle </w:t>
      </w:r>
      <w:r w:rsidRPr="00F65693">
        <w:rPr>
          <w:b/>
          <w:bCs/>
        </w:rPr>
        <w:t>ZDM</w:t>
      </w:r>
      <w:r w:rsidRPr="00F65693">
        <w:t xml:space="preserve"> is an automated tool for </w:t>
      </w:r>
      <w:r w:rsidRPr="00F65693">
        <w:rPr>
          <w:b/>
          <w:bCs/>
        </w:rPr>
        <w:t>minimal or zero downtime</w:t>
      </w:r>
      <w:r w:rsidRPr="00F65693">
        <w:t xml:space="preserve"> migrations. It orchestrates:</w:t>
      </w:r>
    </w:p>
    <w:p w14:paraId="5926E9C0" w14:textId="77777777" w:rsidR="00730CCA" w:rsidRPr="00F65693" w:rsidRDefault="00730CCA" w:rsidP="00730CCA">
      <w:pPr>
        <w:numPr>
          <w:ilvl w:val="0"/>
          <w:numId w:val="191"/>
        </w:numPr>
        <w:spacing w:after="160" w:line="278" w:lineRule="auto"/>
      </w:pPr>
      <w:r w:rsidRPr="00F65693">
        <w:rPr>
          <w:b/>
          <w:bCs/>
        </w:rPr>
        <w:t>Prechecks</w:t>
      </w:r>
    </w:p>
    <w:p w14:paraId="44E24FFA" w14:textId="77777777" w:rsidR="00730CCA" w:rsidRPr="00F65693" w:rsidRDefault="00730CCA" w:rsidP="00730CCA">
      <w:pPr>
        <w:numPr>
          <w:ilvl w:val="0"/>
          <w:numId w:val="191"/>
        </w:numPr>
        <w:spacing w:after="160" w:line="278" w:lineRule="auto"/>
      </w:pPr>
      <w:r w:rsidRPr="00F65693">
        <w:t>RMAN backups</w:t>
      </w:r>
    </w:p>
    <w:p w14:paraId="392312DF" w14:textId="77777777" w:rsidR="00730CCA" w:rsidRPr="00F65693" w:rsidRDefault="00730CCA" w:rsidP="00730CCA">
      <w:pPr>
        <w:numPr>
          <w:ilvl w:val="0"/>
          <w:numId w:val="191"/>
        </w:numPr>
        <w:spacing w:after="160" w:line="278" w:lineRule="auto"/>
      </w:pPr>
      <w:r w:rsidRPr="00F65693">
        <w:t>Data transfer</w:t>
      </w:r>
    </w:p>
    <w:p w14:paraId="1197C1D1" w14:textId="77777777" w:rsidR="00730CCA" w:rsidRPr="00F65693" w:rsidRDefault="00730CCA" w:rsidP="00730CCA">
      <w:pPr>
        <w:numPr>
          <w:ilvl w:val="0"/>
          <w:numId w:val="191"/>
        </w:numPr>
        <w:spacing w:after="160" w:line="278" w:lineRule="auto"/>
      </w:pPr>
      <w:proofErr w:type="spellStart"/>
      <w:r w:rsidRPr="00F65693">
        <w:t>GoldenGate</w:t>
      </w:r>
      <w:proofErr w:type="spellEnd"/>
      <w:r w:rsidRPr="00F65693">
        <w:t xml:space="preserve"> replication setup</w:t>
      </w:r>
    </w:p>
    <w:p w14:paraId="05F32960" w14:textId="77777777" w:rsidR="00730CCA" w:rsidRPr="00F65693" w:rsidRDefault="00730CCA" w:rsidP="00730CCA">
      <w:pPr>
        <w:numPr>
          <w:ilvl w:val="0"/>
          <w:numId w:val="191"/>
        </w:numPr>
        <w:spacing w:after="160" w:line="278" w:lineRule="auto"/>
      </w:pPr>
      <w:r w:rsidRPr="00F65693">
        <w:t>Final cutover</w:t>
      </w:r>
    </w:p>
    <w:p w14:paraId="5C86EF10" w14:textId="77777777" w:rsidR="00730CCA" w:rsidRPr="00F65693" w:rsidRDefault="00730CCA" w:rsidP="00730CCA">
      <w:r w:rsidRPr="00F65693">
        <w:t xml:space="preserve">It's suited for </w:t>
      </w:r>
      <w:r w:rsidRPr="00F65693">
        <w:rPr>
          <w:b/>
          <w:bCs/>
        </w:rPr>
        <w:t>Oracle 11g to 19c</w:t>
      </w:r>
      <w:r w:rsidRPr="00F65693">
        <w:t>, especially when uptime is critical.</w:t>
      </w:r>
    </w:p>
    <w:p w14:paraId="3F8E1294" w14:textId="77777777" w:rsidR="00730CCA" w:rsidRPr="00F65693" w:rsidRDefault="00000000" w:rsidP="00730CCA">
      <w:r>
        <w:pict w14:anchorId="72860650">
          <v:rect id="_x0000_i1030" style="width:0;height:1.5pt" o:hralign="center" o:hrstd="t" o:hr="t" fillcolor="#a0a0a0" stroked="f"/>
        </w:pict>
      </w:r>
    </w:p>
    <w:p w14:paraId="486B8278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7. How do you validate data integrity after migration?</w:t>
      </w:r>
    </w:p>
    <w:p w14:paraId="5F79131A" w14:textId="77777777" w:rsidR="00730CCA" w:rsidRPr="00F65693" w:rsidRDefault="00730CCA" w:rsidP="00730CCA">
      <w:r w:rsidRPr="00F65693">
        <w:rPr>
          <w:b/>
          <w:bCs/>
        </w:rPr>
        <w:t>Answer:</w:t>
      </w:r>
    </w:p>
    <w:p w14:paraId="42DEC0A9" w14:textId="77777777" w:rsidR="00730CCA" w:rsidRPr="00F65693" w:rsidRDefault="00730CCA" w:rsidP="00730CCA">
      <w:pPr>
        <w:numPr>
          <w:ilvl w:val="0"/>
          <w:numId w:val="192"/>
        </w:numPr>
        <w:spacing w:after="160" w:line="278" w:lineRule="auto"/>
      </w:pPr>
      <w:r w:rsidRPr="00F65693">
        <w:t xml:space="preserve">Use </w:t>
      </w:r>
      <w:r w:rsidRPr="00F65693">
        <w:rPr>
          <w:b/>
          <w:bCs/>
        </w:rPr>
        <w:t>row count comparison</w:t>
      </w:r>
      <w:r w:rsidRPr="00F65693">
        <w:t xml:space="preserve"> and </w:t>
      </w:r>
      <w:r w:rsidRPr="00F65693">
        <w:rPr>
          <w:b/>
          <w:bCs/>
        </w:rPr>
        <w:t>checksum/hash</w:t>
      </w:r>
      <w:r w:rsidRPr="00F65693">
        <w:t xml:space="preserve"> on tables.</w:t>
      </w:r>
    </w:p>
    <w:p w14:paraId="7691E2AA" w14:textId="77777777" w:rsidR="00730CCA" w:rsidRPr="00F65693" w:rsidRDefault="00730CCA" w:rsidP="00730CCA">
      <w:pPr>
        <w:numPr>
          <w:ilvl w:val="0"/>
          <w:numId w:val="192"/>
        </w:numPr>
        <w:spacing w:after="160" w:line="278" w:lineRule="auto"/>
      </w:pPr>
      <w:r w:rsidRPr="00F65693">
        <w:t xml:space="preserve">Compare </w:t>
      </w:r>
      <w:r w:rsidRPr="00F65693">
        <w:rPr>
          <w:b/>
          <w:bCs/>
        </w:rPr>
        <w:t>reference counts</w:t>
      </w:r>
      <w:r w:rsidRPr="00F65693">
        <w:t xml:space="preserve">, </w:t>
      </w:r>
      <w:r w:rsidRPr="00F65693">
        <w:rPr>
          <w:b/>
          <w:bCs/>
        </w:rPr>
        <w:t>indexes</w:t>
      </w:r>
      <w:r w:rsidRPr="00F65693">
        <w:t xml:space="preserve">, </w:t>
      </w:r>
      <w:r w:rsidRPr="00F65693">
        <w:rPr>
          <w:b/>
          <w:bCs/>
        </w:rPr>
        <w:t>constraints</w:t>
      </w:r>
      <w:r w:rsidRPr="00F65693">
        <w:t xml:space="preserve">, and </w:t>
      </w:r>
      <w:r w:rsidRPr="00F65693">
        <w:rPr>
          <w:b/>
          <w:bCs/>
        </w:rPr>
        <w:t>triggers</w:t>
      </w:r>
      <w:r w:rsidRPr="00F65693">
        <w:t>.</w:t>
      </w:r>
    </w:p>
    <w:p w14:paraId="55B19AB4" w14:textId="77777777" w:rsidR="00730CCA" w:rsidRPr="00F65693" w:rsidRDefault="00730CCA" w:rsidP="00730CCA">
      <w:pPr>
        <w:numPr>
          <w:ilvl w:val="0"/>
          <w:numId w:val="192"/>
        </w:numPr>
        <w:spacing w:after="160" w:line="278" w:lineRule="auto"/>
      </w:pPr>
      <w:r w:rsidRPr="00F65693">
        <w:t xml:space="preserve">Validate </w:t>
      </w:r>
      <w:r w:rsidRPr="00F65693">
        <w:rPr>
          <w:b/>
          <w:bCs/>
        </w:rPr>
        <w:t>stored procedures</w:t>
      </w:r>
      <w:r w:rsidRPr="00F65693">
        <w:t xml:space="preserve"> and </w:t>
      </w:r>
      <w:r w:rsidRPr="00F65693">
        <w:rPr>
          <w:b/>
          <w:bCs/>
        </w:rPr>
        <w:t>packages</w:t>
      </w:r>
      <w:r w:rsidRPr="00F65693">
        <w:t xml:space="preserve"> execution.</w:t>
      </w:r>
    </w:p>
    <w:p w14:paraId="1988CA7A" w14:textId="77777777" w:rsidR="00730CCA" w:rsidRPr="00F65693" w:rsidRDefault="00730CCA" w:rsidP="00730CCA">
      <w:pPr>
        <w:numPr>
          <w:ilvl w:val="0"/>
          <w:numId w:val="192"/>
        </w:numPr>
        <w:spacing w:after="160" w:line="278" w:lineRule="auto"/>
      </w:pPr>
      <w:r w:rsidRPr="00F65693">
        <w:t xml:space="preserve">Run </w:t>
      </w:r>
      <w:r w:rsidRPr="00F65693">
        <w:rPr>
          <w:b/>
          <w:bCs/>
        </w:rPr>
        <w:t>application-level tests</w:t>
      </w:r>
      <w:r w:rsidRPr="00F65693">
        <w:t xml:space="preserve"> (UAT).</w:t>
      </w:r>
    </w:p>
    <w:p w14:paraId="2FCC710E" w14:textId="77777777" w:rsidR="00730CCA" w:rsidRPr="00F65693" w:rsidRDefault="00730CCA" w:rsidP="00730CCA">
      <w:pPr>
        <w:numPr>
          <w:ilvl w:val="0"/>
          <w:numId w:val="192"/>
        </w:numPr>
        <w:spacing w:after="160" w:line="278" w:lineRule="auto"/>
      </w:pPr>
      <w:r w:rsidRPr="00F65693">
        <w:t xml:space="preserve">Tools like </w:t>
      </w:r>
      <w:r w:rsidRPr="00F65693">
        <w:rPr>
          <w:b/>
          <w:bCs/>
        </w:rPr>
        <w:t>Oracle SQL Developer</w:t>
      </w:r>
      <w:r w:rsidRPr="00F65693">
        <w:t xml:space="preserve">, </w:t>
      </w:r>
      <w:r w:rsidRPr="00F65693">
        <w:rPr>
          <w:b/>
          <w:bCs/>
        </w:rPr>
        <w:t>Data Compare</w:t>
      </w:r>
      <w:r w:rsidRPr="00F65693">
        <w:t>, or custom SQL scripts can help.</w:t>
      </w:r>
    </w:p>
    <w:p w14:paraId="5119EB8B" w14:textId="77777777" w:rsidR="00730CCA" w:rsidRPr="00F65693" w:rsidRDefault="00000000" w:rsidP="00730CCA">
      <w:r>
        <w:pict w14:anchorId="1AAD26B2">
          <v:rect id="_x0000_i1031" style="width:0;height:1.5pt" o:hralign="center" o:hrstd="t" o:hr="t" fillcolor="#a0a0a0" stroked="f"/>
        </w:pict>
      </w:r>
    </w:p>
    <w:p w14:paraId="6A6E1BF2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8. What are the differences between RMAN and Data Pump for migration?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8"/>
        <w:gridCol w:w="2028"/>
        <w:gridCol w:w="2087"/>
      </w:tblGrid>
      <w:tr w:rsidR="00730CCA" w:rsidRPr="00F65693" w14:paraId="3DCED8DD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32F4B3" w14:textId="77777777" w:rsidR="00730CCA" w:rsidRPr="00F65693" w:rsidRDefault="00730CCA" w:rsidP="00261A76">
            <w:pPr>
              <w:rPr>
                <w:b/>
                <w:bCs/>
              </w:rPr>
            </w:pPr>
            <w:r w:rsidRPr="00F65693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6E22C14" w14:textId="77777777" w:rsidR="00730CCA" w:rsidRPr="00F65693" w:rsidRDefault="00730CCA" w:rsidP="00261A76">
            <w:pPr>
              <w:rPr>
                <w:b/>
                <w:bCs/>
              </w:rPr>
            </w:pPr>
            <w:r w:rsidRPr="00F65693">
              <w:rPr>
                <w:b/>
                <w:bCs/>
              </w:rPr>
              <w:t>RMAN</w:t>
            </w:r>
          </w:p>
        </w:tc>
        <w:tc>
          <w:tcPr>
            <w:tcW w:w="0" w:type="auto"/>
            <w:vAlign w:val="center"/>
            <w:hideMark/>
          </w:tcPr>
          <w:p w14:paraId="6DC1C5D1" w14:textId="77777777" w:rsidR="00730CCA" w:rsidRPr="00F65693" w:rsidRDefault="00730CCA" w:rsidP="00261A76">
            <w:pPr>
              <w:rPr>
                <w:b/>
                <w:bCs/>
              </w:rPr>
            </w:pPr>
            <w:r w:rsidRPr="00F65693">
              <w:rPr>
                <w:b/>
                <w:bCs/>
              </w:rPr>
              <w:t>Data Pump</w:t>
            </w:r>
          </w:p>
        </w:tc>
      </w:tr>
      <w:tr w:rsidR="00730CCA" w:rsidRPr="00F65693" w14:paraId="5AC3627E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26C87" w14:textId="77777777" w:rsidR="00730CCA" w:rsidRPr="00F65693" w:rsidRDefault="00730CCA" w:rsidP="00261A76">
            <w:r w:rsidRPr="00F65693">
              <w:t>Type</w:t>
            </w:r>
          </w:p>
        </w:tc>
        <w:tc>
          <w:tcPr>
            <w:tcW w:w="0" w:type="auto"/>
            <w:vAlign w:val="center"/>
            <w:hideMark/>
          </w:tcPr>
          <w:p w14:paraId="31EA5381" w14:textId="77777777" w:rsidR="00730CCA" w:rsidRPr="00F65693" w:rsidRDefault="00730CCA" w:rsidP="00261A76">
            <w:r w:rsidRPr="00F65693">
              <w:t>Physical backup</w:t>
            </w:r>
          </w:p>
        </w:tc>
        <w:tc>
          <w:tcPr>
            <w:tcW w:w="0" w:type="auto"/>
            <w:vAlign w:val="center"/>
            <w:hideMark/>
          </w:tcPr>
          <w:p w14:paraId="05925B40" w14:textId="77777777" w:rsidR="00730CCA" w:rsidRPr="00F65693" w:rsidRDefault="00730CCA" w:rsidP="00261A76">
            <w:r w:rsidRPr="00F65693">
              <w:t>Logical export/import</w:t>
            </w:r>
          </w:p>
        </w:tc>
      </w:tr>
      <w:tr w:rsidR="00730CCA" w:rsidRPr="00F65693" w14:paraId="5EACD3B8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6571D" w14:textId="77777777" w:rsidR="00730CCA" w:rsidRPr="00F65693" w:rsidRDefault="00730CCA" w:rsidP="00261A76">
            <w:r w:rsidRPr="00F65693">
              <w:t>Speed</w:t>
            </w:r>
          </w:p>
        </w:tc>
        <w:tc>
          <w:tcPr>
            <w:tcW w:w="0" w:type="auto"/>
            <w:vAlign w:val="center"/>
            <w:hideMark/>
          </w:tcPr>
          <w:p w14:paraId="4C68B71F" w14:textId="77777777" w:rsidR="00730CCA" w:rsidRPr="00F65693" w:rsidRDefault="00730CCA" w:rsidP="00261A76">
            <w:r w:rsidRPr="00F65693">
              <w:t>Faster for full DB</w:t>
            </w:r>
          </w:p>
        </w:tc>
        <w:tc>
          <w:tcPr>
            <w:tcW w:w="0" w:type="auto"/>
            <w:vAlign w:val="center"/>
            <w:hideMark/>
          </w:tcPr>
          <w:p w14:paraId="6845F3F4" w14:textId="77777777" w:rsidR="00730CCA" w:rsidRPr="00F65693" w:rsidRDefault="00730CCA" w:rsidP="00261A76">
            <w:r w:rsidRPr="00F65693">
              <w:t>Slower for large DBs</w:t>
            </w:r>
          </w:p>
        </w:tc>
      </w:tr>
      <w:tr w:rsidR="00730CCA" w:rsidRPr="00F65693" w14:paraId="30BA28C0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33241" w14:textId="77777777" w:rsidR="00730CCA" w:rsidRPr="00F65693" w:rsidRDefault="00730CCA" w:rsidP="00261A76">
            <w:r w:rsidRPr="00F65693">
              <w:t>Use case</w:t>
            </w:r>
          </w:p>
        </w:tc>
        <w:tc>
          <w:tcPr>
            <w:tcW w:w="0" w:type="auto"/>
            <w:vAlign w:val="center"/>
            <w:hideMark/>
          </w:tcPr>
          <w:p w14:paraId="57EBBD7B" w14:textId="77777777" w:rsidR="00730CCA" w:rsidRPr="00F65693" w:rsidRDefault="00730CCA" w:rsidP="00261A76">
            <w:r w:rsidRPr="00F65693">
              <w:t>Same Oracle versions</w:t>
            </w:r>
          </w:p>
        </w:tc>
        <w:tc>
          <w:tcPr>
            <w:tcW w:w="0" w:type="auto"/>
            <w:vAlign w:val="center"/>
            <w:hideMark/>
          </w:tcPr>
          <w:p w14:paraId="09D0F7AC" w14:textId="77777777" w:rsidR="00730CCA" w:rsidRPr="00F65693" w:rsidRDefault="00730CCA" w:rsidP="00261A76">
            <w:r w:rsidRPr="00F65693">
              <w:t>Cross-version/platform</w:t>
            </w:r>
          </w:p>
        </w:tc>
      </w:tr>
      <w:tr w:rsidR="00730CCA" w:rsidRPr="00F65693" w14:paraId="45052421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A081E" w14:textId="77777777" w:rsidR="00730CCA" w:rsidRPr="00F65693" w:rsidRDefault="00730CCA" w:rsidP="00261A76">
            <w:r w:rsidRPr="00F65693">
              <w:t>Supports partial data</w:t>
            </w:r>
          </w:p>
        </w:tc>
        <w:tc>
          <w:tcPr>
            <w:tcW w:w="0" w:type="auto"/>
            <w:vAlign w:val="center"/>
            <w:hideMark/>
          </w:tcPr>
          <w:p w14:paraId="2BD653D9" w14:textId="77777777" w:rsidR="00730CCA" w:rsidRPr="00F65693" w:rsidRDefault="00730CCA" w:rsidP="00261A76">
            <w:r w:rsidRPr="00F65693">
              <w:t>No</w:t>
            </w:r>
          </w:p>
        </w:tc>
        <w:tc>
          <w:tcPr>
            <w:tcW w:w="0" w:type="auto"/>
            <w:vAlign w:val="center"/>
            <w:hideMark/>
          </w:tcPr>
          <w:p w14:paraId="585B6381" w14:textId="77777777" w:rsidR="00730CCA" w:rsidRPr="00F65693" w:rsidRDefault="00730CCA" w:rsidP="00261A76">
            <w:r w:rsidRPr="00F65693">
              <w:t>Yes</w:t>
            </w:r>
          </w:p>
        </w:tc>
      </w:tr>
      <w:tr w:rsidR="00730CCA" w:rsidRPr="00F65693" w14:paraId="7101D7F9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7DEC7" w14:textId="77777777" w:rsidR="00730CCA" w:rsidRPr="00F65693" w:rsidRDefault="00730CCA" w:rsidP="00261A76">
            <w:r w:rsidRPr="00F65693">
              <w:lastRenderedPageBreak/>
              <w:t>Supports metadata only</w:t>
            </w:r>
          </w:p>
        </w:tc>
        <w:tc>
          <w:tcPr>
            <w:tcW w:w="0" w:type="auto"/>
            <w:vAlign w:val="center"/>
            <w:hideMark/>
          </w:tcPr>
          <w:p w14:paraId="6D3A5B7F" w14:textId="77777777" w:rsidR="00730CCA" w:rsidRPr="00F65693" w:rsidRDefault="00730CCA" w:rsidP="00261A76">
            <w:r w:rsidRPr="00F65693">
              <w:t>No</w:t>
            </w:r>
          </w:p>
        </w:tc>
        <w:tc>
          <w:tcPr>
            <w:tcW w:w="0" w:type="auto"/>
            <w:vAlign w:val="center"/>
            <w:hideMark/>
          </w:tcPr>
          <w:p w14:paraId="72D503DB" w14:textId="77777777" w:rsidR="00730CCA" w:rsidRPr="00F65693" w:rsidRDefault="00730CCA" w:rsidP="00261A76">
            <w:r w:rsidRPr="00F65693">
              <w:t>Yes</w:t>
            </w:r>
          </w:p>
        </w:tc>
      </w:tr>
    </w:tbl>
    <w:p w14:paraId="6EC76F8E" w14:textId="77777777" w:rsidR="00730CCA" w:rsidRPr="00F65693" w:rsidRDefault="00000000" w:rsidP="00730CCA">
      <w:r>
        <w:pict w14:anchorId="7FB24969">
          <v:rect id="_x0000_i1032" style="width:0;height:1.5pt" o:hralign="center" o:hrstd="t" o:hr="t" fillcolor="#a0a0a0" stroked="f"/>
        </w:pict>
      </w:r>
    </w:p>
    <w:p w14:paraId="740F7D6A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9. How do you plan rollback in a migration?</w:t>
      </w:r>
    </w:p>
    <w:p w14:paraId="114B3BD4" w14:textId="77777777" w:rsidR="00730CCA" w:rsidRPr="00F65693" w:rsidRDefault="00730CCA" w:rsidP="00730CCA">
      <w:r w:rsidRPr="00F65693">
        <w:rPr>
          <w:b/>
          <w:bCs/>
        </w:rPr>
        <w:t>Answer:</w:t>
      </w:r>
    </w:p>
    <w:p w14:paraId="0E42F249" w14:textId="77777777" w:rsidR="00730CCA" w:rsidRPr="00F65693" w:rsidRDefault="00730CCA" w:rsidP="00730CCA">
      <w:pPr>
        <w:numPr>
          <w:ilvl w:val="0"/>
          <w:numId w:val="193"/>
        </w:numPr>
        <w:spacing w:after="160" w:line="278" w:lineRule="auto"/>
      </w:pPr>
      <w:r w:rsidRPr="00F65693">
        <w:t>Retain on-prem backup until migration is verified.</w:t>
      </w:r>
    </w:p>
    <w:p w14:paraId="39558BD3" w14:textId="77777777" w:rsidR="00730CCA" w:rsidRPr="00F65693" w:rsidRDefault="00730CCA" w:rsidP="00730CCA">
      <w:pPr>
        <w:numPr>
          <w:ilvl w:val="0"/>
          <w:numId w:val="193"/>
        </w:numPr>
        <w:spacing w:after="160" w:line="278" w:lineRule="auto"/>
      </w:pPr>
      <w:r w:rsidRPr="00F65693">
        <w:t xml:space="preserve">Use </w:t>
      </w:r>
      <w:proofErr w:type="spellStart"/>
      <w:r w:rsidRPr="00F65693">
        <w:rPr>
          <w:b/>
          <w:bCs/>
        </w:rPr>
        <w:t>GoldenGate</w:t>
      </w:r>
      <w:proofErr w:type="spellEnd"/>
      <w:r w:rsidRPr="00F65693">
        <w:t xml:space="preserve"> for bidirectional sync during testing.</w:t>
      </w:r>
    </w:p>
    <w:p w14:paraId="21E1E510" w14:textId="77777777" w:rsidR="00730CCA" w:rsidRPr="00F65693" w:rsidRDefault="00730CCA" w:rsidP="00730CCA">
      <w:pPr>
        <w:numPr>
          <w:ilvl w:val="0"/>
          <w:numId w:val="193"/>
        </w:numPr>
        <w:spacing w:after="160" w:line="278" w:lineRule="auto"/>
      </w:pPr>
      <w:r w:rsidRPr="00F65693">
        <w:t>Have a rollback script or full RMAN restore plan ready.</w:t>
      </w:r>
    </w:p>
    <w:p w14:paraId="721D4E42" w14:textId="77777777" w:rsidR="00730CCA" w:rsidRPr="00F65693" w:rsidRDefault="00730CCA" w:rsidP="00730CCA">
      <w:pPr>
        <w:numPr>
          <w:ilvl w:val="0"/>
          <w:numId w:val="193"/>
        </w:numPr>
        <w:spacing w:after="160" w:line="278" w:lineRule="auto"/>
      </w:pPr>
      <w:r w:rsidRPr="00F65693">
        <w:t>Communicate rollback plan with app teams and DBAs.</w:t>
      </w:r>
    </w:p>
    <w:p w14:paraId="695023B3" w14:textId="77777777" w:rsidR="00730CCA" w:rsidRPr="00F65693" w:rsidRDefault="00000000" w:rsidP="00730CCA">
      <w:r>
        <w:pict w14:anchorId="75B73DAC">
          <v:rect id="_x0000_i1033" style="width:0;height:1.5pt" o:hralign="center" o:hrstd="t" o:hr="t" fillcolor="#a0a0a0" stroked="f"/>
        </w:pict>
      </w:r>
    </w:p>
    <w:p w14:paraId="42766F41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10. Can you automate Oracle DB migration to cloud? How?</w:t>
      </w:r>
    </w:p>
    <w:p w14:paraId="5496F9A9" w14:textId="77777777" w:rsidR="00730CCA" w:rsidRPr="00F65693" w:rsidRDefault="00730CCA" w:rsidP="00730CCA">
      <w:r w:rsidRPr="00F65693">
        <w:rPr>
          <w:b/>
          <w:bCs/>
        </w:rPr>
        <w:t>Answer:</w:t>
      </w:r>
      <w:r w:rsidRPr="00F65693">
        <w:br/>
        <w:t>Yes. Using:</w:t>
      </w:r>
    </w:p>
    <w:p w14:paraId="3EF4BB8F" w14:textId="77777777" w:rsidR="00730CCA" w:rsidRPr="00F65693" w:rsidRDefault="00730CCA" w:rsidP="00730CCA">
      <w:pPr>
        <w:numPr>
          <w:ilvl w:val="0"/>
          <w:numId w:val="194"/>
        </w:numPr>
        <w:spacing w:after="160" w:line="278" w:lineRule="auto"/>
      </w:pPr>
      <w:r w:rsidRPr="00F65693">
        <w:rPr>
          <w:b/>
          <w:bCs/>
        </w:rPr>
        <w:t>Oracle ZDM</w:t>
      </w:r>
      <w:r w:rsidRPr="00F65693">
        <w:t xml:space="preserve"> for end-to-end automation.</w:t>
      </w:r>
    </w:p>
    <w:p w14:paraId="4DCC3DC2" w14:textId="77777777" w:rsidR="00730CCA" w:rsidRPr="00F65693" w:rsidRDefault="00730CCA" w:rsidP="00730CCA">
      <w:pPr>
        <w:numPr>
          <w:ilvl w:val="0"/>
          <w:numId w:val="194"/>
        </w:numPr>
        <w:spacing w:after="160" w:line="278" w:lineRule="auto"/>
      </w:pPr>
      <w:r w:rsidRPr="00F65693">
        <w:rPr>
          <w:b/>
          <w:bCs/>
        </w:rPr>
        <w:t>Terraform/ARM</w:t>
      </w:r>
      <w:r w:rsidRPr="00F65693">
        <w:t xml:space="preserve"> to provision target infra (Azure, AWS).</w:t>
      </w:r>
    </w:p>
    <w:p w14:paraId="2F6A0907" w14:textId="77777777" w:rsidR="00730CCA" w:rsidRPr="00F65693" w:rsidRDefault="00730CCA" w:rsidP="00730CCA">
      <w:pPr>
        <w:numPr>
          <w:ilvl w:val="0"/>
          <w:numId w:val="194"/>
        </w:numPr>
        <w:spacing w:after="160" w:line="278" w:lineRule="auto"/>
      </w:pPr>
      <w:r w:rsidRPr="00F65693">
        <w:rPr>
          <w:b/>
          <w:bCs/>
        </w:rPr>
        <w:t>Shell or Python scripts</w:t>
      </w:r>
      <w:r w:rsidRPr="00F65693">
        <w:t xml:space="preserve"> to wrap </w:t>
      </w:r>
      <w:proofErr w:type="spellStart"/>
      <w:r w:rsidRPr="00F65693">
        <w:t>expdp</w:t>
      </w:r>
      <w:proofErr w:type="spellEnd"/>
      <w:r w:rsidRPr="00F65693">
        <w:t>/</w:t>
      </w:r>
      <w:proofErr w:type="spellStart"/>
      <w:r w:rsidRPr="00F65693">
        <w:t>impdp</w:t>
      </w:r>
      <w:proofErr w:type="spellEnd"/>
      <w:r w:rsidRPr="00F65693">
        <w:t xml:space="preserve"> and </w:t>
      </w:r>
      <w:proofErr w:type="spellStart"/>
      <w:r w:rsidRPr="00F65693">
        <w:t>scp</w:t>
      </w:r>
      <w:proofErr w:type="spellEnd"/>
      <w:r w:rsidRPr="00F65693">
        <w:t>.</w:t>
      </w:r>
    </w:p>
    <w:p w14:paraId="11E92B4F" w14:textId="77777777" w:rsidR="00730CCA" w:rsidRPr="00F65693" w:rsidRDefault="00730CCA" w:rsidP="00730CCA">
      <w:pPr>
        <w:numPr>
          <w:ilvl w:val="0"/>
          <w:numId w:val="194"/>
        </w:numPr>
        <w:spacing w:after="160" w:line="278" w:lineRule="auto"/>
      </w:pPr>
      <w:r w:rsidRPr="00F65693">
        <w:t xml:space="preserve">Schedule migration jobs using </w:t>
      </w:r>
      <w:proofErr w:type="spellStart"/>
      <w:r w:rsidRPr="00F65693">
        <w:rPr>
          <w:b/>
          <w:bCs/>
        </w:rPr>
        <w:t>cron</w:t>
      </w:r>
      <w:proofErr w:type="spellEnd"/>
      <w:r w:rsidRPr="00F65693">
        <w:t xml:space="preserve">, </w:t>
      </w:r>
      <w:r w:rsidRPr="00F65693">
        <w:rPr>
          <w:b/>
          <w:bCs/>
        </w:rPr>
        <w:t>Jenkins</w:t>
      </w:r>
      <w:r w:rsidRPr="00F65693">
        <w:t xml:space="preserve">, or </w:t>
      </w:r>
      <w:r w:rsidRPr="00F65693">
        <w:rPr>
          <w:b/>
          <w:bCs/>
        </w:rPr>
        <w:t>Ansible</w:t>
      </w:r>
      <w:r w:rsidRPr="00F65693">
        <w:t>.</w:t>
      </w:r>
    </w:p>
    <w:p w14:paraId="392F4067" w14:textId="77777777" w:rsidR="00730CCA" w:rsidRPr="00F65693" w:rsidRDefault="00000000" w:rsidP="00730CCA">
      <w:r>
        <w:pict w14:anchorId="11C5EB7E">
          <v:rect id="_x0000_i1034" style="width:0;height:1.5pt" o:hralign="center" o:hrstd="t" o:hr="t" fillcolor="#a0a0a0" stroked="f"/>
        </w:pict>
      </w:r>
    </w:p>
    <w:p w14:paraId="64C68CED" w14:textId="77777777" w:rsidR="00730CCA" w:rsidRPr="00F65693" w:rsidRDefault="00730CCA" w:rsidP="00730CCA">
      <w:pPr>
        <w:rPr>
          <w:b/>
          <w:bCs/>
        </w:rPr>
      </w:pPr>
      <w:r w:rsidRPr="00F65693">
        <w:rPr>
          <w:rFonts w:ascii="Segoe UI Emoji" w:hAnsi="Segoe UI Emoji" w:cs="Segoe UI Emoji"/>
          <w:b/>
          <w:bCs/>
        </w:rPr>
        <w:t>🔹</w:t>
      </w:r>
      <w:r w:rsidRPr="00F65693">
        <w:rPr>
          <w:b/>
          <w:bCs/>
        </w:rPr>
        <w:t xml:space="preserve"> Bonus: Real-Life Scenario</w:t>
      </w:r>
    </w:p>
    <w:p w14:paraId="30195450" w14:textId="77777777" w:rsidR="00730CCA" w:rsidRPr="00F65693" w:rsidRDefault="00730CCA" w:rsidP="00730CCA">
      <w:r w:rsidRPr="00F65693">
        <w:rPr>
          <w:b/>
          <w:bCs/>
        </w:rPr>
        <w:t>Q:</w:t>
      </w:r>
      <w:r w:rsidRPr="00F65693">
        <w:t xml:space="preserve"> You need to migrate a 4 TB Oracle database from on-prem to Azure with &lt;2 hours of downtime. How will you proceed?</w:t>
      </w:r>
    </w:p>
    <w:p w14:paraId="56C45056" w14:textId="77777777" w:rsidR="00730CCA" w:rsidRPr="00F65693" w:rsidRDefault="00730CCA" w:rsidP="00730CCA">
      <w:r w:rsidRPr="00F65693">
        <w:rPr>
          <w:b/>
          <w:bCs/>
        </w:rPr>
        <w:t>A:</w:t>
      </w:r>
    </w:p>
    <w:p w14:paraId="444AD3D3" w14:textId="77777777" w:rsidR="00730CCA" w:rsidRPr="00F65693" w:rsidRDefault="00730CCA" w:rsidP="00730CCA">
      <w:pPr>
        <w:numPr>
          <w:ilvl w:val="0"/>
          <w:numId w:val="195"/>
        </w:numPr>
        <w:spacing w:after="160" w:line="278" w:lineRule="auto"/>
      </w:pPr>
      <w:r w:rsidRPr="00F65693">
        <w:t xml:space="preserve">Initial load via </w:t>
      </w:r>
      <w:r w:rsidRPr="00F65693">
        <w:rPr>
          <w:b/>
          <w:bCs/>
        </w:rPr>
        <w:t>transportable tablespaces</w:t>
      </w:r>
      <w:r w:rsidRPr="00F65693">
        <w:t xml:space="preserve"> or </w:t>
      </w:r>
      <w:r w:rsidRPr="00F65693">
        <w:rPr>
          <w:b/>
          <w:bCs/>
        </w:rPr>
        <w:t>RMAN backup</w:t>
      </w:r>
      <w:r w:rsidRPr="00F65693">
        <w:t xml:space="preserve"> to Azure Blob.</w:t>
      </w:r>
    </w:p>
    <w:p w14:paraId="05AD24AA" w14:textId="77777777" w:rsidR="00730CCA" w:rsidRPr="00F65693" w:rsidRDefault="00730CCA" w:rsidP="00730CCA">
      <w:pPr>
        <w:numPr>
          <w:ilvl w:val="0"/>
          <w:numId w:val="195"/>
        </w:numPr>
        <w:spacing w:after="160" w:line="278" w:lineRule="auto"/>
      </w:pPr>
      <w:r w:rsidRPr="00F65693">
        <w:t>Restore on Azure Oracle VM.</w:t>
      </w:r>
    </w:p>
    <w:p w14:paraId="5E644D85" w14:textId="77777777" w:rsidR="00730CCA" w:rsidRPr="00F65693" w:rsidRDefault="00730CCA" w:rsidP="00730CCA">
      <w:pPr>
        <w:numPr>
          <w:ilvl w:val="0"/>
          <w:numId w:val="195"/>
        </w:numPr>
        <w:spacing w:after="160" w:line="278" w:lineRule="auto"/>
      </w:pPr>
      <w:r w:rsidRPr="00F65693">
        <w:t xml:space="preserve">Set up </w:t>
      </w:r>
      <w:proofErr w:type="spellStart"/>
      <w:r w:rsidRPr="00F65693">
        <w:rPr>
          <w:b/>
          <w:bCs/>
        </w:rPr>
        <w:t>GoldenGate</w:t>
      </w:r>
      <w:proofErr w:type="spellEnd"/>
      <w:r w:rsidRPr="00F65693">
        <w:t xml:space="preserve"> for real-time replication.</w:t>
      </w:r>
    </w:p>
    <w:p w14:paraId="48FED742" w14:textId="77777777" w:rsidR="00730CCA" w:rsidRPr="00F65693" w:rsidRDefault="00730CCA" w:rsidP="00730CCA">
      <w:pPr>
        <w:numPr>
          <w:ilvl w:val="0"/>
          <w:numId w:val="195"/>
        </w:numPr>
        <w:spacing w:after="160" w:line="278" w:lineRule="auto"/>
      </w:pPr>
      <w:r w:rsidRPr="00F65693">
        <w:t>Validate schema/data/app queries.</w:t>
      </w:r>
    </w:p>
    <w:p w14:paraId="7394E70D" w14:textId="77777777" w:rsidR="00730CCA" w:rsidRPr="00F65693" w:rsidRDefault="00730CCA" w:rsidP="00730CCA">
      <w:pPr>
        <w:numPr>
          <w:ilvl w:val="0"/>
          <w:numId w:val="195"/>
        </w:numPr>
        <w:spacing w:after="160" w:line="278" w:lineRule="auto"/>
      </w:pPr>
      <w:r w:rsidRPr="00F65693">
        <w:t>Cutover during low-usage window.</w:t>
      </w:r>
    </w:p>
    <w:p w14:paraId="3270C307" w14:textId="77777777" w:rsidR="00730CCA" w:rsidRPr="00F65693" w:rsidRDefault="00730CCA" w:rsidP="00730CCA">
      <w:pPr>
        <w:numPr>
          <w:ilvl w:val="0"/>
          <w:numId w:val="195"/>
        </w:numPr>
        <w:spacing w:after="160" w:line="278" w:lineRule="auto"/>
      </w:pPr>
      <w:r w:rsidRPr="00F65693">
        <w:t>Shut down replication and direct app traffic to cloud.</w:t>
      </w:r>
    </w:p>
    <w:p w14:paraId="7B101CED" w14:textId="77777777" w:rsidR="00730CCA" w:rsidRDefault="00730CCA" w:rsidP="00730CCA">
      <w:pPr>
        <w:rPr>
          <w:lang w:val="en-US" w:eastAsia="ar-SA"/>
        </w:rPr>
      </w:pPr>
    </w:p>
    <w:p w14:paraId="2642FD51" w14:textId="77777777" w:rsidR="00730CCA" w:rsidRPr="00730CCA" w:rsidRDefault="00730CCA" w:rsidP="00730CCA">
      <w:pPr>
        <w:rPr>
          <w:lang w:val="en-US" w:eastAsia="ar-SA"/>
        </w:rPr>
      </w:pPr>
    </w:p>
    <w:p w14:paraId="73A0CA44" w14:textId="77777777" w:rsidR="00730CCA" w:rsidRPr="00D07E84" w:rsidRDefault="00730CCA" w:rsidP="00B34BD4">
      <w:pPr>
        <w:rPr>
          <w:rFonts w:ascii="Calibri" w:hAnsi="Calibri" w:cs="Calibri"/>
        </w:rPr>
      </w:pPr>
    </w:p>
    <w:p w14:paraId="55DFD2A6" w14:textId="638B2CBF" w:rsidR="00047278" w:rsidRDefault="00F146E2" w:rsidP="001D5D92">
      <w:pPr>
        <w:pStyle w:val="Heading1"/>
        <w:spacing w:before="120" w:after="120"/>
        <w:rPr>
          <w:rFonts w:ascii="Calibri" w:hAnsi="Calibri" w:cs="Calibri"/>
        </w:rPr>
      </w:pPr>
      <w:bookmarkStart w:id="4" w:name="INSERT_HERE"/>
      <w:bookmarkStart w:id="5" w:name="_Toc203810749"/>
      <w:bookmarkEnd w:id="4"/>
      <w:proofErr w:type="spellStart"/>
      <w:r>
        <w:rPr>
          <w:rFonts w:ascii="Calibri" w:hAnsi="Calibri" w:cs="Calibri"/>
        </w:rPr>
        <w:t>rman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( Recovery</w:t>
      </w:r>
      <w:proofErr w:type="gramEnd"/>
      <w:r>
        <w:rPr>
          <w:rFonts w:ascii="Calibri" w:hAnsi="Calibri" w:cs="Calibri"/>
        </w:rPr>
        <w:t xml:space="preserve"> manager)</w:t>
      </w:r>
      <w:bookmarkEnd w:id="5"/>
    </w:p>
    <w:p w14:paraId="2D494E1F" w14:textId="77777777" w:rsidR="00F146E2" w:rsidRPr="009C1D42" w:rsidRDefault="00F146E2" w:rsidP="00F146E2">
      <w:pPr>
        <w:spacing w:after="160" w:line="278" w:lineRule="auto"/>
      </w:pPr>
      <w:bookmarkStart w:id="6" w:name="_Toc133730318"/>
      <w:bookmarkStart w:id="7" w:name="_Toc358885334"/>
      <w:r w:rsidRPr="009C1D42">
        <w:t xml:space="preserve">Here is a </w:t>
      </w:r>
      <w:r w:rsidRPr="009C1D42">
        <w:rPr>
          <w:b/>
          <w:bCs/>
        </w:rPr>
        <w:t>step-by-step guide for using RMAN (Recovery Manager)</w:t>
      </w:r>
      <w:r w:rsidRPr="009C1D42">
        <w:t xml:space="preserve"> to perform backup and recovery operations on an Oracle Database. This guide applies to both </w:t>
      </w:r>
      <w:r w:rsidRPr="009C1D42">
        <w:rPr>
          <w:b/>
          <w:bCs/>
        </w:rPr>
        <w:t>Oracle 12c/19c</w:t>
      </w:r>
      <w:r w:rsidRPr="009C1D42">
        <w:t xml:space="preserve"> environments and covers </w:t>
      </w:r>
      <w:r w:rsidRPr="009C1D42">
        <w:rPr>
          <w:b/>
          <w:bCs/>
        </w:rPr>
        <w:t>both backup and restore scenarios</w:t>
      </w:r>
      <w:r w:rsidRPr="009C1D42">
        <w:t>.</w:t>
      </w:r>
    </w:p>
    <w:p w14:paraId="7046C404" w14:textId="77777777" w:rsidR="00F146E2" w:rsidRPr="009C1D42" w:rsidRDefault="00000000" w:rsidP="00F146E2">
      <w:pPr>
        <w:spacing w:after="160" w:line="278" w:lineRule="auto"/>
      </w:pPr>
      <w:r>
        <w:pict w14:anchorId="1CACB137">
          <v:rect id="_x0000_i1035" style="width:0;height:1.5pt" o:hralign="center" o:hrstd="t" o:hr="t" fillcolor="#a0a0a0" stroked="f"/>
        </w:pict>
      </w:r>
    </w:p>
    <w:p w14:paraId="65DAB59A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🔐</w:t>
      </w:r>
      <w:r w:rsidRPr="009C1D42">
        <w:rPr>
          <w:b/>
          <w:bCs/>
        </w:rPr>
        <w:t xml:space="preserve"> Step-by-Step RMAN Guide</w:t>
      </w:r>
    </w:p>
    <w:p w14:paraId="1275C15F" w14:textId="77777777" w:rsidR="00F146E2" w:rsidRPr="009C1D42" w:rsidRDefault="00000000" w:rsidP="00F146E2">
      <w:pPr>
        <w:spacing w:after="160" w:line="278" w:lineRule="auto"/>
      </w:pPr>
      <w:r>
        <w:pict w14:anchorId="28173E9C">
          <v:rect id="_x0000_i1036" style="width:0;height:1.5pt" o:hralign="center" o:hrstd="t" o:hr="t" fillcolor="#a0a0a0" stroked="f"/>
        </w:pict>
      </w:r>
    </w:p>
    <w:p w14:paraId="4A88069E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🛠️</w:t>
      </w:r>
      <w:r w:rsidRPr="009C1D42">
        <w:rPr>
          <w:b/>
          <w:bCs/>
        </w:rPr>
        <w:t xml:space="preserve"> 1. Connect to RMAN</w:t>
      </w:r>
    </w:p>
    <w:p w14:paraId="5F72C293" w14:textId="77777777" w:rsidR="00F146E2" w:rsidRPr="009C1D42" w:rsidRDefault="00F146E2" w:rsidP="00F146E2">
      <w:pPr>
        <w:spacing w:after="160" w:line="278" w:lineRule="auto"/>
      </w:pPr>
      <w:r w:rsidRPr="009C1D42">
        <w:rPr>
          <w:b/>
          <w:bCs/>
        </w:rPr>
        <w:t>From the OS:</w:t>
      </w:r>
    </w:p>
    <w:p w14:paraId="509F5FD0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0D2B834F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595931E2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  <w:r w:rsidRPr="009C1D42">
        <w:t xml:space="preserve"> target /</w:t>
      </w:r>
    </w:p>
    <w:p w14:paraId="4DDB902E" w14:textId="77777777" w:rsidR="00F146E2" w:rsidRPr="009C1D42" w:rsidRDefault="00F146E2" w:rsidP="00F146E2">
      <w:pPr>
        <w:spacing w:after="160" w:line="278" w:lineRule="auto"/>
      </w:pPr>
      <w:r w:rsidRPr="009C1D42">
        <w:rPr>
          <w:b/>
          <w:bCs/>
        </w:rPr>
        <w:t>From remote (with credentials):</w:t>
      </w:r>
    </w:p>
    <w:p w14:paraId="7B370FD2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0A66E6B3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28AD1ACC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  <w:r w:rsidRPr="009C1D42">
        <w:t xml:space="preserve"> target sys/</w:t>
      </w:r>
      <w:proofErr w:type="spellStart"/>
      <w:r w:rsidRPr="009C1D42">
        <w:t>password@ORCL</w:t>
      </w:r>
      <w:proofErr w:type="spellEnd"/>
    </w:p>
    <w:p w14:paraId="13E9DFAD" w14:textId="77777777" w:rsidR="00F146E2" w:rsidRPr="009C1D42" w:rsidRDefault="00000000" w:rsidP="00F146E2">
      <w:pPr>
        <w:spacing w:after="160" w:line="278" w:lineRule="auto"/>
      </w:pPr>
      <w:r>
        <w:pict w14:anchorId="1EC99FEB">
          <v:rect id="_x0000_i1037" style="width:0;height:1.5pt" o:hralign="center" o:hrstd="t" o:hr="t" fillcolor="#a0a0a0" stroked="f"/>
        </w:pict>
      </w:r>
    </w:p>
    <w:p w14:paraId="0E36A1FA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🧱</w:t>
      </w:r>
      <w:r w:rsidRPr="009C1D42">
        <w:rPr>
          <w:b/>
          <w:bCs/>
        </w:rPr>
        <w:t xml:space="preserve"> 2. Configure RMAN Environment (optional)</w:t>
      </w:r>
    </w:p>
    <w:p w14:paraId="60F0BB26" w14:textId="77777777" w:rsidR="00F146E2" w:rsidRPr="009C1D42" w:rsidRDefault="00F146E2" w:rsidP="00F146E2">
      <w:pPr>
        <w:spacing w:after="160" w:line="278" w:lineRule="auto"/>
      </w:pPr>
      <w:r w:rsidRPr="009C1D42">
        <w:t>You can set RMAN retention policies, parallelism, etc.:</w:t>
      </w:r>
    </w:p>
    <w:p w14:paraId="0E489E03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12E2A093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1B36E5D2" w14:textId="77777777" w:rsidR="00F146E2" w:rsidRPr="009C1D42" w:rsidRDefault="00F146E2" w:rsidP="00F146E2">
      <w:pPr>
        <w:spacing w:after="160" w:line="278" w:lineRule="auto"/>
      </w:pPr>
      <w:r w:rsidRPr="009C1D42">
        <w:t xml:space="preserve">CONFIGURE RETENTION POLICY TO RECOVERY WINDOW OF 7 </w:t>
      </w:r>
      <w:proofErr w:type="gramStart"/>
      <w:r w:rsidRPr="009C1D42">
        <w:t>DAYS;</w:t>
      </w:r>
      <w:proofErr w:type="gramEnd"/>
    </w:p>
    <w:p w14:paraId="241B6888" w14:textId="77777777" w:rsidR="00F146E2" w:rsidRPr="009C1D42" w:rsidRDefault="00F146E2" w:rsidP="00F146E2">
      <w:pPr>
        <w:spacing w:after="160" w:line="278" w:lineRule="auto"/>
      </w:pPr>
      <w:r w:rsidRPr="009C1D42">
        <w:t xml:space="preserve">CONFIGURE BACKUP OPTIMIZATION </w:t>
      </w:r>
      <w:proofErr w:type="gramStart"/>
      <w:r w:rsidRPr="009C1D42">
        <w:t>ON;</w:t>
      </w:r>
      <w:proofErr w:type="gramEnd"/>
    </w:p>
    <w:p w14:paraId="4A85E892" w14:textId="77777777" w:rsidR="00F146E2" w:rsidRPr="009C1D42" w:rsidRDefault="00F146E2" w:rsidP="00F146E2">
      <w:pPr>
        <w:spacing w:after="160" w:line="278" w:lineRule="auto"/>
      </w:pPr>
      <w:r w:rsidRPr="009C1D42">
        <w:t xml:space="preserve">CONFIGURE DEFAULT DEVICE TYPE TO </w:t>
      </w:r>
      <w:proofErr w:type="gramStart"/>
      <w:r w:rsidRPr="009C1D42">
        <w:t>DISK;</w:t>
      </w:r>
      <w:proofErr w:type="gramEnd"/>
    </w:p>
    <w:p w14:paraId="0E38079A" w14:textId="77777777" w:rsidR="00F146E2" w:rsidRPr="009C1D42" w:rsidRDefault="00F146E2" w:rsidP="00F146E2">
      <w:pPr>
        <w:spacing w:after="160" w:line="278" w:lineRule="auto"/>
      </w:pPr>
      <w:r w:rsidRPr="009C1D42">
        <w:t xml:space="preserve">CONFIGURE CONTROLFILE AUTOBACKUP </w:t>
      </w:r>
      <w:proofErr w:type="gramStart"/>
      <w:r w:rsidRPr="009C1D42">
        <w:t>ON;</w:t>
      </w:r>
      <w:proofErr w:type="gramEnd"/>
    </w:p>
    <w:p w14:paraId="16885B44" w14:textId="77777777" w:rsidR="00F146E2" w:rsidRPr="009C1D42" w:rsidRDefault="00F146E2" w:rsidP="00F146E2">
      <w:pPr>
        <w:spacing w:after="160" w:line="278" w:lineRule="auto"/>
      </w:pPr>
      <w:r w:rsidRPr="009C1D42">
        <w:t>CONFIGURE CHANNEL DEVICE TYPE DISK FORMAT '/backup/ORCL_%</w:t>
      </w:r>
      <w:proofErr w:type="spellStart"/>
      <w:r w:rsidRPr="009C1D42">
        <w:t>U.bkp</w:t>
      </w:r>
      <w:proofErr w:type="spellEnd"/>
      <w:proofErr w:type="gramStart"/>
      <w:r w:rsidRPr="009C1D42">
        <w:t>';</w:t>
      </w:r>
      <w:proofErr w:type="gramEnd"/>
    </w:p>
    <w:p w14:paraId="0821FBA6" w14:textId="77777777" w:rsidR="00F146E2" w:rsidRPr="009C1D42" w:rsidRDefault="00000000" w:rsidP="00F146E2">
      <w:pPr>
        <w:spacing w:after="160" w:line="278" w:lineRule="auto"/>
      </w:pPr>
      <w:r>
        <w:pict w14:anchorId="3808CB85">
          <v:rect id="_x0000_i1038" style="width:0;height:1.5pt" o:hralign="center" o:hrstd="t" o:hr="t" fillcolor="#a0a0a0" stroked="f"/>
        </w:pict>
      </w:r>
    </w:p>
    <w:p w14:paraId="1ABFCEC6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💾</w:t>
      </w:r>
      <w:r w:rsidRPr="009C1D42">
        <w:rPr>
          <w:b/>
          <w:bCs/>
        </w:rPr>
        <w:t xml:space="preserve"> 3. Full Database Backup</w:t>
      </w:r>
    </w:p>
    <w:p w14:paraId="4B6C2FA3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lastRenderedPageBreak/>
        <w:t>rman</w:t>
      </w:r>
      <w:proofErr w:type="spellEnd"/>
    </w:p>
    <w:p w14:paraId="106C526A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26A269F3" w14:textId="77777777" w:rsidR="00F146E2" w:rsidRPr="009C1D42" w:rsidRDefault="00F146E2" w:rsidP="00F146E2">
      <w:pPr>
        <w:spacing w:after="160" w:line="278" w:lineRule="auto"/>
      </w:pPr>
      <w:r w:rsidRPr="009C1D42">
        <w:t xml:space="preserve">BACKUP DATABASE PLUS </w:t>
      </w:r>
      <w:proofErr w:type="gramStart"/>
      <w:r w:rsidRPr="009C1D42">
        <w:t>ARCHIVELOG;</w:t>
      </w:r>
      <w:proofErr w:type="gramEnd"/>
    </w:p>
    <w:p w14:paraId="3FC76705" w14:textId="77777777" w:rsidR="00F146E2" w:rsidRPr="009C1D42" w:rsidRDefault="00F146E2" w:rsidP="00F146E2">
      <w:pPr>
        <w:spacing w:after="160" w:line="278" w:lineRule="auto"/>
      </w:pPr>
      <w:r w:rsidRPr="009C1D42">
        <w:t>To backup database only:</w:t>
      </w:r>
    </w:p>
    <w:p w14:paraId="5FC7F931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15AFA67E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0E92F383" w14:textId="77777777" w:rsidR="00F146E2" w:rsidRPr="009C1D42" w:rsidRDefault="00F146E2" w:rsidP="00F146E2">
      <w:pPr>
        <w:spacing w:after="160" w:line="278" w:lineRule="auto"/>
      </w:pPr>
      <w:r w:rsidRPr="009C1D42">
        <w:t xml:space="preserve">BACKUP </w:t>
      </w:r>
      <w:proofErr w:type="gramStart"/>
      <w:r w:rsidRPr="009C1D42">
        <w:t>DATABASE;</w:t>
      </w:r>
      <w:proofErr w:type="gramEnd"/>
    </w:p>
    <w:p w14:paraId="3694A3DC" w14:textId="77777777" w:rsidR="00F146E2" w:rsidRPr="009C1D42" w:rsidRDefault="00F146E2" w:rsidP="00F146E2">
      <w:pPr>
        <w:spacing w:after="160" w:line="278" w:lineRule="auto"/>
      </w:pPr>
      <w:r w:rsidRPr="009C1D42">
        <w:t xml:space="preserve">To backup </w:t>
      </w:r>
      <w:proofErr w:type="spellStart"/>
      <w:r w:rsidRPr="009C1D42">
        <w:t>controlfile</w:t>
      </w:r>
      <w:proofErr w:type="spellEnd"/>
      <w:r w:rsidRPr="009C1D42">
        <w:t xml:space="preserve"> and SPFILE separately:</w:t>
      </w:r>
    </w:p>
    <w:p w14:paraId="7F5EFC65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7A05A7D9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46052518" w14:textId="77777777" w:rsidR="00F146E2" w:rsidRPr="009C1D42" w:rsidRDefault="00F146E2" w:rsidP="00F146E2">
      <w:pPr>
        <w:spacing w:after="160" w:line="278" w:lineRule="auto"/>
      </w:pPr>
      <w:r w:rsidRPr="009C1D42">
        <w:t xml:space="preserve">BACKUP CURRENT </w:t>
      </w:r>
      <w:proofErr w:type="gramStart"/>
      <w:r w:rsidRPr="009C1D42">
        <w:t>CONTROLFILE;</w:t>
      </w:r>
      <w:proofErr w:type="gramEnd"/>
    </w:p>
    <w:p w14:paraId="4E6CEDE6" w14:textId="77777777" w:rsidR="00F146E2" w:rsidRPr="009C1D42" w:rsidRDefault="00F146E2" w:rsidP="00F146E2">
      <w:pPr>
        <w:spacing w:after="160" w:line="278" w:lineRule="auto"/>
      </w:pPr>
      <w:r w:rsidRPr="009C1D42">
        <w:t xml:space="preserve">BACKUP </w:t>
      </w:r>
      <w:proofErr w:type="gramStart"/>
      <w:r w:rsidRPr="009C1D42">
        <w:t>SPFILE;</w:t>
      </w:r>
      <w:proofErr w:type="gramEnd"/>
    </w:p>
    <w:p w14:paraId="43EF64C6" w14:textId="77777777" w:rsidR="00F146E2" w:rsidRPr="009C1D42" w:rsidRDefault="00000000" w:rsidP="00F146E2">
      <w:pPr>
        <w:spacing w:after="160" w:line="278" w:lineRule="auto"/>
      </w:pPr>
      <w:r>
        <w:pict w14:anchorId="44747C4A">
          <v:rect id="_x0000_i1039" style="width:0;height:1.5pt" o:hralign="center" o:hrstd="t" o:hr="t" fillcolor="#a0a0a0" stroked="f"/>
        </w:pict>
      </w:r>
    </w:p>
    <w:p w14:paraId="51F9E010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🔄</w:t>
      </w:r>
      <w:r w:rsidRPr="009C1D42">
        <w:rPr>
          <w:b/>
          <w:bCs/>
        </w:rPr>
        <w:t xml:space="preserve"> 4. Incremental Backup (Optional)</w:t>
      </w:r>
    </w:p>
    <w:p w14:paraId="7A15A15F" w14:textId="77777777" w:rsidR="00F146E2" w:rsidRPr="009C1D42" w:rsidRDefault="00F146E2" w:rsidP="00F146E2">
      <w:pPr>
        <w:spacing w:after="160" w:line="278" w:lineRule="auto"/>
      </w:pPr>
      <w:r w:rsidRPr="009C1D42">
        <w:rPr>
          <w:b/>
          <w:bCs/>
        </w:rPr>
        <w:t>Level 0: Full base copy</w:t>
      </w:r>
    </w:p>
    <w:p w14:paraId="2ADCB85E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7099B58D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53D6E665" w14:textId="77777777" w:rsidR="00F146E2" w:rsidRPr="009C1D42" w:rsidRDefault="00F146E2" w:rsidP="00F146E2">
      <w:pPr>
        <w:spacing w:after="160" w:line="278" w:lineRule="auto"/>
      </w:pPr>
      <w:r w:rsidRPr="009C1D42">
        <w:t xml:space="preserve">BACKUP INCREMENTAL LEVEL 0 </w:t>
      </w:r>
      <w:proofErr w:type="gramStart"/>
      <w:r w:rsidRPr="009C1D42">
        <w:t>DATABASE;</w:t>
      </w:r>
      <w:proofErr w:type="gramEnd"/>
    </w:p>
    <w:p w14:paraId="76519A6A" w14:textId="77777777" w:rsidR="00F146E2" w:rsidRPr="009C1D42" w:rsidRDefault="00F146E2" w:rsidP="00F146E2">
      <w:pPr>
        <w:spacing w:after="160" w:line="278" w:lineRule="auto"/>
      </w:pPr>
      <w:r w:rsidRPr="009C1D42">
        <w:rPr>
          <w:b/>
          <w:bCs/>
        </w:rPr>
        <w:t>Level 1: Changes since last Level 0 or Level 1</w:t>
      </w:r>
    </w:p>
    <w:p w14:paraId="339DB9A9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44E86AA0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234F5AFC" w14:textId="77777777" w:rsidR="00F146E2" w:rsidRPr="009C1D42" w:rsidRDefault="00F146E2" w:rsidP="00F146E2">
      <w:pPr>
        <w:spacing w:after="160" w:line="278" w:lineRule="auto"/>
      </w:pPr>
      <w:r w:rsidRPr="009C1D42">
        <w:t xml:space="preserve">BACKUP INCREMENTAL LEVEL 1 </w:t>
      </w:r>
      <w:proofErr w:type="gramStart"/>
      <w:r w:rsidRPr="009C1D42">
        <w:t>DATABASE;</w:t>
      </w:r>
      <w:proofErr w:type="gramEnd"/>
    </w:p>
    <w:p w14:paraId="36624DBD" w14:textId="77777777" w:rsidR="00F146E2" w:rsidRPr="009C1D42" w:rsidRDefault="00000000" w:rsidP="00F146E2">
      <w:pPr>
        <w:spacing w:after="160" w:line="278" w:lineRule="auto"/>
      </w:pPr>
      <w:r>
        <w:pict w14:anchorId="43D10DF5">
          <v:rect id="_x0000_i1040" style="width:0;height:1.5pt" o:hralign="center" o:hrstd="t" o:hr="t" fillcolor="#a0a0a0" stroked="f"/>
        </w:pict>
      </w:r>
    </w:p>
    <w:p w14:paraId="744D1D7B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🧾</w:t>
      </w:r>
      <w:r w:rsidRPr="009C1D42">
        <w:rPr>
          <w:b/>
          <w:bCs/>
        </w:rPr>
        <w:t xml:space="preserve"> 5. Validate Backup Integrity</w:t>
      </w:r>
    </w:p>
    <w:p w14:paraId="4D70DF02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7E283C25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68985146" w14:textId="77777777" w:rsidR="00F146E2" w:rsidRPr="009C1D42" w:rsidRDefault="00F146E2" w:rsidP="00F146E2">
      <w:pPr>
        <w:spacing w:after="160" w:line="278" w:lineRule="auto"/>
      </w:pPr>
      <w:r w:rsidRPr="009C1D42">
        <w:t xml:space="preserve">RESTORE DATABASE </w:t>
      </w:r>
      <w:proofErr w:type="gramStart"/>
      <w:r w:rsidRPr="009C1D42">
        <w:t>VALIDATE;</w:t>
      </w:r>
      <w:proofErr w:type="gramEnd"/>
    </w:p>
    <w:p w14:paraId="3672D1C2" w14:textId="77777777" w:rsidR="00F146E2" w:rsidRPr="009C1D42" w:rsidRDefault="00F146E2" w:rsidP="00F146E2">
      <w:pPr>
        <w:spacing w:after="160" w:line="278" w:lineRule="auto"/>
      </w:pPr>
      <w:r w:rsidRPr="009C1D42">
        <w:t>Or for archive logs:</w:t>
      </w:r>
    </w:p>
    <w:p w14:paraId="6DE5C575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22D50C5F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62485D85" w14:textId="77777777" w:rsidR="00F146E2" w:rsidRPr="009C1D42" w:rsidRDefault="00F146E2" w:rsidP="00F146E2">
      <w:pPr>
        <w:spacing w:after="160" w:line="278" w:lineRule="auto"/>
      </w:pPr>
      <w:r w:rsidRPr="009C1D42">
        <w:lastRenderedPageBreak/>
        <w:t xml:space="preserve">VALIDATE ARCHIVELOG </w:t>
      </w:r>
      <w:proofErr w:type="gramStart"/>
      <w:r w:rsidRPr="009C1D42">
        <w:t>ALL;</w:t>
      </w:r>
      <w:proofErr w:type="gramEnd"/>
    </w:p>
    <w:p w14:paraId="0D389C53" w14:textId="77777777" w:rsidR="00F146E2" w:rsidRPr="009C1D42" w:rsidRDefault="00000000" w:rsidP="00F146E2">
      <w:pPr>
        <w:spacing w:after="160" w:line="278" w:lineRule="auto"/>
      </w:pPr>
      <w:r>
        <w:pict w14:anchorId="46113922">
          <v:rect id="_x0000_i1041" style="width:0;height:1.5pt" o:hralign="center" o:hrstd="t" o:hr="t" fillcolor="#a0a0a0" stroked="f"/>
        </w:pict>
      </w:r>
    </w:p>
    <w:p w14:paraId="4FD1C9EF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🔁</w:t>
      </w:r>
      <w:r w:rsidRPr="009C1D42">
        <w:rPr>
          <w:b/>
          <w:bCs/>
        </w:rPr>
        <w:t xml:space="preserve"> 6. Restore and Recovery Process</w:t>
      </w:r>
    </w:p>
    <w:p w14:paraId="3E3CAEFD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✅</w:t>
      </w:r>
      <w:r w:rsidRPr="009C1D42">
        <w:rPr>
          <w:b/>
          <w:bCs/>
        </w:rPr>
        <w:t xml:space="preserve"> Restore from Backup (Typical Disaster Recovery)</w:t>
      </w:r>
    </w:p>
    <w:p w14:paraId="3911FF98" w14:textId="77777777" w:rsidR="00F146E2" w:rsidRPr="009C1D42" w:rsidRDefault="00F146E2" w:rsidP="00F146E2">
      <w:pPr>
        <w:numPr>
          <w:ilvl w:val="0"/>
          <w:numId w:val="128"/>
        </w:numPr>
        <w:spacing w:after="160" w:line="278" w:lineRule="auto"/>
      </w:pPr>
      <w:r w:rsidRPr="009C1D42">
        <w:rPr>
          <w:b/>
          <w:bCs/>
        </w:rPr>
        <w:t>Start RMAN and mount database</w:t>
      </w:r>
    </w:p>
    <w:p w14:paraId="02874257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1A08A819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59258C2B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sqlplus</w:t>
      </w:r>
      <w:proofErr w:type="spellEnd"/>
      <w:r w:rsidRPr="009C1D42">
        <w:t xml:space="preserve"> / as </w:t>
      </w:r>
      <w:proofErr w:type="spellStart"/>
      <w:r w:rsidRPr="009C1D42">
        <w:t>sysdba</w:t>
      </w:r>
      <w:proofErr w:type="spellEnd"/>
    </w:p>
    <w:p w14:paraId="107F2A3C" w14:textId="77777777" w:rsidR="00F146E2" w:rsidRPr="009C1D42" w:rsidRDefault="00F146E2" w:rsidP="00F146E2">
      <w:pPr>
        <w:spacing w:after="160" w:line="278" w:lineRule="auto"/>
      </w:pPr>
      <w:r w:rsidRPr="009C1D42">
        <w:t xml:space="preserve">shutdown </w:t>
      </w:r>
      <w:proofErr w:type="gramStart"/>
      <w:r w:rsidRPr="009C1D42">
        <w:t>immediate;</w:t>
      </w:r>
      <w:proofErr w:type="gramEnd"/>
    </w:p>
    <w:p w14:paraId="798406C0" w14:textId="77777777" w:rsidR="00F146E2" w:rsidRPr="009C1D42" w:rsidRDefault="00F146E2" w:rsidP="00F146E2">
      <w:pPr>
        <w:spacing w:after="160" w:line="278" w:lineRule="auto"/>
      </w:pPr>
      <w:r w:rsidRPr="009C1D42">
        <w:t xml:space="preserve">startup </w:t>
      </w:r>
      <w:proofErr w:type="gramStart"/>
      <w:r w:rsidRPr="009C1D42">
        <w:t>mount;</w:t>
      </w:r>
      <w:proofErr w:type="gramEnd"/>
    </w:p>
    <w:p w14:paraId="5903F47A" w14:textId="77777777" w:rsidR="00F146E2" w:rsidRPr="009C1D42" w:rsidRDefault="00F146E2" w:rsidP="00F146E2">
      <w:pPr>
        <w:spacing w:after="160" w:line="278" w:lineRule="auto"/>
      </w:pPr>
      <w:proofErr w:type="gramStart"/>
      <w:r w:rsidRPr="009C1D42">
        <w:t>exit;</w:t>
      </w:r>
      <w:proofErr w:type="gramEnd"/>
    </w:p>
    <w:p w14:paraId="07C6C890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  <w:r w:rsidRPr="009C1D42">
        <w:t xml:space="preserve"> target /</w:t>
      </w:r>
    </w:p>
    <w:p w14:paraId="7008E06D" w14:textId="77777777" w:rsidR="00F146E2" w:rsidRPr="009C1D42" w:rsidRDefault="00F146E2" w:rsidP="00F146E2">
      <w:pPr>
        <w:numPr>
          <w:ilvl w:val="0"/>
          <w:numId w:val="129"/>
        </w:numPr>
        <w:spacing w:after="160" w:line="278" w:lineRule="auto"/>
      </w:pPr>
      <w:r w:rsidRPr="009C1D42">
        <w:rPr>
          <w:b/>
          <w:bCs/>
        </w:rPr>
        <w:t>Restore database</w:t>
      </w:r>
    </w:p>
    <w:p w14:paraId="1F96A492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713428F6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791460D9" w14:textId="77777777" w:rsidR="00F146E2" w:rsidRPr="009C1D42" w:rsidRDefault="00F146E2" w:rsidP="00F146E2">
      <w:pPr>
        <w:spacing w:after="160" w:line="278" w:lineRule="auto"/>
      </w:pPr>
      <w:r w:rsidRPr="009C1D42">
        <w:t xml:space="preserve">RESTORE </w:t>
      </w:r>
      <w:proofErr w:type="gramStart"/>
      <w:r w:rsidRPr="009C1D42">
        <w:t>DATABASE;</w:t>
      </w:r>
      <w:proofErr w:type="gramEnd"/>
    </w:p>
    <w:p w14:paraId="1DD44BDC" w14:textId="77777777" w:rsidR="00F146E2" w:rsidRPr="009C1D42" w:rsidRDefault="00F146E2" w:rsidP="00F146E2">
      <w:pPr>
        <w:numPr>
          <w:ilvl w:val="0"/>
          <w:numId w:val="130"/>
        </w:numPr>
        <w:spacing w:after="160" w:line="278" w:lineRule="auto"/>
      </w:pPr>
      <w:r w:rsidRPr="009C1D42">
        <w:rPr>
          <w:b/>
          <w:bCs/>
        </w:rPr>
        <w:t>Recover database</w:t>
      </w:r>
    </w:p>
    <w:p w14:paraId="746F0778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627E6A8C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26CA62B0" w14:textId="77777777" w:rsidR="00F146E2" w:rsidRPr="009C1D42" w:rsidRDefault="00F146E2" w:rsidP="00F146E2">
      <w:pPr>
        <w:spacing w:after="160" w:line="278" w:lineRule="auto"/>
      </w:pPr>
      <w:r w:rsidRPr="009C1D42">
        <w:t xml:space="preserve">RECOVER </w:t>
      </w:r>
      <w:proofErr w:type="gramStart"/>
      <w:r w:rsidRPr="009C1D42">
        <w:t>DATABASE;</w:t>
      </w:r>
      <w:proofErr w:type="gramEnd"/>
    </w:p>
    <w:p w14:paraId="3D38CE02" w14:textId="77777777" w:rsidR="00F146E2" w:rsidRPr="009C1D42" w:rsidRDefault="00F146E2" w:rsidP="00F146E2">
      <w:pPr>
        <w:numPr>
          <w:ilvl w:val="0"/>
          <w:numId w:val="131"/>
        </w:numPr>
        <w:spacing w:after="160" w:line="278" w:lineRule="auto"/>
      </w:pPr>
      <w:r w:rsidRPr="009C1D42">
        <w:rPr>
          <w:b/>
          <w:bCs/>
        </w:rPr>
        <w:t>Open database</w:t>
      </w:r>
    </w:p>
    <w:p w14:paraId="4743F4EC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1517E58B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50CDB6E0" w14:textId="77777777" w:rsidR="00F146E2" w:rsidRPr="009C1D42" w:rsidRDefault="00F146E2" w:rsidP="00F146E2">
      <w:pPr>
        <w:spacing w:after="160" w:line="278" w:lineRule="auto"/>
      </w:pPr>
      <w:r w:rsidRPr="009C1D42">
        <w:t xml:space="preserve">ALTER DATABASE OPEN </w:t>
      </w:r>
      <w:proofErr w:type="gramStart"/>
      <w:r w:rsidRPr="009C1D42">
        <w:t>RESETLOGS;</w:t>
      </w:r>
      <w:proofErr w:type="gramEnd"/>
    </w:p>
    <w:p w14:paraId="7EED7DBF" w14:textId="77777777" w:rsidR="00F146E2" w:rsidRPr="009C1D42" w:rsidRDefault="00000000" w:rsidP="00F146E2">
      <w:pPr>
        <w:spacing w:after="160" w:line="278" w:lineRule="auto"/>
      </w:pPr>
      <w:r>
        <w:pict w14:anchorId="1DC9B1FC">
          <v:rect id="_x0000_i1042" style="width:0;height:1.5pt" o:hralign="center" o:hrstd="t" o:hr="t" fillcolor="#a0a0a0" stroked="f"/>
        </w:pict>
      </w:r>
    </w:p>
    <w:p w14:paraId="77FE0870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🧾</w:t>
      </w:r>
      <w:r w:rsidRPr="009C1D42">
        <w:rPr>
          <w:b/>
          <w:bCs/>
        </w:rPr>
        <w:t xml:space="preserve"> 7. Recover Specific Table (12c+ with AUXILIARY)</w:t>
      </w:r>
    </w:p>
    <w:p w14:paraId="67969ADC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17BFD299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34FF07E8" w14:textId="77777777" w:rsidR="00F146E2" w:rsidRPr="009C1D42" w:rsidRDefault="00F146E2" w:rsidP="00F146E2">
      <w:pPr>
        <w:spacing w:after="160" w:line="278" w:lineRule="auto"/>
      </w:pPr>
      <w:r w:rsidRPr="009C1D42">
        <w:t xml:space="preserve">RECOVER TABLE </w:t>
      </w:r>
      <w:proofErr w:type="gramStart"/>
      <w:r w:rsidRPr="009C1D42">
        <w:t>HR.EMPLOYEES</w:t>
      </w:r>
      <w:proofErr w:type="gramEnd"/>
    </w:p>
    <w:p w14:paraId="36DF1E55" w14:textId="77777777" w:rsidR="00F146E2" w:rsidRPr="009C1D42" w:rsidRDefault="00F146E2" w:rsidP="00F146E2">
      <w:pPr>
        <w:spacing w:after="160" w:line="278" w:lineRule="auto"/>
      </w:pPr>
      <w:r w:rsidRPr="009C1D42">
        <w:t>UNTIL TIME 'SYSDATE-1'</w:t>
      </w:r>
    </w:p>
    <w:p w14:paraId="289B6E8F" w14:textId="77777777" w:rsidR="00F146E2" w:rsidRPr="009C1D42" w:rsidRDefault="00F146E2" w:rsidP="00F146E2">
      <w:pPr>
        <w:spacing w:after="160" w:line="278" w:lineRule="auto"/>
      </w:pPr>
      <w:r w:rsidRPr="009C1D42">
        <w:lastRenderedPageBreak/>
        <w:t>AUXILIARY DESTINATION '/</w:t>
      </w:r>
      <w:proofErr w:type="spellStart"/>
      <w:r w:rsidRPr="009C1D42">
        <w:t>tmp</w:t>
      </w:r>
      <w:proofErr w:type="spellEnd"/>
      <w:r w:rsidRPr="009C1D42">
        <w:t>/aux</w:t>
      </w:r>
      <w:proofErr w:type="gramStart"/>
      <w:r w:rsidRPr="009C1D42">
        <w:t>';</w:t>
      </w:r>
      <w:proofErr w:type="gramEnd"/>
    </w:p>
    <w:p w14:paraId="6DED28F5" w14:textId="77777777" w:rsidR="00F146E2" w:rsidRPr="009C1D42" w:rsidRDefault="00000000" w:rsidP="00F146E2">
      <w:pPr>
        <w:spacing w:after="160" w:line="278" w:lineRule="auto"/>
      </w:pPr>
      <w:r>
        <w:pict w14:anchorId="5DBDC1D9">
          <v:rect id="_x0000_i1043" style="width:0;height:1.5pt" o:hralign="center" o:hrstd="t" o:hr="t" fillcolor="#a0a0a0" stroked="f"/>
        </w:pict>
      </w:r>
    </w:p>
    <w:p w14:paraId="3E492402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🗓️</w:t>
      </w:r>
      <w:r w:rsidRPr="009C1D42">
        <w:rPr>
          <w:b/>
          <w:bCs/>
        </w:rPr>
        <w:t xml:space="preserve"> 8. Schedule Backups (</w:t>
      </w:r>
      <w:proofErr w:type="spellStart"/>
      <w:r w:rsidRPr="009C1D42">
        <w:rPr>
          <w:b/>
          <w:bCs/>
        </w:rPr>
        <w:t>cron</w:t>
      </w:r>
      <w:proofErr w:type="spellEnd"/>
      <w:r w:rsidRPr="009C1D42">
        <w:rPr>
          <w:b/>
          <w:bCs/>
        </w:rPr>
        <w:t xml:space="preserve"> example)</w:t>
      </w:r>
    </w:p>
    <w:p w14:paraId="16F734E0" w14:textId="77777777" w:rsidR="00F146E2" w:rsidRPr="009C1D42" w:rsidRDefault="00F146E2" w:rsidP="00F146E2">
      <w:pPr>
        <w:spacing w:after="160" w:line="278" w:lineRule="auto"/>
      </w:pPr>
      <w:r w:rsidRPr="009C1D42">
        <w:t>Edit crontab (crontab -e) for user oracle:</w:t>
      </w:r>
    </w:p>
    <w:p w14:paraId="24B4282E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2E762608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059DD907" w14:textId="77777777" w:rsidR="00F146E2" w:rsidRPr="009C1D42" w:rsidRDefault="00F146E2" w:rsidP="00F146E2">
      <w:pPr>
        <w:spacing w:after="160" w:line="278" w:lineRule="auto"/>
      </w:pPr>
      <w:r w:rsidRPr="009C1D42">
        <w:t>0 2 * * * /u01/scripts/rman_full_backup.sh &gt;&gt; /u01/logs/rman_full.log 2&gt;&amp;1</w:t>
      </w:r>
    </w:p>
    <w:p w14:paraId="139B8609" w14:textId="77777777" w:rsidR="00F146E2" w:rsidRPr="009C1D42" w:rsidRDefault="00F146E2" w:rsidP="00F146E2">
      <w:pPr>
        <w:spacing w:after="160" w:line="278" w:lineRule="auto"/>
      </w:pPr>
      <w:r w:rsidRPr="009C1D42">
        <w:t>rman_full_backup.sh:</w:t>
      </w:r>
    </w:p>
    <w:p w14:paraId="5071CC5A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38B984AB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40236425" w14:textId="77777777" w:rsidR="00F146E2" w:rsidRPr="009C1D42" w:rsidRDefault="00F146E2" w:rsidP="00F146E2">
      <w:pPr>
        <w:spacing w:after="160" w:line="278" w:lineRule="auto"/>
      </w:pPr>
      <w:proofErr w:type="gramStart"/>
      <w:r w:rsidRPr="009C1D42">
        <w:t>#!/</w:t>
      </w:r>
      <w:proofErr w:type="gramEnd"/>
      <w:r w:rsidRPr="009C1D42">
        <w:t>bin/bash</w:t>
      </w:r>
    </w:p>
    <w:p w14:paraId="28C5B8FC" w14:textId="77777777" w:rsidR="00F146E2" w:rsidRPr="009C1D42" w:rsidRDefault="00F146E2" w:rsidP="00F146E2">
      <w:pPr>
        <w:spacing w:after="160" w:line="278" w:lineRule="auto"/>
      </w:pPr>
      <w:r w:rsidRPr="009C1D42">
        <w:t>export ORACLE_HOME=/u01/app/oracle/product/19.0.0/dbhome_1</w:t>
      </w:r>
    </w:p>
    <w:p w14:paraId="44565158" w14:textId="77777777" w:rsidR="00F146E2" w:rsidRPr="009C1D42" w:rsidRDefault="00F146E2" w:rsidP="00F146E2">
      <w:pPr>
        <w:spacing w:after="160" w:line="278" w:lineRule="auto"/>
      </w:pPr>
      <w:r w:rsidRPr="009C1D42">
        <w:t>export ORACLE_SID=ORCL</w:t>
      </w:r>
    </w:p>
    <w:p w14:paraId="3E7B86D8" w14:textId="77777777" w:rsidR="00F146E2" w:rsidRPr="009C1D42" w:rsidRDefault="00F146E2" w:rsidP="00F146E2">
      <w:pPr>
        <w:spacing w:after="160" w:line="278" w:lineRule="auto"/>
      </w:pPr>
      <w:r w:rsidRPr="009C1D42">
        <w:t>export PATH=$ORACLE_HOME/</w:t>
      </w:r>
      <w:proofErr w:type="gramStart"/>
      <w:r w:rsidRPr="009C1D42">
        <w:t>bin:$</w:t>
      </w:r>
      <w:proofErr w:type="gramEnd"/>
      <w:r w:rsidRPr="009C1D42">
        <w:t>PATH</w:t>
      </w:r>
    </w:p>
    <w:p w14:paraId="23F0D933" w14:textId="77777777" w:rsidR="00F146E2" w:rsidRPr="009C1D42" w:rsidRDefault="00F146E2" w:rsidP="00F146E2">
      <w:pPr>
        <w:spacing w:after="160" w:line="278" w:lineRule="auto"/>
      </w:pPr>
    </w:p>
    <w:p w14:paraId="69C92D00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  <w:r w:rsidRPr="009C1D42">
        <w:t xml:space="preserve"> target / &lt;&lt;EOF</w:t>
      </w:r>
    </w:p>
    <w:p w14:paraId="65D05108" w14:textId="77777777" w:rsidR="00F146E2" w:rsidRPr="009C1D42" w:rsidRDefault="00F146E2" w:rsidP="00F146E2">
      <w:pPr>
        <w:spacing w:after="160" w:line="278" w:lineRule="auto"/>
      </w:pPr>
      <w:r w:rsidRPr="009C1D42">
        <w:t xml:space="preserve">BACKUP DATABASE PLUS </w:t>
      </w:r>
      <w:proofErr w:type="gramStart"/>
      <w:r w:rsidRPr="009C1D42">
        <w:t>ARCHIVELOG;</w:t>
      </w:r>
      <w:proofErr w:type="gramEnd"/>
    </w:p>
    <w:p w14:paraId="03C19FAA" w14:textId="77777777" w:rsidR="00F146E2" w:rsidRPr="009C1D42" w:rsidRDefault="00F146E2" w:rsidP="00F146E2">
      <w:pPr>
        <w:spacing w:after="160" w:line="278" w:lineRule="auto"/>
      </w:pPr>
      <w:r w:rsidRPr="009C1D42">
        <w:t xml:space="preserve">DELETE NOPROMPT </w:t>
      </w:r>
      <w:proofErr w:type="gramStart"/>
      <w:r w:rsidRPr="009C1D42">
        <w:t>OBSOLETE;</w:t>
      </w:r>
      <w:proofErr w:type="gramEnd"/>
    </w:p>
    <w:p w14:paraId="3616E49F" w14:textId="77777777" w:rsidR="00F146E2" w:rsidRPr="009C1D42" w:rsidRDefault="00F146E2" w:rsidP="00F146E2">
      <w:pPr>
        <w:spacing w:after="160" w:line="278" w:lineRule="auto"/>
      </w:pPr>
      <w:proofErr w:type="gramStart"/>
      <w:r w:rsidRPr="009C1D42">
        <w:t>EXIT;</w:t>
      </w:r>
      <w:proofErr w:type="gramEnd"/>
    </w:p>
    <w:p w14:paraId="274D7384" w14:textId="77777777" w:rsidR="00F146E2" w:rsidRPr="009C1D42" w:rsidRDefault="00F146E2" w:rsidP="00F146E2">
      <w:pPr>
        <w:spacing w:after="160" w:line="278" w:lineRule="auto"/>
      </w:pPr>
      <w:r w:rsidRPr="009C1D42">
        <w:t>EOF</w:t>
      </w:r>
    </w:p>
    <w:p w14:paraId="61555AEE" w14:textId="77777777" w:rsidR="00F146E2" w:rsidRPr="009C1D42" w:rsidRDefault="00000000" w:rsidP="00F146E2">
      <w:pPr>
        <w:spacing w:after="160" w:line="278" w:lineRule="auto"/>
      </w:pPr>
      <w:r>
        <w:pict w14:anchorId="53C28F9A">
          <v:rect id="_x0000_i1044" style="width:0;height:1.5pt" o:hralign="center" o:hrstd="t" o:hr="t" fillcolor="#a0a0a0" stroked="f"/>
        </w:pict>
      </w:r>
    </w:p>
    <w:p w14:paraId="228E3D58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📦</w:t>
      </w:r>
      <w:r w:rsidRPr="009C1D42">
        <w:rPr>
          <w:b/>
          <w:bCs/>
        </w:rPr>
        <w:t xml:space="preserve"> 9. Delete Old Backups</w:t>
      </w:r>
    </w:p>
    <w:p w14:paraId="45D42D7D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77E1EA0D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30DCE62A" w14:textId="77777777" w:rsidR="00F146E2" w:rsidRPr="009C1D42" w:rsidRDefault="00F146E2" w:rsidP="00F146E2">
      <w:pPr>
        <w:spacing w:after="160" w:line="278" w:lineRule="auto"/>
      </w:pPr>
      <w:r w:rsidRPr="009C1D42">
        <w:t xml:space="preserve">DELETE NOPROMPT </w:t>
      </w:r>
      <w:proofErr w:type="gramStart"/>
      <w:r w:rsidRPr="009C1D42">
        <w:t>OBSOLETE;</w:t>
      </w:r>
      <w:proofErr w:type="gramEnd"/>
    </w:p>
    <w:p w14:paraId="2576B366" w14:textId="77777777" w:rsidR="00F146E2" w:rsidRPr="009C1D42" w:rsidRDefault="00F146E2" w:rsidP="00F146E2">
      <w:pPr>
        <w:spacing w:after="160" w:line="278" w:lineRule="auto"/>
      </w:pPr>
      <w:r w:rsidRPr="009C1D42">
        <w:t>To delete expired backups:</w:t>
      </w:r>
    </w:p>
    <w:p w14:paraId="55CD173C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38014811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243683E7" w14:textId="77777777" w:rsidR="00F146E2" w:rsidRPr="009C1D42" w:rsidRDefault="00F146E2" w:rsidP="00F146E2">
      <w:pPr>
        <w:spacing w:after="160" w:line="278" w:lineRule="auto"/>
      </w:pPr>
      <w:r w:rsidRPr="009C1D42">
        <w:t xml:space="preserve">CROSSCHECK </w:t>
      </w:r>
      <w:proofErr w:type="gramStart"/>
      <w:r w:rsidRPr="009C1D42">
        <w:t>BACKUP;</w:t>
      </w:r>
      <w:proofErr w:type="gramEnd"/>
    </w:p>
    <w:p w14:paraId="5A6EF295" w14:textId="77777777" w:rsidR="00F146E2" w:rsidRPr="009C1D42" w:rsidRDefault="00F146E2" w:rsidP="00F146E2">
      <w:pPr>
        <w:spacing w:after="160" w:line="278" w:lineRule="auto"/>
      </w:pPr>
      <w:r w:rsidRPr="009C1D42">
        <w:t xml:space="preserve">DELETE EXPIRED </w:t>
      </w:r>
      <w:proofErr w:type="gramStart"/>
      <w:r w:rsidRPr="009C1D42">
        <w:t>BACKUP;</w:t>
      </w:r>
      <w:proofErr w:type="gramEnd"/>
    </w:p>
    <w:p w14:paraId="6D5D2AC6" w14:textId="77777777" w:rsidR="00F146E2" w:rsidRPr="009C1D42" w:rsidRDefault="00000000" w:rsidP="00F146E2">
      <w:pPr>
        <w:spacing w:after="160" w:line="278" w:lineRule="auto"/>
      </w:pPr>
      <w:r>
        <w:lastRenderedPageBreak/>
        <w:pict w14:anchorId="6A0BE4C1">
          <v:rect id="_x0000_i1045" style="width:0;height:1.5pt" o:hralign="center" o:hrstd="t" o:hr="t" fillcolor="#a0a0a0" stroked="f"/>
        </w:pict>
      </w:r>
    </w:p>
    <w:p w14:paraId="2A3ED64E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🔄</w:t>
      </w:r>
      <w:r w:rsidRPr="009C1D42">
        <w:rPr>
          <w:b/>
          <w:bCs/>
        </w:rPr>
        <w:t xml:space="preserve"> 10. Duplicate a Database (Cloning)</w:t>
      </w:r>
    </w:p>
    <w:p w14:paraId="47B04939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</w:p>
    <w:p w14:paraId="50F5F635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06F33BAE" w14:textId="77777777" w:rsidR="00F146E2" w:rsidRPr="009C1D42" w:rsidRDefault="00F146E2" w:rsidP="00F146E2">
      <w:pPr>
        <w:spacing w:after="160" w:line="278" w:lineRule="auto"/>
      </w:pPr>
      <w:r w:rsidRPr="009C1D42">
        <w:t>DUPLICATE TARGET DATABASE TO TESTDB</w:t>
      </w:r>
    </w:p>
    <w:p w14:paraId="3C452F51" w14:textId="77777777" w:rsidR="00F146E2" w:rsidRPr="009C1D42" w:rsidRDefault="00F146E2" w:rsidP="00F146E2">
      <w:pPr>
        <w:spacing w:after="160" w:line="278" w:lineRule="auto"/>
      </w:pPr>
      <w:r w:rsidRPr="009C1D42">
        <w:t>FROM ACTIVE DATABASE</w:t>
      </w:r>
    </w:p>
    <w:p w14:paraId="45351D9A" w14:textId="77777777" w:rsidR="00F146E2" w:rsidRPr="009C1D42" w:rsidRDefault="00F146E2" w:rsidP="00F146E2">
      <w:pPr>
        <w:spacing w:after="160" w:line="278" w:lineRule="auto"/>
      </w:pPr>
      <w:r w:rsidRPr="009C1D42">
        <w:t>PASSWORD FILE</w:t>
      </w:r>
    </w:p>
    <w:p w14:paraId="21BD7B5B" w14:textId="77777777" w:rsidR="00F146E2" w:rsidRPr="009C1D42" w:rsidRDefault="00F146E2" w:rsidP="00F146E2">
      <w:pPr>
        <w:spacing w:after="160" w:line="278" w:lineRule="auto"/>
      </w:pPr>
      <w:r w:rsidRPr="009C1D42">
        <w:t>SPFILE</w:t>
      </w:r>
    </w:p>
    <w:p w14:paraId="7D3226CD" w14:textId="77777777" w:rsidR="00F146E2" w:rsidRPr="009C1D42" w:rsidRDefault="00F146E2" w:rsidP="00F146E2">
      <w:pPr>
        <w:spacing w:after="160" w:line="278" w:lineRule="auto"/>
      </w:pPr>
      <w:proofErr w:type="gramStart"/>
      <w:r w:rsidRPr="009C1D42">
        <w:t>NOFILENAMECHECK;</w:t>
      </w:r>
      <w:proofErr w:type="gramEnd"/>
    </w:p>
    <w:p w14:paraId="08077106" w14:textId="77777777" w:rsidR="00F146E2" w:rsidRPr="009C1D42" w:rsidRDefault="00000000" w:rsidP="00F146E2">
      <w:pPr>
        <w:spacing w:after="160" w:line="278" w:lineRule="auto"/>
      </w:pPr>
      <w:r>
        <w:pict w14:anchorId="6553A9D6">
          <v:rect id="_x0000_i1046" style="width:0;height:1.5pt" o:hralign="center" o:hrstd="t" o:hr="t" fillcolor="#a0a0a0" stroked="f"/>
        </w:pict>
      </w:r>
    </w:p>
    <w:p w14:paraId="2087B20C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✅</w:t>
      </w:r>
      <w:r w:rsidRPr="009C1D42">
        <w:rPr>
          <w:b/>
          <w:bCs/>
        </w:rPr>
        <w:t xml:space="preserve"> RMAN Benefits</w:t>
      </w:r>
    </w:p>
    <w:p w14:paraId="10C6390C" w14:textId="77777777" w:rsidR="00F146E2" w:rsidRPr="009C1D42" w:rsidRDefault="00F146E2" w:rsidP="00F146E2">
      <w:pPr>
        <w:numPr>
          <w:ilvl w:val="0"/>
          <w:numId w:val="132"/>
        </w:numPr>
        <w:spacing w:after="160" w:line="278" w:lineRule="auto"/>
      </w:pPr>
      <w:r w:rsidRPr="009C1D42">
        <w:t>Automated backup management</w:t>
      </w:r>
    </w:p>
    <w:p w14:paraId="1F874E2A" w14:textId="77777777" w:rsidR="00F146E2" w:rsidRPr="009C1D42" w:rsidRDefault="00F146E2" w:rsidP="00F146E2">
      <w:pPr>
        <w:numPr>
          <w:ilvl w:val="0"/>
          <w:numId w:val="132"/>
        </w:numPr>
        <w:spacing w:after="160" w:line="278" w:lineRule="auto"/>
      </w:pPr>
      <w:r w:rsidRPr="009C1D42">
        <w:t>Block-level recovery</w:t>
      </w:r>
    </w:p>
    <w:p w14:paraId="24CE5BB4" w14:textId="77777777" w:rsidR="00F146E2" w:rsidRPr="009C1D42" w:rsidRDefault="00F146E2" w:rsidP="00F146E2">
      <w:pPr>
        <w:numPr>
          <w:ilvl w:val="0"/>
          <w:numId w:val="132"/>
        </w:numPr>
        <w:spacing w:after="160" w:line="278" w:lineRule="auto"/>
      </w:pPr>
      <w:r w:rsidRPr="009C1D42">
        <w:t>Compression, encryption support</w:t>
      </w:r>
    </w:p>
    <w:p w14:paraId="1BA0D5F2" w14:textId="77777777" w:rsidR="00F146E2" w:rsidRPr="009C1D42" w:rsidRDefault="00F146E2" w:rsidP="00F146E2">
      <w:pPr>
        <w:numPr>
          <w:ilvl w:val="0"/>
          <w:numId w:val="132"/>
        </w:numPr>
        <w:spacing w:after="160" w:line="278" w:lineRule="auto"/>
      </w:pPr>
      <w:r w:rsidRPr="009C1D42">
        <w:t>Integration with Oracle Catalog (optional)</w:t>
      </w:r>
    </w:p>
    <w:p w14:paraId="043C5852" w14:textId="77777777" w:rsidR="00F146E2" w:rsidRPr="009C1D42" w:rsidRDefault="00000000" w:rsidP="00F146E2">
      <w:pPr>
        <w:spacing w:after="160" w:line="278" w:lineRule="auto"/>
      </w:pPr>
      <w:r>
        <w:pict w14:anchorId="55A75BE5">
          <v:rect id="_x0000_i1047" style="width:0;height:1.5pt" o:hralign="center" o:hrstd="t" o:hr="t" fillcolor="#a0a0a0" stroked="f"/>
        </w:pict>
      </w:r>
    </w:p>
    <w:p w14:paraId="1A14E622" w14:textId="77777777" w:rsidR="00F146E2" w:rsidRPr="009C1D42" w:rsidRDefault="00F146E2" w:rsidP="00F146E2">
      <w:pPr>
        <w:spacing w:after="160" w:line="278" w:lineRule="auto"/>
      </w:pPr>
      <w:r w:rsidRPr="009C1D42">
        <w:t xml:space="preserve">Would you like a </w:t>
      </w:r>
      <w:r w:rsidRPr="009C1D42">
        <w:rPr>
          <w:b/>
          <w:bCs/>
        </w:rPr>
        <w:t xml:space="preserve">Bash script for automated RMAN full + </w:t>
      </w:r>
      <w:proofErr w:type="spellStart"/>
      <w:r w:rsidRPr="009C1D42">
        <w:rPr>
          <w:b/>
          <w:bCs/>
        </w:rPr>
        <w:t>archivelog</w:t>
      </w:r>
      <w:proofErr w:type="spellEnd"/>
      <w:r w:rsidRPr="009C1D42">
        <w:rPr>
          <w:b/>
          <w:bCs/>
        </w:rPr>
        <w:t xml:space="preserve"> backup</w:t>
      </w:r>
      <w:r w:rsidRPr="009C1D42">
        <w:t xml:space="preserve"> with </w:t>
      </w:r>
      <w:r w:rsidRPr="009C1D42">
        <w:rPr>
          <w:b/>
          <w:bCs/>
        </w:rPr>
        <w:t>retention and logging</w:t>
      </w:r>
      <w:r w:rsidRPr="009C1D42">
        <w:t>?</w:t>
      </w:r>
    </w:p>
    <w:p w14:paraId="2ECD5D80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b/>
          <w:bCs/>
        </w:rPr>
        <w:t>You said:</w:t>
      </w:r>
    </w:p>
    <w:p w14:paraId="1788C55A" w14:textId="77777777" w:rsidR="00F146E2" w:rsidRPr="009C1D42" w:rsidRDefault="00F146E2" w:rsidP="00F146E2">
      <w:pPr>
        <w:spacing w:after="160" w:line="278" w:lineRule="auto"/>
      </w:pPr>
      <w:r w:rsidRPr="009C1D42">
        <w:t>yes</w:t>
      </w:r>
    </w:p>
    <w:p w14:paraId="7507DCF7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b/>
          <w:bCs/>
        </w:rPr>
        <w:t>ChatGPT said:</w:t>
      </w:r>
    </w:p>
    <w:p w14:paraId="49B4F6AD" w14:textId="77777777" w:rsidR="00F146E2" w:rsidRPr="009C1D42" w:rsidRDefault="00F146E2" w:rsidP="00F146E2">
      <w:pPr>
        <w:spacing w:after="160" w:line="278" w:lineRule="auto"/>
      </w:pPr>
      <w:r w:rsidRPr="009C1D42">
        <w:t xml:space="preserve">Here’s a </w:t>
      </w:r>
      <w:r w:rsidRPr="009C1D42">
        <w:rPr>
          <w:b/>
          <w:bCs/>
        </w:rPr>
        <w:t>complete Bash script to automate RMAN full database backup with archive logs</w:t>
      </w:r>
      <w:r w:rsidRPr="009C1D42">
        <w:t xml:space="preserve">, retention, and logging. This script is </w:t>
      </w:r>
      <w:r w:rsidRPr="009C1D42">
        <w:rPr>
          <w:b/>
          <w:bCs/>
        </w:rPr>
        <w:t>suitable for Oracle 12c/19c</w:t>
      </w:r>
      <w:r w:rsidRPr="009C1D42">
        <w:t xml:space="preserve"> environments running on Linux.</w:t>
      </w:r>
    </w:p>
    <w:p w14:paraId="3E6829EF" w14:textId="77777777" w:rsidR="00F146E2" w:rsidRPr="009C1D42" w:rsidRDefault="00000000" w:rsidP="00F146E2">
      <w:pPr>
        <w:spacing w:after="160" w:line="278" w:lineRule="auto"/>
      </w:pPr>
      <w:r>
        <w:pict w14:anchorId="107D4247">
          <v:rect id="_x0000_i1048" style="width:0;height:1.5pt" o:hralign="center" o:hrstd="t" o:hr="t" fillcolor="#a0a0a0" stroked="f"/>
        </w:pict>
      </w:r>
    </w:p>
    <w:p w14:paraId="3D1D7C8F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✅</w:t>
      </w:r>
      <w:r w:rsidRPr="009C1D42">
        <w:rPr>
          <w:b/>
          <w:bCs/>
        </w:rPr>
        <w:t xml:space="preserve"> Automated RMAN Backup Bash Script</w:t>
      </w:r>
    </w:p>
    <w:p w14:paraId="2F403F69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📄</w:t>
      </w:r>
      <w:r w:rsidRPr="009C1D42">
        <w:rPr>
          <w:b/>
          <w:bCs/>
        </w:rPr>
        <w:t xml:space="preserve"> File: /u01/scripts/rman_full_backup.sh</w:t>
      </w:r>
    </w:p>
    <w:p w14:paraId="4ECD613B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3817F637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0A4D7766" w14:textId="77777777" w:rsidR="00F146E2" w:rsidRPr="009C1D42" w:rsidRDefault="00F146E2" w:rsidP="00F146E2">
      <w:pPr>
        <w:spacing w:after="160" w:line="278" w:lineRule="auto"/>
      </w:pPr>
      <w:proofErr w:type="gramStart"/>
      <w:r w:rsidRPr="009C1D42">
        <w:t>#!/</w:t>
      </w:r>
      <w:proofErr w:type="gramEnd"/>
      <w:r w:rsidRPr="009C1D42">
        <w:t>bin/bash</w:t>
      </w:r>
    </w:p>
    <w:p w14:paraId="58EA283E" w14:textId="77777777" w:rsidR="00F146E2" w:rsidRPr="009C1D42" w:rsidRDefault="00F146E2" w:rsidP="00F146E2">
      <w:pPr>
        <w:spacing w:after="160" w:line="278" w:lineRule="auto"/>
      </w:pPr>
    </w:p>
    <w:p w14:paraId="2A16C876" w14:textId="77777777" w:rsidR="00F146E2" w:rsidRPr="009C1D42" w:rsidRDefault="00F146E2" w:rsidP="00F146E2">
      <w:pPr>
        <w:spacing w:after="160" w:line="278" w:lineRule="auto"/>
      </w:pPr>
      <w:r w:rsidRPr="009C1D42">
        <w:t># Oracle Environment Variables</w:t>
      </w:r>
    </w:p>
    <w:p w14:paraId="47152CF6" w14:textId="77777777" w:rsidR="00F146E2" w:rsidRPr="009C1D42" w:rsidRDefault="00F146E2" w:rsidP="00F146E2">
      <w:pPr>
        <w:spacing w:after="160" w:line="278" w:lineRule="auto"/>
      </w:pPr>
      <w:r w:rsidRPr="009C1D42">
        <w:lastRenderedPageBreak/>
        <w:t>export ORACLE_SID=ORCL</w:t>
      </w:r>
    </w:p>
    <w:p w14:paraId="126AA7E5" w14:textId="77777777" w:rsidR="00F146E2" w:rsidRPr="009C1D42" w:rsidRDefault="00F146E2" w:rsidP="00F146E2">
      <w:pPr>
        <w:spacing w:after="160" w:line="278" w:lineRule="auto"/>
      </w:pPr>
      <w:r w:rsidRPr="009C1D42">
        <w:t>export ORACLE_HOME=/u01/app/oracle/product/19.0.0/dbhome_1</w:t>
      </w:r>
    </w:p>
    <w:p w14:paraId="20B7BD75" w14:textId="77777777" w:rsidR="00F146E2" w:rsidRPr="009C1D42" w:rsidRDefault="00F146E2" w:rsidP="00F146E2">
      <w:pPr>
        <w:spacing w:after="160" w:line="278" w:lineRule="auto"/>
      </w:pPr>
      <w:r w:rsidRPr="009C1D42">
        <w:t>export PATH=$ORACLE_HOME/</w:t>
      </w:r>
      <w:proofErr w:type="gramStart"/>
      <w:r w:rsidRPr="009C1D42">
        <w:t>bin:$</w:t>
      </w:r>
      <w:proofErr w:type="gramEnd"/>
      <w:r w:rsidRPr="009C1D42">
        <w:t>PATH</w:t>
      </w:r>
    </w:p>
    <w:p w14:paraId="43EBECFF" w14:textId="77777777" w:rsidR="00F146E2" w:rsidRPr="009C1D42" w:rsidRDefault="00F146E2" w:rsidP="00F146E2">
      <w:pPr>
        <w:spacing w:after="160" w:line="278" w:lineRule="auto"/>
      </w:pPr>
      <w:r w:rsidRPr="009C1D42">
        <w:t>export BACKUP_DIR=/u01/backup/</w:t>
      </w:r>
      <w:proofErr w:type="spellStart"/>
      <w:r w:rsidRPr="009C1D42">
        <w:t>rman</w:t>
      </w:r>
      <w:proofErr w:type="spellEnd"/>
    </w:p>
    <w:p w14:paraId="4CEFD504" w14:textId="77777777" w:rsidR="00F146E2" w:rsidRPr="009C1D42" w:rsidRDefault="00F146E2" w:rsidP="00F146E2">
      <w:pPr>
        <w:spacing w:after="160" w:line="278" w:lineRule="auto"/>
      </w:pPr>
      <w:r w:rsidRPr="009C1D42">
        <w:t>export LOG_DIR=/u01/logs/</w:t>
      </w:r>
      <w:proofErr w:type="spellStart"/>
      <w:r w:rsidRPr="009C1D42">
        <w:t>rman</w:t>
      </w:r>
      <w:proofErr w:type="spellEnd"/>
    </w:p>
    <w:p w14:paraId="27CBE740" w14:textId="77777777" w:rsidR="00F146E2" w:rsidRPr="009C1D42" w:rsidRDefault="00F146E2" w:rsidP="00F146E2">
      <w:pPr>
        <w:spacing w:after="160" w:line="278" w:lineRule="auto"/>
      </w:pPr>
      <w:r w:rsidRPr="009C1D42">
        <w:t>export DATESTAMP=$(date +%</w:t>
      </w:r>
      <w:proofErr w:type="spellStart"/>
      <w:r w:rsidRPr="009C1D42">
        <w:t>Y%m%d</w:t>
      </w:r>
      <w:proofErr w:type="spellEnd"/>
      <w:r w:rsidRPr="009C1D42">
        <w:t>_%H%M%S)</w:t>
      </w:r>
    </w:p>
    <w:p w14:paraId="54735233" w14:textId="77777777" w:rsidR="00F146E2" w:rsidRPr="009C1D42" w:rsidRDefault="00F146E2" w:rsidP="00F146E2">
      <w:pPr>
        <w:spacing w:after="160" w:line="278" w:lineRule="auto"/>
      </w:pPr>
      <w:r w:rsidRPr="009C1D42">
        <w:t>export LOG_FILE=$LOG_DIR/rman_full_backup_$DATESTAMP.log</w:t>
      </w:r>
    </w:p>
    <w:p w14:paraId="67254119" w14:textId="77777777" w:rsidR="00F146E2" w:rsidRPr="009C1D42" w:rsidRDefault="00F146E2" w:rsidP="00F146E2">
      <w:pPr>
        <w:spacing w:after="160" w:line="278" w:lineRule="auto"/>
      </w:pPr>
    </w:p>
    <w:p w14:paraId="1B3F3C5E" w14:textId="77777777" w:rsidR="00F146E2" w:rsidRPr="009C1D42" w:rsidRDefault="00F146E2" w:rsidP="00F146E2">
      <w:pPr>
        <w:spacing w:after="160" w:line="278" w:lineRule="auto"/>
      </w:pPr>
      <w:r w:rsidRPr="009C1D42">
        <w:t># Create directories if they don't exist</w:t>
      </w:r>
    </w:p>
    <w:p w14:paraId="63FBA548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mkdir</w:t>
      </w:r>
      <w:proofErr w:type="spellEnd"/>
      <w:r w:rsidRPr="009C1D42">
        <w:t xml:space="preserve"> -p $BACKUP_DIR</w:t>
      </w:r>
    </w:p>
    <w:p w14:paraId="4800B1C4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mkdir</w:t>
      </w:r>
      <w:proofErr w:type="spellEnd"/>
      <w:r w:rsidRPr="009C1D42">
        <w:t xml:space="preserve"> -p $LOG_DIR</w:t>
      </w:r>
    </w:p>
    <w:p w14:paraId="5DB09AA5" w14:textId="77777777" w:rsidR="00F146E2" w:rsidRPr="009C1D42" w:rsidRDefault="00F146E2" w:rsidP="00F146E2">
      <w:pPr>
        <w:spacing w:after="160" w:line="278" w:lineRule="auto"/>
      </w:pPr>
    </w:p>
    <w:p w14:paraId="5B29A21A" w14:textId="77777777" w:rsidR="00F146E2" w:rsidRPr="009C1D42" w:rsidRDefault="00F146E2" w:rsidP="00F146E2">
      <w:pPr>
        <w:spacing w:after="160" w:line="278" w:lineRule="auto"/>
      </w:pPr>
      <w:r w:rsidRPr="009C1D42">
        <w:t>echo "===== RMAN Full Backup Started at $(date) =====" &gt;&gt; $LOG_FILE</w:t>
      </w:r>
    </w:p>
    <w:p w14:paraId="673CAA71" w14:textId="77777777" w:rsidR="00F146E2" w:rsidRPr="009C1D42" w:rsidRDefault="00F146E2" w:rsidP="00F146E2">
      <w:pPr>
        <w:spacing w:after="160" w:line="278" w:lineRule="auto"/>
      </w:pPr>
    </w:p>
    <w:p w14:paraId="1D639994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rman</w:t>
      </w:r>
      <w:proofErr w:type="spellEnd"/>
      <w:r w:rsidRPr="009C1D42">
        <w:t xml:space="preserve"> target / &lt;&lt;EOF &gt;&gt; $LOG_FILE</w:t>
      </w:r>
    </w:p>
    <w:p w14:paraId="11078528" w14:textId="77777777" w:rsidR="00F146E2" w:rsidRPr="009C1D42" w:rsidRDefault="00F146E2" w:rsidP="00F146E2">
      <w:pPr>
        <w:spacing w:after="160" w:line="278" w:lineRule="auto"/>
      </w:pPr>
      <w:r w:rsidRPr="009C1D42">
        <w:t xml:space="preserve">CONFIGURE RETENTION POLICY TO RECOVERY WINDOW OF 7 </w:t>
      </w:r>
      <w:proofErr w:type="gramStart"/>
      <w:r w:rsidRPr="009C1D42">
        <w:t>DAYS;</w:t>
      </w:r>
      <w:proofErr w:type="gramEnd"/>
    </w:p>
    <w:p w14:paraId="688C0075" w14:textId="77777777" w:rsidR="00F146E2" w:rsidRPr="009C1D42" w:rsidRDefault="00F146E2" w:rsidP="00F146E2">
      <w:pPr>
        <w:spacing w:after="160" w:line="278" w:lineRule="auto"/>
      </w:pPr>
      <w:r w:rsidRPr="009C1D42">
        <w:t xml:space="preserve">CONFIGURE CONTROLFILE AUTOBACKUP </w:t>
      </w:r>
      <w:proofErr w:type="gramStart"/>
      <w:r w:rsidRPr="009C1D42">
        <w:t>ON;</w:t>
      </w:r>
      <w:proofErr w:type="gramEnd"/>
    </w:p>
    <w:p w14:paraId="5DFA79CB" w14:textId="77777777" w:rsidR="00F146E2" w:rsidRPr="009C1D42" w:rsidRDefault="00F146E2" w:rsidP="00F146E2">
      <w:pPr>
        <w:spacing w:after="160" w:line="278" w:lineRule="auto"/>
      </w:pPr>
      <w:r w:rsidRPr="009C1D42">
        <w:t>CONFIGURE CHANNEL DEVICE TYPE DISK FORMAT '$BACKUP_DIR/FULL_%</w:t>
      </w:r>
      <w:proofErr w:type="spellStart"/>
      <w:r w:rsidRPr="009C1D42">
        <w:t>U.bkp</w:t>
      </w:r>
      <w:proofErr w:type="spellEnd"/>
      <w:proofErr w:type="gramStart"/>
      <w:r w:rsidRPr="009C1D42">
        <w:t>';</w:t>
      </w:r>
      <w:proofErr w:type="gramEnd"/>
    </w:p>
    <w:p w14:paraId="6D1F5329" w14:textId="77777777" w:rsidR="00F146E2" w:rsidRPr="009C1D42" w:rsidRDefault="00F146E2" w:rsidP="00F146E2">
      <w:pPr>
        <w:spacing w:after="160" w:line="278" w:lineRule="auto"/>
      </w:pPr>
    </w:p>
    <w:p w14:paraId="65C633BE" w14:textId="77777777" w:rsidR="00F146E2" w:rsidRPr="009C1D42" w:rsidRDefault="00F146E2" w:rsidP="00F146E2">
      <w:pPr>
        <w:spacing w:after="160" w:line="278" w:lineRule="auto"/>
      </w:pPr>
      <w:r w:rsidRPr="009C1D42">
        <w:t xml:space="preserve">BACKUP AS COMPRESSED BACKUPSET DATABASE PLUS </w:t>
      </w:r>
      <w:proofErr w:type="gramStart"/>
      <w:r w:rsidRPr="009C1D42">
        <w:t>ARCHIVELOG;</w:t>
      </w:r>
      <w:proofErr w:type="gramEnd"/>
    </w:p>
    <w:p w14:paraId="7FBBF6EE" w14:textId="77777777" w:rsidR="00F146E2" w:rsidRPr="009C1D42" w:rsidRDefault="00F146E2" w:rsidP="00F146E2">
      <w:pPr>
        <w:spacing w:after="160" w:line="278" w:lineRule="auto"/>
      </w:pPr>
      <w:r w:rsidRPr="009C1D42">
        <w:t xml:space="preserve">DELETE NOPROMPT </w:t>
      </w:r>
      <w:proofErr w:type="gramStart"/>
      <w:r w:rsidRPr="009C1D42">
        <w:t>OBSOLETE;</w:t>
      </w:r>
      <w:proofErr w:type="gramEnd"/>
    </w:p>
    <w:p w14:paraId="68FD12C7" w14:textId="77777777" w:rsidR="00F146E2" w:rsidRPr="009C1D42" w:rsidRDefault="00F146E2" w:rsidP="00F146E2">
      <w:pPr>
        <w:spacing w:after="160" w:line="278" w:lineRule="auto"/>
      </w:pPr>
    </w:p>
    <w:p w14:paraId="4FC6421F" w14:textId="77777777" w:rsidR="00F146E2" w:rsidRPr="009C1D42" w:rsidRDefault="00F146E2" w:rsidP="00F146E2">
      <w:pPr>
        <w:spacing w:after="160" w:line="278" w:lineRule="auto"/>
      </w:pPr>
      <w:proofErr w:type="gramStart"/>
      <w:r w:rsidRPr="009C1D42">
        <w:t>EXIT;</w:t>
      </w:r>
      <w:proofErr w:type="gramEnd"/>
    </w:p>
    <w:p w14:paraId="03E37356" w14:textId="77777777" w:rsidR="00F146E2" w:rsidRPr="009C1D42" w:rsidRDefault="00F146E2" w:rsidP="00F146E2">
      <w:pPr>
        <w:spacing w:after="160" w:line="278" w:lineRule="auto"/>
      </w:pPr>
      <w:r w:rsidRPr="009C1D42">
        <w:t>EOF</w:t>
      </w:r>
    </w:p>
    <w:p w14:paraId="47CC5613" w14:textId="77777777" w:rsidR="00F146E2" w:rsidRPr="009C1D42" w:rsidRDefault="00F146E2" w:rsidP="00F146E2">
      <w:pPr>
        <w:spacing w:after="160" w:line="278" w:lineRule="auto"/>
      </w:pPr>
    </w:p>
    <w:p w14:paraId="050EFAB6" w14:textId="77777777" w:rsidR="00F146E2" w:rsidRPr="009C1D42" w:rsidRDefault="00F146E2" w:rsidP="00F146E2">
      <w:pPr>
        <w:spacing w:after="160" w:line="278" w:lineRule="auto"/>
      </w:pPr>
      <w:r w:rsidRPr="009C1D42">
        <w:t>echo "===== RMAN Full Backup Completed at $(date) =====" &gt;&gt; $LOG_FILE</w:t>
      </w:r>
    </w:p>
    <w:p w14:paraId="2AB4C97F" w14:textId="77777777" w:rsidR="00F146E2" w:rsidRPr="009C1D42" w:rsidRDefault="00000000" w:rsidP="00F146E2">
      <w:pPr>
        <w:spacing w:after="160" w:line="278" w:lineRule="auto"/>
      </w:pPr>
      <w:r>
        <w:pict w14:anchorId="3064485B">
          <v:rect id="_x0000_i1049" style="width:0;height:1.5pt" o:hralign="center" o:hrstd="t" o:hr="t" fillcolor="#a0a0a0" stroked="f"/>
        </w:pict>
      </w:r>
    </w:p>
    <w:p w14:paraId="74A2DB82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🛠️</w:t>
      </w:r>
      <w:r w:rsidRPr="009C1D42">
        <w:rPr>
          <w:b/>
          <w:bCs/>
        </w:rPr>
        <w:t xml:space="preserve"> Step-by-Step to Set Up Automation</w:t>
      </w:r>
    </w:p>
    <w:p w14:paraId="26CC0A48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b/>
          <w:bCs/>
        </w:rPr>
        <w:t>1. Save the Script</w:t>
      </w:r>
    </w:p>
    <w:p w14:paraId="7CB32FF7" w14:textId="77777777" w:rsidR="00F146E2" w:rsidRPr="009C1D42" w:rsidRDefault="00F146E2" w:rsidP="00F146E2">
      <w:pPr>
        <w:spacing w:after="160" w:line="278" w:lineRule="auto"/>
      </w:pPr>
      <w:r w:rsidRPr="009C1D42">
        <w:t>Save the script as /u01/scripts/rman_full_backup.sh.</w:t>
      </w:r>
    </w:p>
    <w:p w14:paraId="0143FF56" w14:textId="77777777" w:rsidR="00F146E2" w:rsidRPr="009C1D42" w:rsidRDefault="00F146E2" w:rsidP="00F146E2">
      <w:pPr>
        <w:spacing w:after="160" w:line="278" w:lineRule="auto"/>
      </w:pPr>
      <w:r w:rsidRPr="009C1D42">
        <w:lastRenderedPageBreak/>
        <w:t>Make it executable:</w:t>
      </w:r>
    </w:p>
    <w:p w14:paraId="28A7293C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2FE5B5F8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1A82C1E7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chmod</w:t>
      </w:r>
      <w:proofErr w:type="spellEnd"/>
      <w:r w:rsidRPr="009C1D42">
        <w:t xml:space="preserve"> +x /u01/scripts/rman_full_backup.sh</w:t>
      </w:r>
    </w:p>
    <w:p w14:paraId="25556BBC" w14:textId="77777777" w:rsidR="00F146E2" w:rsidRPr="009C1D42" w:rsidRDefault="00000000" w:rsidP="00F146E2">
      <w:pPr>
        <w:spacing w:after="160" w:line="278" w:lineRule="auto"/>
      </w:pPr>
      <w:r>
        <w:pict w14:anchorId="12388522">
          <v:rect id="_x0000_i1050" style="width:0;height:1.5pt" o:hralign="center" o:hrstd="t" o:hr="t" fillcolor="#a0a0a0" stroked="f"/>
        </w:pict>
      </w:r>
    </w:p>
    <w:p w14:paraId="5912DEF4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b/>
          <w:bCs/>
        </w:rPr>
        <w:t>2. Add Cron Job for Scheduling (Daily at 2 AM)</w:t>
      </w:r>
    </w:p>
    <w:p w14:paraId="44001C0E" w14:textId="77777777" w:rsidR="00F146E2" w:rsidRPr="009C1D42" w:rsidRDefault="00F146E2" w:rsidP="00F146E2">
      <w:pPr>
        <w:spacing w:after="160" w:line="278" w:lineRule="auto"/>
      </w:pPr>
      <w:r w:rsidRPr="009C1D42">
        <w:t>Run:</w:t>
      </w:r>
    </w:p>
    <w:p w14:paraId="53412C56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064EC4A0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16D9D863" w14:textId="77777777" w:rsidR="00F146E2" w:rsidRPr="009C1D42" w:rsidRDefault="00F146E2" w:rsidP="00F146E2">
      <w:pPr>
        <w:spacing w:after="160" w:line="278" w:lineRule="auto"/>
      </w:pPr>
      <w:r w:rsidRPr="009C1D42">
        <w:t>crontab -e</w:t>
      </w:r>
    </w:p>
    <w:p w14:paraId="3E4F1286" w14:textId="77777777" w:rsidR="00F146E2" w:rsidRPr="009C1D42" w:rsidRDefault="00F146E2" w:rsidP="00F146E2">
      <w:pPr>
        <w:spacing w:after="160" w:line="278" w:lineRule="auto"/>
      </w:pPr>
      <w:r w:rsidRPr="009C1D42">
        <w:t>Add:</w:t>
      </w:r>
    </w:p>
    <w:p w14:paraId="7A86803C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14F26AAC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32F2F91D" w14:textId="77777777" w:rsidR="00F146E2" w:rsidRPr="009C1D42" w:rsidRDefault="00F146E2" w:rsidP="00F146E2">
      <w:pPr>
        <w:spacing w:after="160" w:line="278" w:lineRule="auto"/>
      </w:pPr>
      <w:r w:rsidRPr="009C1D42">
        <w:t>0 2 * * * /u01/scripts/rman_full_backup.sh</w:t>
      </w:r>
    </w:p>
    <w:p w14:paraId="2E4BA2F4" w14:textId="77777777" w:rsidR="00F146E2" w:rsidRPr="009C1D42" w:rsidRDefault="00000000" w:rsidP="00F146E2">
      <w:pPr>
        <w:spacing w:after="160" w:line="278" w:lineRule="auto"/>
      </w:pPr>
      <w:r>
        <w:pict w14:anchorId="1D581410">
          <v:rect id="_x0000_i1051" style="width:0;height:1.5pt" o:hralign="center" o:hrstd="t" o:hr="t" fillcolor="#a0a0a0" stroked="f"/>
        </w:pict>
      </w:r>
    </w:p>
    <w:p w14:paraId="26B7472E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🧪</w:t>
      </w:r>
      <w:r w:rsidRPr="009C1D42">
        <w:rPr>
          <w:b/>
          <w:bCs/>
        </w:rPr>
        <w:t xml:space="preserve"> Optional: Test the Script Manually</w:t>
      </w:r>
    </w:p>
    <w:p w14:paraId="60326FB3" w14:textId="77777777" w:rsidR="00F146E2" w:rsidRPr="009C1D42" w:rsidRDefault="00F146E2" w:rsidP="00F146E2">
      <w:pPr>
        <w:spacing w:after="160" w:line="278" w:lineRule="auto"/>
      </w:pPr>
      <w:r w:rsidRPr="009C1D42">
        <w:t>Run:</w:t>
      </w:r>
    </w:p>
    <w:p w14:paraId="09F40484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715DF14D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3BFEFD66" w14:textId="77777777" w:rsidR="00F146E2" w:rsidRPr="009C1D42" w:rsidRDefault="00F146E2" w:rsidP="00F146E2">
      <w:pPr>
        <w:spacing w:after="160" w:line="278" w:lineRule="auto"/>
      </w:pPr>
      <w:r w:rsidRPr="009C1D42">
        <w:t>/u01/scripts/rman_full_backup.sh</w:t>
      </w:r>
    </w:p>
    <w:p w14:paraId="404C1795" w14:textId="77777777" w:rsidR="00F146E2" w:rsidRPr="009C1D42" w:rsidRDefault="00F146E2" w:rsidP="00F146E2">
      <w:pPr>
        <w:spacing w:after="160" w:line="278" w:lineRule="auto"/>
      </w:pPr>
      <w:r w:rsidRPr="009C1D42">
        <w:t>Check log:</w:t>
      </w:r>
    </w:p>
    <w:p w14:paraId="42318DB0" w14:textId="77777777" w:rsidR="00F146E2" w:rsidRPr="009C1D42" w:rsidRDefault="00F146E2" w:rsidP="00F146E2">
      <w:pPr>
        <w:spacing w:after="160" w:line="278" w:lineRule="auto"/>
      </w:pPr>
      <w:r w:rsidRPr="009C1D42">
        <w:t>bash</w:t>
      </w:r>
    </w:p>
    <w:p w14:paraId="02157B9F" w14:textId="77777777" w:rsidR="00F146E2" w:rsidRPr="009C1D42" w:rsidRDefault="00F146E2" w:rsidP="00F146E2">
      <w:pPr>
        <w:spacing w:after="160" w:line="278" w:lineRule="auto"/>
      </w:pPr>
      <w:proofErr w:type="spellStart"/>
      <w:r w:rsidRPr="009C1D42">
        <w:t>CopyEdit</w:t>
      </w:r>
      <w:proofErr w:type="spellEnd"/>
    </w:p>
    <w:p w14:paraId="0D343EB5" w14:textId="77777777" w:rsidR="00F146E2" w:rsidRPr="009C1D42" w:rsidRDefault="00F146E2" w:rsidP="00F146E2">
      <w:pPr>
        <w:spacing w:after="160" w:line="278" w:lineRule="auto"/>
      </w:pPr>
      <w:r w:rsidRPr="009C1D42">
        <w:t>cat /u01/logs/</w:t>
      </w:r>
      <w:proofErr w:type="spellStart"/>
      <w:r w:rsidRPr="009C1D42">
        <w:t>rman</w:t>
      </w:r>
      <w:proofErr w:type="spellEnd"/>
      <w:r w:rsidRPr="009C1D42">
        <w:t>/rman_full_backup_*.log</w:t>
      </w:r>
    </w:p>
    <w:p w14:paraId="28566539" w14:textId="77777777" w:rsidR="00F146E2" w:rsidRPr="009C1D42" w:rsidRDefault="00000000" w:rsidP="00F146E2">
      <w:pPr>
        <w:spacing w:after="160" w:line="278" w:lineRule="auto"/>
      </w:pPr>
      <w:r>
        <w:pict w14:anchorId="570671D1">
          <v:rect id="_x0000_i1052" style="width:0;height:1.5pt" o:hralign="center" o:hrstd="t" o:hr="t" fillcolor="#a0a0a0" stroked="f"/>
        </w:pict>
      </w:r>
    </w:p>
    <w:p w14:paraId="15760069" w14:textId="77777777" w:rsidR="00F146E2" w:rsidRPr="009C1D42" w:rsidRDefault="00F146E2" w:rsidP="00F146E2">
      <w:pPr>
        <w:spacing w:after="160" w:line="278" w:lineRule="auto"/>
        <w:rPr>
          <w:b/>
          <w:bCs/>
        </w:rPr>
      </w:pPr>
      <w:r w:rsidRPr="009C1D42">
        <w:rPr>
          <w:rFonts w:ascii="Segoe UI Emoji" w:hAnsi="Segoe UI Emoji" w:cs="Segoe UI Emoji"/>
          <w:b/>
          <w:bCs/>
        </w:rPr>
        <w:t>🧼</w:t>
      </w:r>
      <w:r w:rsidRPr="009C1D42">
        <w:rPr>
          <w:b/>
          <w:bCs/>
        </w:rPr>
        <w:t xml:space="preserve"> Optional Enhancements</w:t>
      </w:r>
    </w:p>
    <w:p w14:paraId="6AFA7606" w14:textId="77777777" w:rsidR="00F146E2" w:rsidRPr="009C1D42" w:rsidRDefault="00F146E2" w:rsidP="00F146E2">
      <w:pPr>
        <w:numPr>
          <w:ilvl w:val="0"/>
          <w:numId w:val="133"/>
        </w:numPr>
        <w:spacing w:after="160" w:line="278" w:lineRule="auto"/>
      </w:pPr>
      <w:r w:rsidRPr="009C1D42">
        <w:t xml:space="preserve">Email alerts using mail or </w:t>
      </w:r>
      <w:proofErr w:type="spellStart"/>
      <w:r w:rsidRPr="009C1D42">
        <w:t>sendmail</w:t>
      </w:r>
      <w:proofErr w:type="spellEnd"/>
      <w:r w:rsidRPr="009C1D42">
        <w:t>.</w:t>
      </w:r>
    </w:p>
    <w:p w14:paraId="258EBD61" w14:textId="77777777" w:rsidR="00F146E2" w:rsidRPr="009C1D42" w:rsidRDefault="00F146E2" w:rsidP="00F146E2">
      <w:pPr>
        <w:numPr>
          <w:ilvl w:val="0"/>
          <w:numId w:val="133"/>
        </w:numPr>
        <w:spacing w:after="160" w:line="278" w:lineRule="auto"/>
      </w:pPr>
      <w:r w:rsidRPr="009C1D42">
        <w:t xml:space="preserve">Log rotation using </w:t>
      </w:r>
      <w:proofErr w:type="spellStart"/>
      <w:r w:rsidRPr="009C1D42">
        <w:t>logrotate</w:t>
      </w:r>
      <w:proofErr w:type="spellEnd"/>
      <w:r w:rsidRPr="009C1D42">
        <w:t>.</w:t>
      </w:r>
    </w:p>
    <w:p w14:paraId="7003F166" w14:textId="77777777" w:rsidR="00F146E2" w:rsidRDefault="00F146E2" w:rsidP="00F146E2">
      <w:pPr>
        <w:numPr>
          <w:ilvl w:val="0"/>
          <w:numId w:val="133"/>
        </w:numPr>
        <w:spacing w:after="160" w:line="278" w:lineRule="auto"/>
      </w:pPr>
      <w:r w:rsidRPr="009C1D42">
        <w:t xml:space="preserve">Store backups to NFS/S3 with </w:t>
      </w:r>
      <w:proofErr w:type="spellStart"/>
      <w:r w:rsidRPr="009C1D42">
        <w:t>rclone</w:t>
      </w:r>
      <w:proofErr w:type="spellEnd"/>
      <w:r w:rsidRPr="009C1D42">
        <w:t xml:space="preserve"> or s3cmd.</w:t>
      </w:r>
    </w:p>
    <w:p w14:paraId="0B3C814B" w14:textId="77777777" w:rsidR="00F146E2" w:rsidRPr="009C1D42" w:rsidRDefault="00F146E2" w:rsidP="00F146E2">
      <w:pPr>
        <w:spacing w:after="160" w:line="278" w:lineRule="auto"/>
      </w:pPr>
    </w:p>
    <w:bookmarkEnd w:id="6"/>
    <w:p w14:paraId="06A10B91" w14:textId="432218C2" w:rsidR="00047278" w:rsidRPr="00D07E84" w:rsidRDefault="00047278" w:rsidP="001D5D92">
      <w:pPr>
        <w:pStyle w:val="Heading2"/>
        <w:spacing w:before="120" w:after="120"/>
        <w:rPr>
          <w:rFonts w:ascii="Calibri" w:hAnsi="Calibri" w:cs="Calibri"/>
        </w:rPr>
      </w:pPr>
      <w:r w:rsidRPr="00D07E84">
        <w:rPr>
          <w:rFonts w:ascii="Calibri" w:hAnsi="Calibri" w:cs="Calibri"/>
        </w:rPr>
        <w:lastRenderedPageBreak/>
        <w:t xml:space="preserve"> </w:t>
      </w:r>
      <w:bookmarkStart w:id="8" w:name="_Toc203810750"/>
      <w:bookmarkEnd w:id="7"/>
      <w:r w:rsidR="00F146E2">
        <w:rPr>
          <w:rFonts w:ascii="Calibri" w:hAnsi="Calibri" w:cs="Calibri"/>
        </w:rPr>
        <w:t>Export &amp; Import Dump</w:t>
      </w:r>
      <w:bookmarkEnd w:id="8"/>
    </w:p>
    <w:p w14:paraId="2D0E68CE" w14:textId="77777777" w:rsidR="00F146E2" w:rsidRDefault="00F146E2" w:rsidP="00F146E2">
      <w:pPr>
        <w:rPr>
          <w:b/>
          <w:bCs/>
        </w:rPr>
      </w:pPr>
      <w:bookmarkStart w:id="9" w:name="_Toc133730321"/>
    </w:p>
    <w:p w14:paraId="1CD76CB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Export and import DP STEP BY STEP</w:t>
      </w:r>
    </w:p>
    <w:p w14:paraId="0F73A0E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ChatGPT said:</w:t>
      </w:r>
    </w:p>
    <w:p w14:paraId="61F146C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Here’s a step-by-step guide for Oracle Data Pump (</w:t>
      </w:r>
      <w:proofErr w:type="spellStart"/>
      <w:r w:rsidRPr="00B160BB">
        <w:rPr>
          <w:b/>
          <w:bCs/>
        </w:rPr>
        <w:t>expdp</w:t>
      </w:r>
      <w:proofErr w:type="spellEnd"/>
      <w:r w:rsidRPr="00B160BB">
        <w:rPr>
          <w:b/>
          <w:bCs/>
        </w:rPr>
        <w:t>/</w:t>
      </w:r>
      <w:proofErr w:type="spellStart"/>
      <w:r w:rsidRPr="00B160BB">
        <w:rPr>
          <w:b/>
          <w:bCs/>
        </w:rPr>
        <w:t>impdp</w:t>
      </w:r>
      <w:proofErr w:type="spellEnd"/>
      <w:r w:rsidRPr="00B160BB">
        <w:rPr>
          <w:b/>
          <w:bCs/>
        </w:rPr>
        <w:t>) export and import, suitable for on-premises or cloud (Azure, AWS, OCI) Oracle databases.</w:t>
      </w:r>
    </w:p>
    <w:p w14:paraId="0035910C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1337D286">
          <v:rect id="_x0000_i1053" style="width:0;height:1.5pt" o:hralign="center" o:hrstd="t" o:hr="t" fillcolor="#a0a0a0" stroked="f"/>
        </w:pict>
      </w:r>
    </w:p>
    <w:p w14:paraId="220A2EC9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✅</w:t>
      </w:r>
      <w:r w:rsidRPr="00B160BB">
        <w:rPr>
          <w:b/>
          <w:bCs/>
        </w:rPr>
        <w:t xml:space="preserve"> PRE-REQUISITES</w:t>
      </w:r>
    </w:p>
    <w:p w14:paraId="7BB19C0D" w14:textId="77777777" w:rsidR="00F146E2" w:rsidRPr="00B160BB" w:rsidRDefault="00F146E2" w:rsidP="00F146E2">
      <w:pPr>
        <w:numPr>
          <w:ilvl w:val="0"/>
          <w:numId w:val="134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Oracle DB 11g/12c/19c installed</w:t>
      </w:r>
    </w:p>
    <w:p w14:paraId="67BC8E70" w14:textId="77777777" w:rsidR="00F146E2" w:rsidRPr="00B160BB" w:rsidRDefault="00F146E2" w:rsidP="00F146E2">
      <w:pPr>
        <w:numPr>
          <w:ilvl w:val="0"/>
          <w:numId w:val="134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OS user has access to </w:t>
      </w:r>
      <w:proofErr w:type="spellStart"/>
      <w:r w:rsidRPr="00B160BB">
        <w:rPr>
          <w:b/>
          <w:bCs/>
        </w:rPr>
        <w:t>expdp</w:t>
      </w:r>
      <w:proofErr w:type="spellEnd"/>
      <w:r w:rsidRPr="00B160BB">
        <w:rPr>
          <w:b/>
          <w:bCs/>
        </w:rPr>
        <w:t xml:space="preserve"> and </w:t>
      </w:r>
      <w:proofErr w:type="spellStart"/>
      <w:r w:rsidRPr="00B160BB">
        <w:rPr>
          <w:b/>
          <w:bCs/>
        </w:rPr>
        <w:t>impdp</w:t>
      </w:r>
      <w:proofErr w:type="spellEnd"/>
      <w:r w:rsidRPr="00B160BB">
        <w:rPr>
          <w:b/>
          <w:bCs/>
        </w:rPr>
        <w:t xml:space="preserve"> binaries</w:t>
      </w:r>
    </w:p>
    <w:p w14:paraId="47B1584C" w14:textId="77777777" w:rsidR="00F146E2" w:rsidRPr="00B160BB" w:rsidRDefault="00F146E2" w:rsidP="00F146E2">
      <w:pPr>
        <w:numPr>
          <w:ilvl w:val="0"/>
          <w:numId w:val="134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Oracle directory object created in DB</w:t>
      </w:r>
    </w:p>
    <w:p w14:paraId="79952DE1" w14:textId="77777777" w:rsidR="00F146E2" w:rsidRPr="00B160BB" w:rsidRDefault="00F146E2" w:rsidP="00F146E2">
      <w:pPr>
        <w:numPr>
          <w:ilvl w:val="0"/>
          <w:numId w:val="134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Sufficient space in target file system</w:t>
      </w:r>
    </w:p>
    <w:p w14:paraId="6B0DFB82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5F941CDC">
          <v:rect id="_x0000_i1054" style="width:0;height:1.5pt" o:hralign="center" o:hrstd="t" o:hr="t" fillcolor="#a0a0a0" stroked="f"/>
        </w:pict>
      </w:r>
    </w:p>
    <w:p w14:paraId="1276A44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🎯</w:t>
      </w:r>
      <w:r w:rsidRPr="00B160BB">
        <w:rPr>
          <w:b/>
          <w:bCs/>
        </w:rPr>
        <w:t xml:space="preserve"> 1. CREATE DIRECTORY OBJECT IN ORACLE</w:t>
      </w:r>
    </w:p>
    <w:p w14:paraId="6C895A4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sql</w:t>
      </w:r>
      <w:proofErr w:type="spellEnd"/>
    </w:p>
    <w:p w14:paraId="6C5A881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6823390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CREATE OR REPLACE DIRECTORY </w:t>
      </w:r>
      <w:proofErr w:type="spellStart"/>
      <w:r w:rsidRPr="00B160BB">
        <w:rPr>
          <w:b/>
          <w:bCs/>
        </w:rPr>
        <w:t>dpump_dir</w:t>
      </w:r>
      <w:proofErr w:type="spellEnd"/>
      <w:r w:rsidRPr="00B160BB">
        <w:rPr>
          <w:b/>
          <w:bCs/>
        </w:rPr>
        <w:t xml:space="preserve"> AS '/u01/dump</w:t>
      </w:r>
      <w:proofErr w:type="gramStart"/>
      <w:r w:rsidRPr="00B160BB">
        <w:rPr>
          <w:b/>
          <w:bCs/>
        </w:rPr>
        <w:t>';</w:t>
      </w:r>
      <w:proofErr w:type="gramEnd"/>
    </w:p>
    <w:p w14:paraId="2A4F0886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GRANT READ, WRITE ON DIRECTORY </w:t>
      </w:r>
      <w:proofErr w:type="spellStart"/>
      <w:r w:rsidRPr="00B160BB">
        <w:rPr>
          <w:b/>
          <w:bCs/>
        </w:rPr>
        <w:t>dpump_dir</w:t>
      </w:r>
      <w:proofErr w:type="spellEnd"/>
      <w:r w:rsidRPr="00B160BB">
        <w:rPr>
          <w:b/>
          <w:bCs/>
        </w:rPr>
        <w:t xml:space="preserve"> TO </w:t>
      </w:r>
      <w:proofErr w:type="spellStart"/>
      <w:r w:rsidRPr="00B160BB">
        <w:rPr>
          <w:b/>
          <w:bCs/>
        </w:rPr>
        <w:t>your_</w:t>
      </w:r>
      <w:proofErr w:type="gramStart"/>
      <w:r w:rsidRPr="00B160BB">
        <w:rPr>
          <w:b/>
          <w:bCs/>
        </w:rPr>
        <w:t>user</w:t>
      </w:r>
      <w:proofErr w:type="spellEnd"/>
      <w:r w:rsidRPr="00B160BB">
        <w:rPr>
          <w:b/>
          <w:bCs/>
        </w:rPr>
        <w:t>;</w:t>
      </w:r>
      <w:proofErr w:type="gramEnd"/>
    </w:p>
    <w:p w14:paraId="3506CDC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'/u01/dump' must exist on the OS and be accessible to Oracle.</w:t>
      </w:r>
    </w:p>
    <w:p w14:paraId="61102D1E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50240BBC">
          <v:rect id="_x0000_i1055" style="width:0;height:1.5pt" o:hralign="center" o:hrstd="t" o:hr="t" fillcolor="#a0a0a0" stroked="f"/>
        </w:pict>
      </w:r>
    </w:p>
    <w:p w14:paraId="449FC718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📤</w:t>
      </w:r>
      <w:r w:rsidRPr="00B160BB">
        <w:rPr>
          <w:b/>
          <w:bCs/>
        </w:rPr>
        <w:t xml:space="preserve"> 2. EXPORT (EXPDP)</w:t>
      </w:r>
    </w:p>
    <w:p w14:paraId="40A5AC79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👤</w:t>
      </w:r>
      <w:r w:rsidRPr="00B160BB">
        <w:rPr>
          <w:b/>
          <w:bCs/>
        </w:rPr>
        <w:t xml:space="preserve"> 2.1 Export Full Schema</w:t>
      </w:r>
    </w:p>
    <w:p w14:paraId="2ED6861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bash</w:t>
      </w:r>
    </w:p>
    <w:p w14:paraId="76E3A61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1667392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expdp</w:t>
      </w:r>
      <w:proofErr w:type="spellEnd"/>
      <w:r w:rsidRPr="00B160BB">
        <w:rPr>
          <w:b/>
          <w:bCs/>
        </w:rPr>
        <w:t xml:space="preserve"> </w:t>
      </w:r>
      <w:proofErr w:type="spellStart"/>
      <w:r w:rsidRPr="00B160BB">
        <w:rPr>
          <w:b/>
          <w:bCs/>
        </w:rPr>
        <w:t>your_user</w:t>
      </w:r>
      <w:proofErr w:type="spellEnd"/>
      <w:r w:rsidRPr="00B160BB">
        <w:rPr>
          <w:b/>
          <w:bCs/>
        </w:rPr>
        <w:t>/</w:t>
      </w:r>
      <w:proofErr w:type="spellStart"/>
      <w:r w:rsidRPr="00B160BB">
        <w:rPr>
          <w:b/>
          <w:bCs/>
        </w:rPr>
        <w:t>your_password@ORCL</w:t>
      </w:r>
      <w:proofErr w:type="spellEnd"/>
      <w:r w:rsidRPr="00B160BB">
        <w:rPr>
          <w:b/>
          <w:bCs/>
        </w:rPr>
        <w:t xml:space="preserve"> \</w:t>
      </w:r>
    </w:p>
    <w:p w14:paraId="1108C95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SCHEMAS=</w:t>
      </w:r>
      <w:proofErr w:type="spellStart"/>
      <w:r w:rsidRPr="00B160BB">
        <w:rPr>
          <w:b/>
          <w:bCs/>
        </w:rPr>
        <w:t>your_user</w:t>
      </w:r>
      <w:proofErr w:type="spellEnd"/>
      <w:r w:rsidRPr="00B160BB">
        <w:rPr>
          <w:b/>
          <w:bCs/>
        </w:rPr>
        <w:t xml:space="preserve"> \</w:t>
      </w:r>
    </w:p>
    <w:p w14:paraId="191FDFB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DIRECTORY=</w:t>
      </w:r>
      <w:proofErr w:type="spellStart"/>
      <w:r w:rsidRPr="00B160BB">
        <w:rPr>
          <w:b/>
          <w:bCs/>
        </w:rPr>
        <w:t>dpump_dir</w:t>
      </w:r>
      <w:proofErr w:type="spellEnd"/>
      <w:r w:rsidRPr="00B160BB">
        <w:rPr>
          <w:b/>
          <w:bCs/>
        </w:rPr>
        <w:t xml:space="preserve"> \</w:t>
      </w:r>
    </w:p>
    <w:p w14:paraId="76D697F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DUMPFILE=your_user_%</w:t>
      </w:r>
      <w:proofErr w:type="spellStart"/>
      <w:r w:rsidRPr="00B160BB">
        <w:rPr>
          <w:b/>
          <w:bCs/>
        </w:rPr>
        <w:t>U.dmp</w:t>
      </w:r>
      <w:proofErr w:type="spellEnd"/>
      <w:r w:rsidRPr="00B160BB">
        <w:rPr>
          <w:b/>
          <w:bCs/>
        </w:rPr>
        <w:t xml:space="preserve"> \</w:t>
      </w:r>
    </w:p>
    <w:p w14:paraId="2191D8A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LOGFILE=export_your_user.log \</w:t>
      </w:r>
    </w:p>
    <w:p w14:paraId="7331F97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PARALLEL=4 \</w:t>
      </w:r>
    </w:p>
    <w:p w14:paraId="5F3BAF1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lastRenderedPageBreak/>
        <w:t>COMPRESSION=ALL \</w:t>
      </w:r>
    </w:p>
    <w:p w14:paraId="0FB9823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FILESIZE=2G</w:t>
      </w:r>
    </w:p>
    <w:p w14:paraId="5AC6396C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11E30B5C">
          <v:rect id="_x0000_i1056" style="width:0;height:1.5pt" o:hralign="center" o:hrstd="t" o:hr="t" fillcolor="#a0a0a0" stroked="f"/>
        </w:pict>
      </w:r>
    </w:p>
    <w:p w14:paraId="0195C738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🏢</w:t>
      </w:r>
      <w:r w:rsidRPr="00B160BB">
        <w:rPr>
          <w:b/>
          <w:bCs/>
        </w:rPr>
        <w:t xml:space="preserve"> 2.2 Export Full Database</w:t>
      </w:r>
    </w:p>
    <w:p w14:paraId="6A0860C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bash</w:t>
      </w:r>
    </w:p>
    <w:p w14:paraId="5E76477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7AA00E2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expdp</w:t>
      </w:r>
      <w:proofErr w:type="spellEnd"/>
      <w:r w:rsidRPr="00B160BB">
        <w:rPr>
          <w:b/>
          <w:bCs/>
        </w:rPr>
        <w:t xml:space="preserve"> system/</w:t>
      </w:r>
      <w:proofErr w:type="spellStart"/>
      <w:r w:rsidRPr="00B160BB">
        <w:rPr>
          <w:b/>
          <w:bCs/>
        </w:rPr>
        <w:t>your_password@ORCL</w:t>
      </w:r>
      <w:proofErr w:type="spellEnd"/>
      <w:r w:rsidRPr="00B160BB">
        <w:rPr>
          <w:b/>
          <w:bCs/>
        </w:rPr>
        <w:t xml:space="preserve"> \</w:t>
      </w:r>
    </w:p>
    <w:p w14:paraId="694C9070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FULL=Y \</w:t>
      </w:r>
    </w:p>
    <w:p w14:paraId="394E0C9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DIRECTORY=</w:t>
      </w:r>
      <w:proofErr w:type="spellStart"/>
      <w:r w:rsidRPr="00B160BB">
        <w:rPr>
          <w:b/>
          <w:bCs/>
        </w:rPr>
        <w:t>dpump_dir</w:t>
      </w:r>
      <w:proofErr w:type="spellEnd"/>
      <w:r w:rsidRPr="00B160BB">
        <w:rPr>
          <w:b/>
          <w:bCs/>
        </w:rPr>
        <w:t xml:space="preserve"> \</w:t>
      </w:r>
    </w:p>
    <w:p w14:paraId="024649B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DUMPFILE=full_</w:t>
      </w:r>
      <w:proofErr w:type="spellStart"/>
      <w:r w:rsidRPr="00B160BB">
        <w:rPr>
          <w:b/>
          <w:bCs/>
        </w:rPr>
        <w:t>db</w:t>
      </w:r>
      <w:proofErr w:type="spellEnd"/>
      <w:r w:rsidRPr="00B160BB">
        <w:rPr>
          <w:b/>
          <w:bCs/>
        </w:rPr>
        <w:t>_%</w:t>
      </w:r>
      <w:proofErr w:type="spellStart"/>
      <w:r w:rsidRPr="00B160BB">
        <w:rPr>
          <w:b/>
          <w:bCs/>
        </w:rPr>
        <w:t>U.dmp</w:t>
      </w:r>
      <w:proofErr w:type="spellEnd"/>
      <w:r w:rsidRPr="00B160BB">
        <w:rPr>
          <w:b/>
          <w:bCs/>
        </w:rPr>
        <w:t xml:space="preserve"> \</w:t>
      </w:r>
    </w:p>
    <w:p w14:paraId="5D8695D2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LOGFILE=full_export.log \</w:t>
      </w:r>
    </w:p>
    <w:p w14:paraId="0F2E76C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PARALLEL=4 \</w:t>
      </w:r>
    </w:p>
    <w:p w14:paraId="04907B5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FILESIZE=2G</w:t>
      </w:r>
    </w:p>
    <w:p w14:paraId="35D80BB9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4E3776A7">
          <v:rect id="_x0000_i1057" style="width:0;height:1.5pt" o:hralign="center" o:hrstd="t" o:hr="t" fillcolor="#a0a0a0" stroked="f"/>
        </w:pict>
      </w:r>
    </w:p>
    <w:p w14:paraId="3C46999D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📥</w:t>
      </w:r>
      <w:r w:rsidRPr="00B160BB">
        <w:rPr>
          <w:b/>
          <w:bCs/>
        </w:rPr>
        <w:t xml:space="preserve"> 3. IMPORT (IMPDP)</w:t>
      </w:r>
    </w:p>
    <w:p w14:paraId="7B7FFAF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🗂️</w:t>
      </w:r>
      <w:r w:rsidRPr="00B160BB">
        <w:rPr>
          <w:b/>
          <w:bCs/>
        </w:rPr>
        <w:t xml:space="preserve"> 3.1 Import Schema to Same/Other DB</w:t>
      </w:r>
    </w:p>
    <w:p w14:paraId="77CBDB40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bash</w:t>
      </w:r>
    </w:p>
    <w:p w14:paraId="62A71A76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3FAF169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impdp</w:t>
      </w:r>
      <w:proofErr w:type="spellEnd"/>
      <w:r w:rsidRPr="00B160BB">
        <w:rPr>
          <w:b/>
          <w:bCs/>
        </w:rPr>
        <w:t xml:space="preserve"> </w:t>
      </w:r>
      <w:proofErr w:type="spellStart"/>
      <w:r w:rsidRPr="00B160BB">
        <w:rPr>
          <w:b/>
          <w:bCs/>
        </w:rPr>
        <w:t>your_user</w:t>
      </w:r>
      <w:proofErr w:type="spellEnd"/>
      <w:r w:rsidRPr="00B160BB">
        <w:rPr>
          <w:b/>
          <w:bCs/>
        </w:rPr>
        <w:t>/</w:t>
      </w:r>
      <w:proofErr w:type="spellStart"/>
      <w:r w:rsidRPr="00B160BB">
        <w:rPr>
          <w:b/>
          <w:bCs/>
        </w:rPr>
        <w:t>your_password@NEWDB</w:t>
      </w:r>
      <w:proofErr w:type="spellEnd"/>
      <w:r w:rsidRPr="00B160BB">
        <w:rPr>
          <w:b/>
          <w:bCs/>
        </w:rPr>
        <w:t xml:space="preserve"> \</w:t>
      </w:r>
    </w:p>
    <w:p w14:paraId="3B02135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SCHEMAS=</w:t>
      </w:r>
      <w:proofErr w:type="spellStart"/>
      <w:r w:rsidRPr="00B160BB">
        <w:rPr>
          <w:b/>
          <w:bCs/>
        </w:rPr>
        <w:t>your_user</w:t>
      </w:r>
      <w:proofErr w:type="spellEnd"/>
      <w:r w:rsidRPr="00B160BB">
        <w:rPr>
          <w:b/>
          <w:bCs/>
        </w:rPr>
        <w:t xml:space="preserve"> \</w:t>
      </w:r>
    </w:p>
    <w:p w14:paraId="59ABE550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DIRECTORY=</w:t>
      </w:r>
      <w:proofErr w:type="spellStart"/>
      <w:r w:rsidRPr="00B160BB">
        <w:rPr>
          <w:b/>
          <w:bCs/>
        </w:rPr>
        <w:t>dpump_dir</w:t>
      </w:r>
      <w:proofErr w:type="spellEnd"/>
      <w:r w:rsidRPr="00B160BB">
        <w:rPr>
          <w:b/>
          <w:bCs/>
        </w:rPr>
        <w:t xml:space="preserve"> \</w:t>
      </w:r>
    </w:p>
    <w:p w14:paraId="3289149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DUMPFILE=your_user_%</w:t>
      </w:r>
      <w:proofErr w:type="spellStart"/>
      <w:r w:rsidRPr="00B160BB">
        <w:rPr>
          <w:b/>
          <w:bCs/>
        </w:rPr>
        <w:t>U.dmp</w:t>
      </w:r>
      <w:proofErr w:type="spellEnd"/>
      <w:r w:rsidRPr="00B160BB">
        <w:rPr>
          <w:b/>
          <w:bCs/>
        </w:rPr>
        <w:t xml:space="preserve"> \</w:t>
      </w:r>
    </w:p>
    <w:p w14:paraId="4FE6C4B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LOGFILE=import_your_user.log \</w:t>
      </w:r>
    </w:p>
    <w:p w14:paraId="631633C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PARALLEL=4 \</w:t>
      </w:r>
    </w:p>
    <w:p w14:paraId="65CCCD6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REMAP_TABLESPACE=</w:t>
      </w:r>
      <w:proofErr w:type="spellStart"/>
      <w:r w:rsidRPr="00B160BB">
        <w:rPr>
          <w:b/>
          <w:bCs/>
        </w:rPr>
        <w:t>old_</w:t>
      </w:r>
      <w:proofErr w:type="gramStart"/>
      <w:r w:rsidRPr="00B160BB">
        <w:rPr>
          <w:b/>
          <w:bCs/>
        </w:rPr>
        <w:t>tbs:new</w:t>
      </w:r>
      <w:proofErr w:type="gramEnd"/>
      <w:r w:rsidRPr="00B160BB">
        <w:rPr>
          <w:b/>
          <w:bCs/>
        </w:rPr>
        <w:t>_tbs</w:t>
      </w:r>
      <w:proofErr w:type="spellEnd"/>
      <w:r w:rsidRPr="00B160BB">
        <w:rPr>
          <w:b/>
          <w:bCs/>
        </w:rPr>
        <w:t xml:space="preserve"> \</w:t>
      </w:r>
    </w:p>
    <w:p w14:paraId="7CEFE0A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REMAP_SCHEMA=</w:t>
      </w:r>
      <w:proofErr w:type="spellStart"/>
      <w:r w:rsidRPr="00B160BB">
        <w:rPr>
          <w:b/>
          <w:bCs/>
        </w:rPr>
        <w:t>old_</w:t>
      </w:r>
      <w:proofErr w:type="gramStart"/>
      <w:r w:rsidRPr="00B160BB">
        <w:rPr>
          <w:b/>
          <w:bCs/>
        </w:rPr>
        <w:t>user:new</w:t>
      </w:r>
      <w:proofErr w:type="gramEnd"/>
      <w:r w:rsidRPr="00B160BB">
        <w:rPr>
          <w:b/>
          <w:bCs/>
        </w:rPr>
        <w:t>_user</w:t>
      </w:r>
      <w:proofErr w:type="spellEnd"/>
    </w:p>
    <w:p w14:paraId="198A150D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40CFC148">
          <v:rect id="_x0000_i1058" style="width:0;height:1.5pt" o:hralign="center" o:hrstd="t" o:hr="t" fillcolor="#a0a0a0" stroked="f"/>
        </w:pict>
      </w:r>
    </w:p>
    <w:p w14:paraId="615657F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🧾</w:t>
      </w:r>
      <w:r w:rsidRPr="00B160BB">
        <w:rPr>
          <w:b/>
          <w:bCs/>
        </w:rPr>
        <w:t xml:space="preserve"> 3.2 Import Full DB</w:t>
      </w:r>
    </w:p>
    <w:p w14:paraId="487A243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bash</w:t>
      </w:r>
    </w:p>
    <w:p w14:paraId="10CCC26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1A4BA50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lastRenderedPageBreak/>
        <w:t>impdp</w:t>
      </w:r>
      <w:proofErr w:type="spellEnd"/>
      <w:r w:rsidRPr="00B160BB">
        <w:rPr>
          <w:b/>
          <w:bCs/>
        </w:rPr>
        <w:t xml:space="preserve"> system/</w:t>
      </w:r>
      <w:proofErr w:type="spellStart"/>
      <w:r w:rsidRPr="00B160BB">
        <w:rPr>
          <w:b/>
          <w:bCs/>
        </w:rPr>
        <w:t>your_password@NEWDB</w:t>
      </w:r>
      <w:proofErr w:type="spellEnd"/>
      <w:r w:rsidRPr="00B160BB">
        <w:rPr>
          <w:b/>
          <w:bCs/>
        </w:rPr>
        <w:t xml:space="preserve"> \</w:t>
      </w:r>
    </w:p>
    <w:p w14:paraId="630666FD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FULL=Y \</w:t>
      </w:r>
    </w:p>
    <w:p w14:paraId="07A9DE4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DIRECTORY=</w:t>
      </w:r>
      <w:proofErr w:type="spellStart"/>
      <w:r w:rsidRPr="00B160BB">
        <w:rPr>
          <w:b/>
          <w:bCs/>
        </w:rPr>
        <w:t>dpump_dir</w:t>
      </w:r>
      <w:proofErr w:type="spellEnd"/>
      <w:r w:rsidRPr="00B160BB">
        <w:rPr>
          <w:b/>
          <w:bCs/>
        </w:rPr>
        <w:t xml:space="preserve"> \</w:t>
      </w:r>
    </w:p>
    <w:p w14:paraId="1AC08ED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DUMPFILE=full_</w:t>
      </w:r>
      <w:proofErr w:type="spellStart"/>
      <w:r w:rsidRPr="00B160BB">
        <w:rPr>
          <w:b/>
          <w:bCs/>
        </w:rPr>
        <w:t>db</w:t>
      </w:r>
      <w:proofErr w:type="spellEnd"/>
      <w:r w:rsidRPr="00B160BB">
        <w:rPr>
          <w:b/>
          <w:bCs/>
        </w:rPr>
        <w:t>_%</w:t>
      </w:r>
      <w:proofErr w:type="spellStart"/>
      <w:r w:rsidRPr="00B160BB">
        <w:rPr>
          <w:b/>
          <w:bCs/>
        </w:rPr>
        <w:t>U.dmp</w:t>
      </w:r>
      <w:proofErr w:type="spellEnd"/>
      <w:r w:rsidRPr="00B160BB">
        <w:rPr>
          <w:b/>
          <w:bCs/>
        </w:rPr>
        <w:t xml:space="preserve"> \</w:t>
      </w:r>
    </w:p>
    <w:p w14:paraId="6834105D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LOGFILE=full_import.log \</w:t>
      </w:r>
    </w:p>
    <w:p w14:paraId="3064A63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PARALLEL=4 \</w:t>
      </w:r>
    </w:p>
    <w:p w14:paraId="20494B1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TRANSFORM=</w:t>
      </w:r>
      <w:proofErr w:type="gramStart"/>
      <w:r w:rsidRPr="00B160BB">
        <w:rPr>
          <w:b/>
          <w:bCs/>
        </w:rPr>
        <w:t>OID:N</w:t>
      </w:r>
      <w:proofErr w:type="gramEnd"/>
    </w:p>
    <w:p w14:paraId="36D1C922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7D36AE1C">
          <v:rect id="_x0000_i1059" style="width:0;height:1.5pt" o:hralign="center" o:hrstd="t" o:hr="t" fillcolor="#a0a0a0" stroked="f"/>
        </w:pict>
      </w:r>
    </w:p>
    <w:p w14:paraId="291DDDC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⚠️</w:t>
      </w:r>
      <w:r w:rsidRPr="00B160BB">
        <w:rPr>
          <w:b/>
          <w:bCs/>
        </w:rPr>
        <w:t xml:space="preserve"> 4. POST-IMPORT TASKS</w:t>
      </w:r>
    </w:p>
    <w:p w14:paraId="79D27050" w14:textId="77777777" w:rsidR="00F146E2" w:rsidRPr="00B160BB" w:rsidRDefault="00F146E2" w:rsidP="00F146E2">
      <w:pPr>
        <w:numPr>
          <w:ilvl w:val="0"/>
          <w:numId w:val="135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Recompile invalid objects:</w:t>
      </w:r>
    </w:p>
    <w:p w14:paraId="192B966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sql</w:t>
      </w:r>
      <w:proofErr w:type="spellEnd"/>
    </w:p>
    <w:p w14:paraId="383622F8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0FE8625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EXEC </w:t>
      </w:r>
      <w:proofErr w:type="spellStart"/>
      <w:r w:rsidRPr="00B160BB">
        <w:rPr>
          <w:b/>
          <w:bCs/>
        </w:rPr>
        <w:t>DBMS_UTILITY.compile_schema</w:t>
      </w:r>
      <w:proofErr w:type="spellEnd"/>
      <w:r w:rsidRPr="00B160BB">
        <w:rPr>
          <w:b/>
          <w:bCs/>
        </w:rPr>
        <w:t>('</w:t>
      </w:r>
      <w:proofErr w:type="spellStart"/>
      <w:r w:rsidRPr="00B160BB">
        <w:rPr>
          <w:b/>
          <w:bCs/>
        </w:rPr>
        <w:t>your_user</w:t>
      </w:r>
      <w:proofErr w:type="spellEnd"/>
      <w:r w:rsidRPr="00B160BB">
        <w:rPr>
          <w:b/>
          <w:bCs/>
        </w:rPr>
        <w:t>'</w:t>
      </w:r>
      <w:proofErr w:type="gramStart"/>
      <w:r w:rsidRPr="00B160BB">
        <w:rPr>
          <w:b/>
          <w:bCs/>
        </w:rPr>
        <w:t>);</w:t>
      </w:r>
      <w:proofErr w:type="gramEnd"/>
    </w:p>
    <w:p w14:paraId="611203DD" w14:textId="77777777" w:rsidR="00F146E2" w:rsidRPr="00B160BB" w:rsidRDefault="00F146E2" w:rsidP="00F146E2">
      <w:pPr>
        <w:numPr>
          <w:ilvl w:val="0"/>
          <w:numId w:val="135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Check import log:</w:t>
      </w:r>
    </w:p>
    <w:p w14:paraId="0B2B281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bash</w:t>
      </w:r>
    </w:p>
    <w:p w14:paraId="11AD453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3F45CA9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cat /u01/dump/import_your_user.log</w:t>
      </w:r>
    </w:p>
    <w:p w14:paraId="7379DABE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35C268E6">
          <v:rect id="_x0000_i1060" style="width:0;height:1.5pt" o:hralign="center" o:hrstd="t" o:hr="t" fillcolor="#a0a0a0" stroked="f"/>
        </w:pict>
      </w:r>
    </w:p>
    <w:p w14:paraId="24C9ADB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🚀</w:t>
      </w:r>
      <w:r w:rsidRPr="00B160BB">
        <w:rPr>
          <w:b/>
          <w:bCs/>
        </w:rPr>
        <w:t xml:space="preserve"> BASH AUTOMATION SCRIPT (Optional)</w:t>
      </w:r>
    </w:p>
    <w:p w14:paraId="68197D79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Would you like a complete bash script to automate export + SCP + import?</w:t>
      </w:r>
    </w:p>
    <w:p w14:paraId="34EF75C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Just say:</w:t>
      </w:r>
      <w:r w:rsidRPr="00B160BB">
        <w:rPr>
          <w:b/>
          <w:bCs/>
        </w:rPr>
        <w:br/>
        <w:t>“Yes, export-import automation script”</w:t>
      </w:r>
      <w:r w:rsidRPr="00B160BB">
        <w:rPr>
          <w:b/>
          <w:bCs/>
        </w:rPr>
        <w:br/>
        <w:t>or</w:t>
      </w:r>
      <w:r w:rsidRPr="00B160BB">
        <w:rPr>
          <w:b/>
          <w:bCs/>
        </w:rPr>
        <w:br/>
        <w:t>“Automate export from PROD and import to DEV”</w:t>
      </w:r>
    </w:p>
    <w:p w14:paraId="61873A6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I’ll build it tailored to your setup.</w:t>
      </w:r>
    </w:p>
    <w:p w14:paraId="1BD9323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You said:</w:t>
      </w:r>
    </w:p>
    <w:p w14:paraId="7668B19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Yes, export-import automation script</w:t>
      </w:r>
    </w:p>
    <w:p w14:paraId="2972A602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ChatGPT said:</w:t>
      </w:r>
    </w:p>
    <w:p w14:paraId="2E5769C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Great! Here's a complete Bash automation script for Oracle Data Pump Export (from PROD) and Import (to DEV) using </w:t>
      </w:r>
      <w:proofErr w:type="spellStart"/>
      <w:r w:rsidRPr="00B160BB">
        <w:rPr>
          <w:b/>
          <w:bCs/>
        </w:rPr>
        <w:t>expdp</w:t>
      </w:r>
      <w:proofErr w:type="spellEnd"/>
      <w:r w:rsidRPr="00B160BB">
        <w:rPr>
          <w:b/>
          <w:bCs/>
        </w:rPr>
        <w:t xml:space="preserve"> and </w:t>
      </w:r>
      <w:proofErr w:type="spellStart"/>
      <w:r w:rsidRPr="00B160BB">
        <w:rPr>
          <w:b/>
          <w:bCs/>
        </w:rPr>
        <w:t>impdp</w:t>
      </w:r>
      <w:proofErr w:type="spellEnd"/>
      <w:r w:rsidRPr="00B160BB">
        <w:rPr>
          <w:b/>
          <w:bCs/>
        </w:rPr>
        <w:t>. This script includes:</w:t>
      </w:r>
    </w:p>
    <w:p w14:paraId="6A81C2F8" w14:textId="77777777" w:rsidR="00F146E2" w:rsidRPr="00B160BB" w:rsidRDefault="00F146E2" w:rsidP="00F146E2">
      <w:pPr>
        <w:numPr>
          <w:ilvl w:val="0"/>
          <w:numId w:val="136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Schema-level export</w:t>
      </w:r>
    </w:p>
    <w:p w14:paraId="0F218F78" w14:textId="77777777" w:rsidR="00F146E2" w:rsidRPr="00B160BB" w:rsidRDefault="00F146E2" w:rsidP="00F146E2">
      <w:pPr>
        <w:numPr>
          <w:ilvl w:val="0"/>
          <w:numId w:val="136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File compression</w:t>
      </w:r>
    </w:p>
    <w:p w14:paraId="1589AD3D" w14:textId="77777777" w:rsidR="00F146E2" w:rsidRPr="00B160BB" w:rsidRDefault="00F146E2" w:rsidP="00F146E2">
      <w:pPr>
        <w:numPr>
          <w:ilvl w:val="0"/>
          <w:numId w:val="136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lastRenderedPageBreak/>
        <w:t>Secure copy (SCP) to target</w:t>
      </w:r>
    </w:p>
    <w:p w14:paraId="5DC7AAF1" w14:textId="77777777" w:rsidR="00F146E2" w:rsidRPr="00B160BB" w:rsidRDefault="00F146E2" w:rsidP="00F146E2">
      <w:pPr>
        <w:numPr>
          <w:ilvl w:val="0"/>
          <w:numId w:val="136"/>
        </w:numPr>
        <w:spacing w:after="160" w:line="278" w:lineRule="auto"/>
        <w:rPr>
          <w:b/>
          <w:bCs/>
        </w:rPr>
      </w:pPr>
      <w:r w:rsidRPr="00B160BB">
        <w:rPr>
          <w:b/>
          <w:bCs/>
        </w:rPr>
        <w:t>Remote SSH command for import</w:t>
      </w:r>
    </w:p>
    <w:p w14:paraId="4FF5B8B7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7E3F1BCA">
          <v:rect id="_x0000_i1061" style="width:0;height:1.5pt" o:hralign="center" o:hrstd="t" o:hr="t" fillcolor="#a0a0a0" stroked="f"/>
        </w:pict>
      </w:r>
    </w:p>
    <w:p w14:paraId="20BC242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🧾</w:t>
      </w:r>
      <w:r w:rsidRPr="00B160BB">
        <w:rPr>
          <w:b/>
          <w:bCs/>
        </w:rPr>
        <w:t xml:space="preserve"> </w:t>
      </w:r>
      <w:r w:rsidRPr="00B160BB">
        <w:rPr>
          <w:rFonts w:ascii="Segoe UI Emoji" w:hAnsi="Segoe UI Emoji" w:cs="Segoe UI Emoji"/>
          <w:b/>
          <w:bCs/>
        </w:rPr>
        <w:t>🛠️</w:t>
      </w:r>
      <w:r w:rsidRPr="00B160BB">
        <w:rPr>
          <w:b/>
          <w:bCs/>
        </w:rPr>
        <w:t xml:space="preserve"> Prerequisites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9"/>
        <w:gridCol w:w="1505"/>
        <w:gridCol w:w="1287"/>
      </w:tblGrid>
      <w:tr w:rsidR="00F146E2" w:rsidRPr="00B160BB" w14:paraId="32608C4C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C4375F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b/>
                <w:bCs/>
              </w:rPr>
              <w:t>Requirement</w:t>
            </w:r>
          </w:p>
        </w:tc>
        <w:tc>
          <w:tcPr>
            <w:tcW w:w="0" w:type="auto"/>
            <w:vAlign w:val="center"/>
            <w:hideMark/>
          </w:tcPr>
          <w:p w14:paraId="3E8D28BB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b/>
                <w:bCs/>
              </w:rPr>
              <w:t>Source (PROD)</w:t>
            </w:r>
          </w:p>
        </w:tc>
        <w:tc>
          <w:tcPr>
            <w:tcW w:w="0" w:type="auto"/>
            <w:vAlign w:val="center"/>
            <w:hideMark/>
          </w:tcPr>
          <w:p w14:paraId="48605318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b/>
                <w:bCs/>
              </w:rPr>
              <w:t>Target (DEV)</w:t>
            </w:r>
          </w:p>
        </w:tc>
      </w:tr>
      <w:tr w:rsidR="00F146E2" w:rsidRPr="00B160BB" w14:paraId="6B254D21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30B83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b/>
                <w:bCs/>
              </w:rPr>
              <w:t>Oracle user access</w:t>
            </w:r>
          </w:p>
        </w:tc>
        <w:tc>
          <w:tcPr>
            <w:tcW w:w="0" w:type="auto"/>
            <w:vAlign w:val="center"/>
            <w:hideMark/>
          </w:tcPr>
          <w:p w14:paraId="530D7A81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7217F81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F146E2" w:rsidRPr="00B160BB" w14:paraId="681E8708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CDFF4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B160BB">
              <w:rPr>
                <w:b/>
                <w:bCs/>
              </w:rPr>
              <w:t>expdp</w:t>
            </w:r>
            <w:proofErr w:type="spellEnd"/>
            <w:r w:rsidRPr="00B160BB">
              <w:rPr>
                <w:b/>
                <w:bCs/>
              </w:rPr>
              <w:t>/</w:t>
            </w:r>
            <w:proofErr w:type="spellStart"/>
            <w:r w:rsidRPr="00B160BB">
              <w:rPr>
                <w:b/>
                <w:bCs/>
              </w:rPr>
              <w:t>impdp</w:t>
            </w:r>
            <w:proofErr w:type="spellEnd"/>
            <w:r w:rsidRPr="00B160BB">
              <w:rPr>
                <w:b/>
                <w:bCs/>
              </w:rPr>
              <w:t xml:space="preserve"> access</w:t>
            </w:r>
          </w:p>
        </w:tc>
        <w:tc>
          <w:tcPr>
            <w:tcW w:w="0" w:type="auto"/>
            <w:vAlign w:val="center"/>
            <w:hideMark/>
          </w:tcPr>
          <w:p w14:paraId="35F85BF3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3EC379F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F146E2" w:rsidRPr="00B160BB" w14:paraId="2DFBE4FD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F278D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b/>
                <w:bCs/>
              </w:rPr>
              <w:t>Directory path (e.g., /u01/dump) exists</w:t>
            </w:r>
          </w:p>
        </w:tc>
        <w:tc>
          <w:tcPr>
            <w:tcW w:w="0" w:type="auto"/>
            <w:vAlign w:val="center"/>
            <w:hideMark/>
          </w:tcPr>
          <w:p w14:paraId="0A0D50C6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BE07BD8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F146E2" w:rsidRPr="00B160BB" w14:paraId="30F2DAC2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C7762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b/>
                <w:bCs/>
              </w:rPr>
              <w:t>SSH key access (for SCP)</w:t>
            </w:r>
          </w:p>
        </w:tc>
        <w:tc>
          <w:tcPr>
            <w:tcW w:w="0" w:type="auto"/>
            <w:vAlign w:val="center"/>
            <w:hideMark/>
          </w:tcPr>
          <w:p w14:paraId="2ECCAA4B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CADC1DB" w14:textId="77777777" w:rsidR="00F146E2" w:rsidRPr="00B160BB" w:rsidRDefault="00F146E2" w:rsidP="00261A76">
            <w:pPr>
              <w:spacing w:after="160" w:line="278" w:lineRule="auto"/>
              <w:rPr>
                <w:b/>
                <w:bCs/>
              </w:rPr>
            </w:pPr>
            <w:r w:rsidRPr="00B160BB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</w:tbl>
    <w:p w14:paraId="6FBF030A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561A0539">
          <v:rect id="_x0000_i1062" style="width:0;height:1.5pt" o:hralign="center" o:hrstd="t" o:hr="t" fillcolor="#a0a0a0" stroked="f"/>
        </w:pict>
      </w:r>
    </w:p>
    <w:p w14:paraId="0DE48A2D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📜</w:t>
      </w:r>
      <w:r w:rsidRPr="00B160BB">
        <w:rPr>
          <w:b/>
          <w:bCs/>
        </w:rPr>
        <w:t xml:space="preserve"> </w:t>
      </w:r>
      <w:r w:rsidRPr="00B160BB">
        <w:rPr>
          <w:rFonts w:ascii="Segoe UI Emoji" w:hAnsi="Segoe UI Emoji" w:cs="Segoe UI Emoji"/>
          <w:b/>
          <w:bCs/>
        </w:rPr>
        <w:t>🔁</w:t>
      </w:r>
      <w:r w:rsidRPr="00B160BB">
        <w:rPr>
          <w:b/>
          <w:bCs/>
        </w:rPr>
        <w:t xml:space="preserve"> Bash Automation Script</w:t>
      </w:r>
    </w:p>
    <w:p w14:paraId="1395976C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Save this as oracle_expdp_impdp.sh and modify the variables as needed:</w:t>
      </w:r>
    </w:p>
    <w:p w14:paraId="6CDED11D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bash</w:t>
      </w:r>
    </w:p>
    <w:p w14:paraId="3B093F4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CopyEdit</w:t>
      </w:r>
      <w:proofErr w:type="spellEnd"/>
    </w:p>
    <w:p w14:paraId="6CCE008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gramStart"/>
      <w:r w:rsidRPr="00B160BB">
        <w:rPr>
          <w:b/>
          <w:bCs/>
        </w:rPr>
        <w:t>#!/</w:t>
      </w:r>
      <w:proofErr w:type="gramEnd"/>
      <w:r w:rsidRPr="00B160BB">
        <w:rPr>
          <w:b/>
          <w:bCs/>
        </w:rPr>
        <w:t>bin/bash</w:t>
      </w:r>
    </w:p>
    <w:p w14:paraId="35F7248B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6541B8B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==== CONFIGURATION ====</w:t>
      </w:r>
    </w:p>
    <w:p w14:paraId="25593F78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6BE4AE64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Oracle settings</w:t>
      </w:r>
    </w:p>
    <w:p w14:paraId="3F031D5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ORACLE_SID=ORCL</w:t>
      </w:r>
    </w:p>
    <w:p w14:paraId="7588E1AD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ORACLE_USER=system</w:t>
      </w:r>
    </w:p>
    <w:p w14:paraId="1F46929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ORACLE_PASSWORD='</w:t>
      </w:r>
      <w:proofErr w:type="spellStart"/>
      <w:r w:rsidRPr="00B160BB">
        <w:rPr>
          <w:b/>
          <w:bCs/>
        </w:rPr>
        <w:t>YourPassword</w:t>
      </w:r>
      <w:proofErr w:type="spellEnd"/>
      <w:r w:rsidRPr="00B160BB">
        <w:rPr>
          <w:b/>
          <w:bCs/>
        </w:rPr>
        <w:t>'</w:t>
      </w:r>
    </w:p>
    <w:p w14:paraId="7172CF0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SCHEMA_NAME=HR</w:t>
      </w:r>
    </w:p>
    <w:p w14:paraId="5C7CF20B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405E7A52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Export directory object (must exist in Oracle)</w:t>
      </w:r>
    </w:p>
    <w:p w14:paraId="03876BF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DB_DIR_NAME=</w:t>
      </w:r>
      <w:proofErr w:type="spellStart"/>
      <w:r w:rsidRPr="00B160BB">
        <w:rPr>
          <w:b/>
          <w:bCs/>
        </w:rPr>
        <w:t>dpump_dir</w:t>
      </w:r>
      <w:proofErr w:type="spellEnd"/>
    </w:p>
    <w:p w14:paraId="7D45A3D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DUMP_DIR_PATH=/u01/dump</w:t>
      </w:r>
    </w:p>
    <w:p w14:paraId="73AB696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DUMPFILE=${SCHEMA_</w:t>
      </w:r>
      <w:proofErr w:type="gramStart"/>
      <w:r w:rsidRPr="00B160BB">
        <w:rPr>
          <w:b/>
          <w:bCs/>
        </w:rPr>
        <w:t>NAME}_</w:t>
      </w:r>
      <w:proofErr w:type="gramEnd"/>
      <w:r w:rsidRPr="00B160BB">
        <w:rPr>
          <w:b/>
          <w:bCs/>
        </w:rPr>
        <w:t>$(date +%</w:t>
      </w:r>
      <w:proofErr w:type="spellStart"/>
      <w:r w:rsidRPr="00B160BB">
        <w:rPr>
          <w:b/>
          <w:bCs/>
        </w:rPr>
        <w:t>Y%m%d</w:t>
      </w:r>
      <w:proofErr w:type="spellEnd"/>
      <w:r w:rsidRPr="00B160BB">
        <w:rPr>
          <w:b/>
          <w:bCs/>
        </w:rPr>
        <w:t>).</w:t>
      </w:r>
      <w:proofErr w:type="spellStart"/>
      <w:r w:rsidRPr="00B160BB">
        <w:rPr>
          <w:b/>
          <w:bCs/>
        </w:rPr>
        <w:t>dmp</w:t>
      </w:r>
      <w:proofErr w:type="spellEnd"/>
    </w:p>
    <w:p w14:paraId="11F6E59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LOGFILE=${SCHEMA_</w:t>
      </w:r>
      <w:proofErr w:type="gramStart"/>
      <w:r w:rsidRPr="00B160BB">
        <w:rPr>
          <w:b/>
          <w:bCs/>
        </w:rPr>
        <w:t>NAME}_export.log</w:t>
      </w:r>
      <w:proofErr w:type="gramEnd"/>
    </w:p>
    <w:p w14:paraId="47D2979D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750F3FF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Target DEV server details</w:t>
      </w:r>
    </w:p>
    <w:p w14:paraId="6516EAE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TARGET_HOST=devserver.example.com</w:t>
      </w:r>
    </w:p>
    <w:p w14:paraId="3B3FAFD0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TARGET_USER=oracle</w:t>
      </w:r>
    </w:p>
    <w:p w14:paraId="15488200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TARGET_PATH=/u01/dump</w:t>
      </w:r>
    </w:p>
    <w:p w14:paraId="19AFFFC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TARGET_SID=DEVDB</w:t>
      </w:r>
    </w:p>
    <w:p w14:paraId="0FF39371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0E6C00FD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Import settings</w:t>
      </w:r>
    </w:p>
    <w:p w14:paraId="606EA07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IMPORT_LOGFILE=${SCHEMA_</w:t>
      </w:r>
      <w:proofErr w:type="gramStart"/>
      <w:r w:rsidRPr="00B160BB">
        <w:rPr>
          <w:b/>
          <w:bCs/>
        </w:rPr>
        <w:t>NAME}_import.log</w:t>
      </w:r>
      <w:proofErr w:type="gramEnd"/>
    </w:p>
    <w:p w14:paraId="0F0E8B56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3C042C1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==== STEP 1: Data Pump Export ====</w:t>
      </w:r>
    </w:p>
    <w:p w14:paraId="071D7EDA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11981FA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echo "Starting export from PROD..."</w:t>
      </w:r>
    </w:p>
    <w:p w14:paraId="140314D3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55429D3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expdp</w:t>
      </w:r>
      <w:proofErr w:type="spellEnd"/>
      <w:r w:rsidRPr="00B160BB">
        <w:rPr>
          <w:b/>
          <w:bCs/>
        </w:rPr>
        <w:t xml:space="preserve"> ${ORACLE_USER}/${ORACLE_</w:t>
      </w:r>
      <w:proofErr w:type="gramStart"/>
      <w:r w:rsidRPr="00B160BB">
        <w:rPr>
          <w:b/>
          <w:bCs/>
        </w:rPr>
        <w:t>PASSWORD}@</w:t>
      </w:r>
      <w:proofErr w:type="gramEnd"/>
      <w:r w:rsidRPr="00B160BB">
        <w:rPr>
          <w:b/>
          <w:bCs/>
        </w:rPr>
        <w:t>${ORACLE_SID} \</w:t>
      </w:r>
    </w:p>
    <w:p w14:paraId="7797555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SCHEMAS=${SCHEMA_NAME} \</w:t>
      </w:r>
    </w:p>
    <w:p w14:paraId="03B31567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DIRECTORY=${DB_DIR_NAME} \</w:t>
      </w:r>
    </w:p>
    <w:p w14:paraId="0848B58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DUMPFILE=${DUMPFILE} \</w:t>
      </w:r>
    </w:p>
    <w:p w14:paraId="686812B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LOGFILE=${LOGFILE} \</w:t>
      </w:r>
    </w:p>
    <w:p w14:paraId="7BA201A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COMPRESSION=ALL \</w:t>
      </w:r>
    </w:p>
    <w:p w14:paraId="1126D02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PARALLEL=2 \</w:t>
      </w:r>
    </w:p>
    <w:p w14:paraId="190BD8C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FILESIZE=2G</w:t>
      </w:r>
    </w:p>
    <w:p w14:paraId="76894DF8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0C811BF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echo "Export completed: $DUMPFILE"</w:t>
      </w:r>
    </w:p>
    <w:p w14:paraId="501A3908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190AB622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==== STEP 2: Transfer Dump to Target ====</w:t>
      </w:r>
    </w:p>
    <w:p w14:paraId="4AFA021B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742F91C8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echo "Transferring file to target DEV server..."</w:t>
      </w:r>
    </w:p>
    <w:p w14:paraId="5FF8ACE6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scp</w:t>
      </w:r>
      <w:proofErr w:type="spellEnd"/>
      <w:r w:rsidRPr="00B160BB">
        <w:rPr>
          <w:b/>
          <w:bCs/>
        </w:rPr>
        <w:t xml:space="preserve"> ${DUMP_DIR_PATH}/${DUMPFILE} ${TARGET_</w:t>
      </w:r>
      <w:proofErr w:type="gramStart"/>
      <w:r w:rsidRPr="00B160BB">
        <w:rPr>
          <w:b/>
          <w:bCs/>
        </w:rPr>
        <w:t>USER}@</w:t>
      </w:r>
      <w:proofErr w:type="gramEnd"/>
      <w:r w:rsidRPr="00B160BB">
        <w:rPr>
          <w:b/>
          <w:bCs/>
        </w:rPr>
        <w:t>${TARGET_HOST</w:t>
      </w:r>
      <w:proofErr w:type="gramStart"/>
      <w:r w:rsidRPr="00B160BB">
        <w:rPr>
          <w:b/>
          <w:bCs/>
        </w:rPr>
        <w:t>}:$</w:t>
      </w:r>
      <w:proofErr w:type="gramEnd"/>
      <w:r w:rsidRPr="00B160BB">
        <w:rPr>
          <w:b/>
          <w:bCs/>
        </w:rPr>
        <w:t>{TARGET_PATH}/</w:t>
      </w:r>
    </w:p>
    <w:p w14:paraId="620DEE83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4B83F433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lastRenderedPageBreak/>
        <w:t># Optional: copy log file too</w:t>
      </w:r>
    </w:p>
    <w:p w14:paraId="203C35DA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proofErr w:type="spellStart"/>
      <w:r w:rsidRPr="00B160BB">
        <w:rPr>
          <w:b/>
          <w:bCs/>
        </w:rPr>
        <w:t>scp</w:t>
      </w:r>
      <w:proofErr w:type="spellEnd"/>
      <w:r w:rsidRPr="00B160BB">
        <w:rPr>
          <w:b/>
          <w:bCs/>
        </w:rPr>
        <w:t xml:space="preserve"> ${DUMP_DIR_PATH}/${LOGFILE} ${TARGET_</w:t>
      </w:r>
      <w:proofErr w:type="gramStart"/>
      <w:r w:rsidRPr="00B160BB">
        <w:rPr>
          <w:b/>
          <w:bCs/>
        </w:rPr>
        <w:t>USER}@</w:t>
      </w:r>
      <w:proofErr w:type="gramEnd"/>
      <w:r w:rsidRPr="00B160BB">
        <w:rPr>
          <w:b/>
          <w:bCs/>
        </w:rPr>
        <w:t>${TARGET_HOST</w:t>
      </w:r>
      <w:proofErr w:type="gramStart"/>
      <w:r w:rsidRPr="00B160BB">
        <w:rPr>
          <w:b/>
          <w:bCs/>
        </w:rPr>
        <w:t>}:$</w:t>
      </w:r>
      <w:proofErr w:type="gramEnd"/>
      <w:r w:rsidRPr="00B160BB">
        <w:rPr>
          <w:b/>
          <w:bCs/>
        </w:rPr>
        <w:t>{TARGET_PATH}/</w:t>
      </w:r>
    </w:p>
    <w:p w14:paraId="40EAA032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04107A4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echo "Transfer complete."</w:t>
      </w:r>
    </w:p>
    <w:p w14:paraId="072ECC29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295AEB61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==== STEP 3: Import on Target ====</w:t>
      </w:r>
    </w:p>
    <w:p w14:paraId="2004C1B4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7187EB9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echo "Triggering import on target..."</w:t>
      </w:r>
    </w:p>
    <w:p w14:paraId="0665A121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03E314FB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ssh ${TARGET_</w:t>
      </w:r>
      <w:proofErr w:type="gramStart"/>
      <w:r w:rsidRPr="00B160BB">
        <w:rPr>
          <w:b/>
          <w:bCs/>
        </w:rPr>
        <w:t>USER}@</w:t>
      </w:r>
      <w:proofErr w:type="gramEnd"/>
      <w:r w:rsidRPr="00B160BB">
        <w:rPr>
          <w:b/>
          <w:bCs/>
        </w:rPr>
        <w:t>${TARGET_HOST} bash -c "'</w:t>
      </w:r>
    </w:p>
    <w:p w14:paraId="39A8982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</w:t>
      </w:r>
      <w:proofErr w:type="spellStart"/>
      <w:r w:rsidRPr="00B160BB">
        <w:rPr>
          <w:b/>
          <w:bCs/>
        </w:rPr>
        <w:t>impdp</w:t>
      </w:r>
      <w:proofErr w:type="spellEnd"/>
      <w:r w:rsidRPr="00B160BB">
        <w:rPr>
          <w:b/>
          <w:bCs/>
        </w:rPr>
        <w:t xml:space="preserve"> ${ORACLE_USER}/${ORACLE_</w:t>
      </w:r>
      <w:proofErr w:type="gramStart"/>
      <w:r w:rsidRPr="00B160BB">
        <w:rPr>
          <w:b/>
          <w:bCs/>
        </w:rPr>
        <w:t>PASSWORD}@</w:t>
      </w:r>
      <w:proofErr w:type="gramEnd"/>
      <w:r w:rsidRPr="00B160BB">
        <w:rPr>
          <w:b/>
          <w:bCs/>
        </w:rPr>
        <w:t>${TARGET_SID} \</w:t>
      </w:r>
    </w:p>
    <w:p w14:paraId="13E302F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SCHEMAS=${SCHEMA_NAME} \</w:t>
      </w:r>
    </w:p>
    <w:p w14:paraId="06F67B6E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DIRECTORY=${DB_DIR_NAME} \</w:t>
      </w:r>
    </w:p>
    <w:p w14:paraId="38E9E46F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DUMPFILE=${DUMPFILE} \</w:t>
      </w:r>
    </w:p>
    <w:p w14:paraId="7FED3602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LOGFILE=${IMPORT_LOGFILE} \</w:t>
      </w:r>
    </w:p>
    <w:p w14:paraId="4A3DFA10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 xml:space="preserve">    PARALLEL=2</w:t>
      </w:r>
    </w:p>
    <w:p w14:paraId="46AF2415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'"</w:t>
      </w:r>
    </w:p>
    <w:p w14:paraId="48082587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7B947518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echo "Import process completed on ${TARGET_HOST}."</w:t>
      </w:r>
    </w:p>
    <w:p w14:paraId="095D1DBF" w14:textId="77777777" w:rsidR="00F146E2" w:rsidRPr="00B160BB" w:rsidRDefault="00F146E2" w:rsidP="00F146E2">
      <w:pPr>
        <w:spacing w:after="160" w:line="278" w:lineRule="auto"/>
        <w:rPr>
          <w:b/>
          <w:bCs/>
        </w:rPr>
      </w:pPr>
    </w:p>
    <w:p w14:paraId="544ADDF6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# ==== STEP 4: Post Validation ====</w:t>
      </w:r>
    </w:p>
    <w:p w14:paraId="5731FB56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b/>
          <w:bCs/>
        </w:rPr>
        <w:t>echo "Done. Check logs on both sides."</w:t>
      </w:r>
    </w:p>
    <w:p w14:paraId="3383EB55" w14:textId="77777777" w:rsidR="00F146E2" w:rsidRPr="00B160BB" w:rsidRDefault="00000000" w:rsidP="00F146E2">
      <w:pPr>
        <w:spacing w:after="160" w:line="278" w:lineRule="auto"/>
        <w:rPr>
          <w:b/>
          <w:bCs/>
        </w:rPr>
      </w:pPr>
      <w:r>
        <w:rPr>
          <w:b/>
          <w:bCs/>
        </w:rPr>
        <w:pict w14:anchorId="3F474AD3">
          <v:rect id="_x0000_i1063" style="width:0;height:1.5pt" o:hralign="center" o:hrstd="t" o:hr="t" fillcolor="#a0a0a0" stroked="f"/>
        </w:pict>
      </w:r>
    </w:p>
    <w:p w14:paraId="66E7F498" w14:textId="77777777" w:rsidR="00F146E2" w:rsidRPr="00B160BB" w:rsidRDefault="00F146E2" w:rsidP="00F146E2">
      <w:p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🧪</w:t>
      </w:r>
      <w:r w:rsidRPr="00B160BB">
        <w:rPr>
          <w:b/>
          <w:bCs/>
        </w:rPr>
        <w:t xml:space="preserve"> Test Tips</w:t>
      </w:r>
    </w:p>
    <w:p w14:paraId="6B9F4774" w14:textId="77777777" w:rsidR="00F146E2" w:rsidRPr="00B160BB" w:rsidRDefault="00F146E2" w:rsidP="00F146E2">
      <w:pPr>
        <w:numPr>
          <w:ilvl w:val="0"/>
          <w:numId w:val="137"/>
        </w:num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🔐</w:t>
      </w:r>
      <w:r w:rsidRPr="00B160BB">
        <w:rPr>
          <w:b/>
          <w:bCs/>
        </w:rPr>
        <w:t xml:space="preserve"> Ensure SSH key-based access or </w:t>
      </w:r>
      <w:proofErr w:type="spellStart"/>
      <w:r w:rsidRPr="00B160BB">
        <w:rPr>
          <w:b/>
          <w:bCs/>
        </w:rPr>
        <w:t>passwordless</w:t>
      </w:r>
      <w:proofErr w:type="spellEnd"/>
      <w:r w:rsidRPr="00B160BB">
        <w:rPr>
          <w:b/>
          <w:bCs/>
        </w:rPr>
        <w:t xml:space="preserve"> </w:t>
      </w:r>
      <w:proofErr w:type="spellStart"/>
      <w:r w:rsidRPr="00B160BB">
        <w:rPr>
          <w:b/>
          <w:bCs/>
        </w:rPr>
        <w:t>scp</w:t>
      </w:r>
      <w:proofErr w:type="spellEnd"/>
      <w:r w:rsidRPr="00B160BB">
        <w:rPr>
          <w:b/>
          <w:bCs/>
        </w:rPr>
        <w:t xml:space="preserve"> works.</w:t>
      </w:r>
    </w:p>
    <w:p w14:paraId="58851DFB" w14:textId="77777777" w:rsidR="00F146E2" w:rsidRPr="00B160BB" w:rsidRDefault="00F146E2" w:rsidP="00F146E2">
      <w:pPr>
        <w:numPr>
          <w:ilvl w:val="0"/>
          <w:numId w:val="137"/>
        </w:num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✅</w:t>
      </w:r>
      <w:r w:rsidRPr="00B160BB">
        <w:rPr>
          <w:b/>
          <w:bCs/>
        </w:rPr>
        <w:t xml:space="preserve"> Check Oracle directory objects exist and are writable.</w:t>
      </w:r>
    </w:p>
    <w:p w14:paraId="05DC154E" w14:textId="77777777" w:rsidR="00F146E2" w:rsidRPr="00B160BB" w:rsidRDefault="00F146E2" w:rsidP="00F146E2">
      <w:pPr>
        <w:numPr>
          <w:ilvl w:val="0"/>
          <w:numId w:val="137"/>
        </w:numPr>
        <w:spacing w:after="160" w:line="278" w:lineRule="auto"/>
        <w:rPr>
          <w:b/>
          <w:bCs/>
        </w:rPr>
      </w:pPr>
      <w:r w:rsidRPr="00B160BB">
        <w:rPr>
          <w:rFonts w:ascii="Segoe UI Emoji" w:hAnsi="Segoe UI Emoji" w:cs="Segoe UI Emoji"/>
          <w:b/>
          <w:bCs/>
        </w:rPr>
        <w:t>📂</w:t>
      </w:r>
      <w:r w:rsidRPr="00B160BB">
        <w:rPr>
          <w:b/>
          <w:bCs/>
        </w:rPr>
        <w:t xml:space="preserve"> Clean up /u01/dump folder post-migration.</w:t>
      </w:r>
    </w:p>
    <w:p w14:paraId="012C2BBB" w14:textId="672A131F" w:rsidR="00B53734" w:rsidRPr="00B53734" w:rsidRDefault="00F146E2" w:rsidP="00F146E2">
      <w:pPr>
        <w:spacing w:before="120" w:after="120"/>
        <w:ind w:left="720"/>
        <w:rPr>
          <w:rFonts w:ascii="Calibri" w:hAnsi="Calibri" w:cs="Calibri"/>
          <w:lang w:val="en-US"/>
        </w:rPr>
      </w:pPr>
      <w:r w:rsidRPr="00B160BB">
        <w:rPr>
          <w:rFonts w:ascii="Segoe UI Emoji" w:hAnsi="Segoe UI Emoji" w:cs="Segoe UI Emoji"/>
          <w:b/>
          <w:bCs/>
        </w:rPr>
        <w:t>🔍</w:t>
      </w:r>
      <w:r w:rsidRPr="00B160BB">
        <w:rPr>
          <w:b/>
          <w:bCs/>
        </w:rPr>
        <w:t xml:space="preserve"> Check *.log files on both ends for issues</w:t>
      </w:r>
      <w:r w:rsidR="00B53734" w:rsidRPr="00B53734">
        <w:rPr>
          <w:rFonts w:ascii="Calibri" w:hAnsi="Calibri" w:cs="Calibri"/>
          <w:lang w:val="en-US"/>
        </w:rPr>
        <w:t>.</w:t>
      </w:r>
    </w:p>
    <w:p w14:paraId="3C450D2F" w14:textId="1696581D" w:rsidR="00CE573F" w:rsidRDefault="009136EB" w:rsidP="00CE573F">
      <w:pPr>
        <w:spacing w:before="120" w:after="120"/>
        <w:rPr>
          <w:rFonts w:ascii="Calibri" w:hAnsi="Calibri" w:cs="Calibri"/>
        </w:rPr>
      </w:pPr>
      <w:r w:rsidRPr="003427E2">
        <w:rPr>
          <w:rFonts w:ascii="Calibri" w:hAnsi="Calibri" w:cs="Calibri"/>
        </w:rPr>
        <w:t>.</w:t>
      </w:r>
    </w:p>
    <w:p w14:paraId="03F0E2CD" w14:textId="77777777" w:rsidR="00675AB1" w:rsidRDefault="00675AB1" w:rsidP="00D04B5D">
      <w:pPr>
        <w:spacing w:before="120" w:after="120"/>
        <w:rPr>
          <w:rFonts w:ascii="Calibri" w:hAnsi="Calibri" w:cs="Calibri"/>
        </w:rPr>
      </w:pPr>
    </w:p>
    <w:p w14:paraId="182CB287" w14:textId="48D88452" w:rsidR="00414E88" w:rsidRDefault="00990553" w:rsidP="001D5D92">
      <w:pPr>
        <w:pStyle w:val="Heading1"/>
        <w:spacing w:before="120" w:after="120"/>
        <w:rPr>
          <w:rFonts w:ascii="Calibri" w:hAnsi="Calibri" w:cs="Calibri"/>
        </w:rPr>
      </w:pPr>
      <w:bookmarkStart w:id="10" w:name="_Toc203810751"/>
      <w:bookmarkEnd w:id="9"/>
      <w:r>
        <w:rPr>
          <w:rFonts w:ascii="Calibri" w:hAnsi="Calibri" w:cs="Calibri"/>
        </w:rPr>
        <w:lastRenderedPageBreak/>
        <w:t>GOLDEN GATE</w:t>
      </w:r>
      <w:bookmarkEnd w:id="10"/>
      <w:r>
        <w:rPr>
          <w:rFonts w:ascii="Calibri" w:hAnsi="Calibri" w:cs="Calibri"/>
        </w:rPr>
        <w:t xml:space="preserve"> </w:t>
      </w:r>
    </w:p>
    <w:p w14:paraId="59629284" w14:textId="77777777" w:rsidR="00F32D28" w:rsidRDefault="00F32D28" w:rsidP="001B4E38">
      <w:bookmarkStart w:id="11" w:name="_Toc358885339"/>
    </w:p>
    <w:p w14:paraId="290A96BC" w14:textId="75E562E4" w:rsidR="009D16B7" w:rsidRDefault="009D16B7" w:rsidP="009D16B7">
      <w:pPr>
        <w:pStyle w:val="Heading2"/>
        <w:spacing w:before="120" w:after="120"/>
        <w:rPr>
          <w:rFonts w:ascii="Calibri" w:hAnsi="Calibri" w:cs="Calibri"/>
        </w:rPr>
      </w:pPr>
      <w:bookmarkStart w:id="12" w:name="_Toc203810752"/>
      <w:r>
        <w:rPr>
          <w:rFonts w:ascii="Calibri" w:hAnsi="Calibri" w:cs="Calibri"/>
        </w:rPr>
        <w:t>Fabric configuration Overview</w:t>
      </w:r>
      <w:bookmarkEnd w:id="12"/>
    </w:p>
    <w:p w14:paraId="685239EB" w14:textId="77777777" w:rsidR="005103F2" w:rsidRPr="00A111BD" w:rsidRDefault="005103F2" w:rsidP="005103F2">
      <w:pPr>
        <w:spacing w:after="160" w:line="278" w:lineRule="auto"/>
      </w:pPr>
      <w:r w:rsidRPr="00A111BD">
        <w:t xml:space="preserve">ORACLE GOLDEN GATE </w:t>
      </w:r>
      <w:proofErr w:type="spellStart"/>
      <w:r w:rsidRPr="00A111BD">
        <w:t>implimnetation</w:t>
      </w:r>
      <w:proofErr w:type="spellEnd"/>
      <w:r w:rsidRPr="00A111BD">
        <w:t xml:space="preserve"> step by step</w:t>
      </w:r>
    </w:p>
    <w:p w14:paraId="3584E408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b/>
          <w:bCs/>
        </w:rPr>
        <w:t>ChatGPT said:</w:t>
      </w:r>
    </w:p>
    <w:p w14:paraId="462CE3D1" w14:textId="77777777" w:rsidR="005103F2" w:rsidRPr="00A111BD" w:rsidRDefault="005103F2" w:rsidP="005103F2">
      <w:pPr>
        <w:spacing w:after="160" w:line="278" w:lineRule="auto"/>
      </w:pPr>
      <w:r w:rsidRPr="00A111BD">
        <w:t xml:space="preserve">Here's a </w:t>
      </w:r>
      <w:r w:rsidRPr="00A111BD">
        <w:rPr>
          <w:b/>
          <w:bCs/>
        </w:rPr>
        <w:t>step-by-step guide</w:t>
      </w:r>
      <w:r w:rsidRPr="00A111BD">
        <w:t xml:space="preserve"> to implement </w:t>
      </w:r>
      <w:r w:rsidRPr="00A111BD">
        <w:rPr>
          <w:b/>
          <w:bCs/>
        </w:rPr>
        <w:t xml:space="preserve">Oracle </w:t>
      </w:r>
      <w:proofErr w:type="spellStart"/>
      <w:r w:rsidRPr="00A111BD">
        <w:rPr>
          <w:b/>
          <w:bCs/>
        </w:rPr>
        <w:t>GoldenGate</w:t>
      </w:r>
      <w:proofErr w:type="spellEnd"/>
      <w:r w:rsidRPr="00A111BD">
        <w:t xml:space="preserve"> for </w:t>
      </w:r>
      <w:r w:rsidRPr="00A111BD">
        <w:rPr>
          <w:b/>
          <w:bCs/>
        </w:rPr>
        <w:t>unidirectional replication</w:t>
      </w:r>
      <w:r w:rsidRPr="00A111BD">
        <w:t xml:space="preserve"> (e.g., from </w:t>
      </w:r>
      <w:proofErr w:type="gramStart"/>
      <w:r w:rsidRPr="00A111BD">
        <w:t>On-Premise</w:t>
      </w:r>
      <w:proofErr w:type="gramEnd"/>
      <w:r w:rsidRPr="00A111BD">
        <w:t xml:space="preserve"> Oracle to Oracle on Azure or Cloud).</w:t>
      </w:r>
    </w:p>
    <w:p w14:paraId="432CABC2" w14:textId="77777777" w:rsidR="005103F2" w:rsidRPr="00A111BD" w:rsidRDefault="00000000" w:rsidP="005103F2">
      <w:pPr>
        <w:spacing w:after="160" w:line="278" w:lineRule="auto"/>
      </w:pPr>
      <w:r>
        <w:pict w14:anchorId="0E2AC067">
          <v:rect id="_x0000_i1064" style="width:0;height:1.5pt" o:hralign="center" o:hrstd="t" o:hr="t" fillcolor="#a0a0a0" stroked="f"/>
        </w:pict>
      </w:r>
    </w:p>
    <w:p w14:paraId="23C5FB5C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🛠️</w:t>
      </w:r>
      <w:r w:rsidRPr="00A111BD">
        <w:rPr>
          <w:b/>
          <w:bCs/>
        </w:rPr>
        <w:t xml:space="preserve"> </w:t>
      </w:r>
      <w:proofErr w:type="spellStart"/>
      <w:r w:rsidRPr="00A111BD">
        <w:rPr>
          <w:b/>
          <w:bCs/>
        </w:rPr>
        <w:t>GoldenGate</w:t>
      </w:r>
      <w:proofErr w:type="spellEnd"/>
      <w:r w:rsidRPr="00A111BD">
        <w:rPr>
          <w:b/>
          <w:bCs/>
        </w:rPr>
        <w:t xml:space="preserve"> Architecture Overview</w:t>
      </w:r>
    </w:p>
    <w:p w14:paraId="7D48AFA4" w14:textId="77777777" w:rsidR="005103F2" w:rsidRPr="00A111BD" w:rsidRDefault="005103F2" w:rsidP="005103F2">
      <w:pPr>
        <w:numPr>
          <w:ilvl w:val="0"/>
          <w:numId w:val="138"/>
        </w:numPr>
        <w:spacing w:after="160" w:line="278" w:lineRule="auto"/>
      </w:pPr>
      <w:r w:rsidRPr="00A111BD">
        <w:rPr>
          <w:b/>
          <w:bCs/>
        </w:rPr>
        <w:t>Source DB (Primary)</w:t>
      </w:r>
      <w:r w:rsidRPr="00A111BD">
        <w:t>: Where data changes occur (Extract process).</w:t>
      </w:r>
    </w:p>
    <w:p w14:paraId="688721C2" w14:textId="77777777" w:rsidR="005103F2" w:rsidRPr="00A111BD" w:rsidRDefault="005103F2" w:rsidP="005103F2">
      <w:pPr>
        <w:numPr>
          <w:ilvl w:val="0"/>
          <w:numId w:val="138"/>
        </w:numPr>
        <w:spacing w:after="160" w:line="278" w:lineRule="auto"/>
      </w:pPr>
      <w:r w:rsidRPr="00A111BD">
        <w:rPr>
          <w:b/>
          <w:bCs/>
        </w:rPr>
        <w:t>Target DB (Replica)</w:t>
      </w:r>
      <w:r w:rsidRPr="00A111BD">
        <w:t>: Where data changes are applied (</w:t>
      </w:r>
      <w:proofErr w:type="spellStart"/>
      <w:r w:rsidRPr="00A111BD">
        <w:t>Replicat</w:t>
      </w:r>
      <w:proofErr w:type="spellEnd"/>
      <w:r w:rsidRPr="00A111BD">
        <w:t xml:space="preserve"> process).</w:t>
      </w:r>
    </w:p>
    <w:p w14:paraId="232700FF" w14:textId="77777777" w:rsidR="005103F2" w:rsidRPr="00A111BD" w:rsidRDefault="005103F2" w:rsidP="005103F2">
      <w:pPr>
        <w:numPr>
          <w:ilvl w:val="0"/>
          <w:numId w:val="138"/>
        </w:numPr>
        <w:spacing w:after="160" w:line="278" w:lineRule="auto"/>
      </w:pPr>
      <w:r w:rsidRPr="00A111BD">
        <w:rPr>
          <w:b/>
          <w:bCs/>
        </w:rPr>
        <w:t>Manager Process</w:t>
      </w:r>
      <w:r w:rsidRPr="00A111BD">
        <w:t>: Supervises all GG processes.</w:t>
      </w:r>
    </w:p>
    <w:p w14:paraId="2A5DF13B" w14:textId="77777777" w:rsidR="005103F2" w:rsidRPr="00A111BD" w:rsidRDefault="005103F2" w:rsidP="005103F2">
      <w:pPr>
        <w:numPr>
          <w:ilvl w:val="0"/>
          <w:numId w:val="138"/>
        </w:numPr>
        <w:spacing w:after="160" w:line="278" w:lineRule="auto"/>
      </w:pPr>
      <w:r w:rsidRPr="00A111BD">
        <w:rPr>
          <w:b/>
          <w:bCs/>
        </w:rPr>
        <w:t>Trail Files</w:t>
      </w:r>
      <w:r w:rsidRPr="00A111BD">
        <w:t>: Store changes captured from the source before applying to target.</w:t>
      </w:r>
    </w:p>
    <w:p w14:paraId="70FC3FEB" w14:textId="77777777" w:rsidR="005103F2" w:rsidRPr="00A111BD" w:rsidRDefault="00000000" w:rsidP="005103F2">
      <w:pPr>
        <w:spacing w:after="160" w:line="278" w:lineRule="auto"/>
      </w:pPr>
      <w:r>
        <w:pict w14:anchorId="1923E226">
          <v:rect id="_x0000_i1065" style="width:0;height:1.5pt" o:hralign="center" o:hrstd="t" o:hr="t" fillcolor="#a0a0a0" stroked="f"/>
        </w:pict>
      </w:r>
    </w:p>
    <w:p w14:paraId="182D1242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📋</w:t>
      </w:r>
      <w:r w:rsidRPr="00A111BD">
        <w:rPr>
          <w:b/>
          <w:bCs/>
        </w:rPr>
        <w:t xml:space="preserve"> Prerequisites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0"/>
        <w:gridCol w:w="1083"/>
        <w:gridCol w:w="1031"/>
      </w:tblGrid>
      <w:tr w:rsidR="005103F2" w:rsidRPr="00A111BD" w14:paraId="06FAC3C2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22396F" w14:textId="77777777" w:rsidR="005103F2" w:rsidRPr="00A111BD" w:rsidRDefault="005103F2" w:rsidP="00261A76">
            <w:pPr>
              <w:spacing w:after="160" w:line="278" w:lineRule="auto"/>
              <w:rPr>
                <w:b/>
                <w:bCs/>
              </w:rPr>
            </w:pPr>
            <w:r w:rsidRPr="00A111BD">
              <w:rPr>
                <w:b/>
                <w:bCs/>
              </w:rPr>
              <w:t>Requirement</w:t>
            </w:r>
          </w:p>
        </w:tc>
        <w:tc>
          <w:tcPr>
            <w:tcW w:w="0" w:type="auto"/>
            <w:vAlign w:val="center"/>
            <w:hideMark/>
          </w:tcPr>
          <w:p w14:paraId="0002076F" w14:textId="77777777" w:rsidR="005103F2" w:rsidRPr="00A111BD" w:rsidRDefault="005103F2" w:rsidP="00261A76">
            <w:pPr>
              <w:spacing w:after="160" w:line="278" w:lineRule="auto"/>
              <w:rPr>
                <w:b/>
                <w:bCs/>
              </w:rPr>
            </w:pPr>
            <w:r w:rsidRPr="00A111BD">
              <w:rPr>
                <w:b/>
                <w:bCs/>
              </w:rPr>
              <w:t>Source DB</w:t>
            </w:r>
          </w:p>
        </w:tc>
        <w:tc>
          <w:tcPr>
            <w:tcW w:w="0" w:type="auto"/>
            <w:vAlign w:val="center"/>
            <w:hideMark/>
          </w:tcPr>
          <w:p w14:paraId="68E3D1F6" w14:textId="77777777" w:rsidR="005103F2" w:rsidRPr="00A111BD" w:rsidRDefault="005103F2" w:rsidP="00261A76">
            <w:pPr>
              <w:spacing w:after="160" w:line="278" w:lineRule="auto"/>
              <w:rPr>
                <w:b/>
                <w:bCs/>
              </w:rPr>
            </w:pPr>
            <w:r w:rsidRPr="00A111BD">
              <w:rPr>
                <w:b/>
                <w:bCs/>
              </w:rPr>
              <w:t>Target DB</w:t>
            </w:r>
          </w:p>
        </w:tc>
      </w:tr>
      <w:tr w:rsidR="005103F2" w:rsidRPr="00A111BD" w14:paraId="0CCDD4D4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48E57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 xml:space="preserve">Oracle </w:t>
            </w:r>
            <w:proofErr w:type="spellStart"/>
            <w:r w:rsidRPr="00A111BD">
              <w:t>GoldenGate</w:t>
            </w:r>
            <w:proofErr w:type="spellEnd"/>
            <w:r w:rsidRPr="00A111BD">
              <w:t xml:space="preserve"> installed</w:t>
            </w:r>
          </w:p>
        </w:tc>
        <w:tc>
          <w:tcPr>
            <w:tcW w:w="0" w:type="auto"/>
            <w:vAlign w:val="center"/>
            <w:hideMark/>
          </w:tcPr>
          <w:p w14:paraId="44458788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A6D43C6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</w:tr>
      <w:tr w:rsidR="005103F2" w:rsidRPr="00A111BD" w14:paraId="1CBFA16B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A90F2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Database version compatible</w:t>
            </w:r>
          </w:p>
        </w:tc>
        <w:tc>
          <w:tcPr>
            <w:tcW w:w="0" w:type="auto"/>
            <w:vAlign w:val="center"/>
            <w:hideMark/>
          </w:tcPr>
          <w:p w14:paraId="46477C24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F723DF4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</w:tr>
      <w:tr w:rsidR="005103F2" w:rsidRPr="00A111BD" w14:paraId="32D18D9F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04F4C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Same or matching character set</w:t>
            </w:r>
          </w:p>
        </w:tc>
        <w:tc>
          <w:tcPr>
            <w:tcW w:w="0" w:type="auto"/>
            <w:vAlign w:val="center"/>
            <w:hideMark/>
          </w:tcPr>
          <w:p w14:paraId="670F171C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8F67ACB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</w:tr>
      <w:tr w:rsidR="005103F2" w:rsidRPr="00A111BD" w14:paraId="4D9E8615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2D85E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Network connectivity</w:t>
            </w:r>
          </w:p>
        </w:tc>
        <w:tc>
          <w:tcPr>
            <w:tcW w:w="0" w:type="auto"/>
            <w:vAlign w:val="center"/>
            <w:hideMark/>
          </w:tcPr>
          <w:p w14:paraId="35A34C31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4AEB690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</w:tr>
      <w:tr w:rsidR="005103F2" w:rsidRPr="00A111BD" w14:paraId="70A446A5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AB050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Supplemental logging enabled</w:t>
            </w:r>
          </w:p>
        </w:tc>
        <w:tc>
          <w:tcPr>
            <w:tcW w:w="0" w:type="auto"/>
            <w:vAlign w:val="center"/>
            <w:hideMark/>
          </w:tcPr>
          <w:p w14:paraId="449AE15A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C40FF1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N/A</w:t>
            </w:r>
          </w:p>
        </w:tc>
      </w:tr>
      <w:tr w:rsidR="005103F2" w:rsidRPr="00A111BD" w14:paraId="30728538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72DB0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GG user with appropriate privileges</w:t>
            </w:r>
          </w:p>
        </w:tc>
        <w:tc>
          <w:tcPr>
            <w:tcW w:w="0" w:type="auto"/>
            <w:vAlign w:val="center"/>
            <w:hideMark/>
          </w:tcPr>
          <w:p w14:paraId="04E09B9F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7BEDEB5" w14:textId="77777777" w:rsidR="005103F2" w:rsidRPr="00A111BD" w:rsidRDefault="005103F2" w:rsidP="00261A76">
            <w:pPr>
              <w:spacing w:after="160" w:line="278" w:lineRule="auto"/>
            </w:pPr>
            <w:r w:rsidRPr="00A111BD">
              <w:rPr>
                <w:rFonts w:ascii="Segoe UI Emoji" w:hAnsi="Segoe UI Emoji" w:cs="Segoe UI Emoji"/>
              </w:rPr>
              <w:t>✅</w:t>
            </w:r>
          </w:p>
        </w:tc>
      </w:tr>
    </w:tbl>
    <w:p w14:paraId="346D896A" w14:textId="77777777" w:rsidR="005103F2" w:rsidRPr="00A111BD" w:rsidRDefault="00000000" w:rsidP="005103F2">
      <w:pPr>
        <w:spacing w:after="160" w:line="278" w:lineRule="auto"/>
      </w:pPr>
      <w:r>
        <w:pict w14:anchorId="10A77E29">
          <v:rect id="_x0000_i1066" style="width:0;height:1.5pt" o:hralign="center" o:hrstd="t" o:hr="t" fillcolor="#a0a0a0" stroked="f"/>
        </w:pict>
      </w:r>
    </w:p>
    <w:p w14:paraId="693D79B4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⚙️</w:t>
      </w:r>
      <w:r w:rsidRPr="00A111BD">
        <w:rPr>
          <w:b/>
          <w:bCs/>
        </w:rPr>
        <w:t xml:space="preserve"> Step-by-Step Implementation</w:t>
      </w:r>
    </w:p>
    <w:p w14:paraId="7672D231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🔹</w:t>
      </w:r>
      <w:r w:rsidRPr="00A111BD">
        <w:rPr>
          <w:b/>
          <w:bCs/>
        </w:rPr>
        <w:t xml:space="preserve"> Step 1: Install </w:t>
      </w:r>
      <w:proofErr w:type="spellStart"/>
      <w:r w:rsidRPr="00A111BD">
        <w:rPr>
          <w:b/>
          <w:bCs/>
        </w:rPr>
        <w:t>GoldenGate</w:t>
      </w:r>
      <w:proofErr w:type="spellEnd"/>
    </w:p>
    <w:p w14:paraId="2DF69FE8" w14:textId="77777777" w:rsidR="005103F2" w:rsidRPr="00A111BD" w:rsidRDefault="005103F2" w:rsidP="005103F2">
      <w:pPr>
        <w:spacing w:after="160" w:line="278" w:lineRule="auto"/>
      </w:pPr>
      <w:r w:rsidRPr="00A111BD">
        <w:t xml:space="preserve">Install </w:t>
      </w:r>
      <w:proofErr w:type="spellStart"/>
      <w:r w:rsidRPr="00A111BD">
        <w:t>GoldenGate</w:t>
      </w:r>
      <w:proofErr w:type="spellEnd"/>
      <w:r w:rsidRPr="00A111BD">
        <w:t xml:space="preserve"> software on </w:t>
      </w:r>
      <w:r w:rsidRPr="00A111BD">
        <w:rPr>
          <w:b/>
          <w:bCs/>
        </w:rPr>
        <w:t>both source and target</w:t>
      </w:r>
      <w:r w:rsidRPr="00A111BD">
        <w:t xml:space="preserve"> servers.</w:t>
      </w:r>
    </w:p>
    <w:p w14:paraId="696155BB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5622C797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0F4FD1D6" w14:textId="77777777" w:rsidR="005103F2" w:rsidRPr="00A111BD" w:rsidRDefault="005103F2" w:rsidP="005103F2">
      <w:pPr>
        <w:spacing w:after="160" w:line="278" w:lineRule="auto"/>
      </w:pPr>
      <w:r w:rsidRPr="00A111BD">
        <w:lastRenderedPageBreak/>
        <w:t xml:space="preserve"># unzip </w:t>
      </w:r>
      <w:proofErr w:type="spellStart"/>
      <w:r w:rsidRPr="00A111BD">
        <w:t>GoldenGate</w:t>
      </w:r>
      <w:proofErr w:type="spellEnd"/>
      <w:r w:rsidRPr="00A111BD">
        <w:t xml:space="preserve"> archive and install</w:t>
      </w:r>
    </w:p>
    <w:p w14:paraId="0431BA64" w14:textId="77777777" w:rsidR="005103F2" w:rsidRPr="00A111BD" w:rsidRDefault="005103F2" w:rsidP="005103F2">
      <w:pPr>
        <w:spacing w:after="160" w:line="278" w:lineRule="auto"/>
      </w:pPr>
      <w:r w:rsidRPr="00A111BD">
        <w:t>unzip ggs_Windows_x64.zip -d /u01/app/</w:t>
      </w:r>
      <w:proofErr w:type="spellStart"/>
      <w:r w:rsidRPr="00A111BD">
        <w:t>ogg</w:t>
      </w:r>
      <w:proofErr w:type="spellEnd"/>
    </w:p>
    <w:p w14:paraId="02C831EC" w14:textId="77777777" w:rsidR="005103F2" w:rsidRPr="00A111BD" w:rsidRDefault="005103F2" w:rsidP="005103F2">
      <w:pPr>
        <w:spacing w:after="160" w:line="278" w:lineRule="auto"/>
      </w:pPr>
      <w:r w:rsidRPr="00A111BD">
        <w:t>cd /u01/app/</w:t>
      </w:r>
      <w:proofErr w:type="spellStart"/>
      <w:r w:rsidRPr="00A111BD">
        <w:t>ogg</w:t>
      </w:r>
      <w:proofErr w:type="spellEnd"/>
    </w:p>
    <w:p w14:paraId="552FE8ED" w14:textId="77777777" w:rsidR="005103F2" w:rsidRPr="00A111BD" w:rsidRDefault="005103F2" w:rsidP="005103F2">
      <w:pPr>
        <w:spacing w:after="160" w:line="278" w:lineRule="auto"/>
      </w:pPr>
      <w:proofErr w:type="gramStart"/>
      <w:r w:rsidRPr="00A111BD">
        <w:t>./</w:t>
      </w:r>
      <w:proofErr w:type="spellStart"/>
      <w:proofErr w:type="gramEnd"/>
      <w:r w:rsidRPr="00A111BD">
        <w:t>ggsci</w:t>
      </w:r>
      <w:proofErr w:type="spellEnd"/>
    </w:p>
    <w:p w14:paraId="2A079CCD" w14:textId="77777777" w:rsidR="005103F2" w:rsidRPr="00A111BD" w:rsidRDefault="00000000" w:rsidP="005103F2">
      <w:pPr>
        <w:spacing w:after="160" w:line="278" w:lineRule="auto"/>
      </w:pPr>
      <w:r>
        <w:pict w14:anchorId="049FA0C6">
          <v:rect id="_x0000_i1067" style="width:0;height:1.5pt" o:hralign="center" o:hrstd="t" o:hr="t" fillcolor="#a0a0a0" stroked="f"/>
        </w:pict>
      </w:r>
    </w:p>
    <w:p w14:paraId="011720A5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🔹</w:t>
      </w:r>
      <w:r w:rsidRPr="00A111BD">
        <w:rPr>
          <w:b/>
          <w:bCs/>
        </w:rPr>
        <w:t xml:space="preserve"> Step 2: Enable Supplemental Logging (Source DB)</w:t>
      </w:r>
    </w:p>
    <w:p w14:paraId="6F4C07F2" w14:textId="77777777" w:rsidR="005103F2" w:rsidRPr="00A111BD" w:rsidRDefault="005103F2" w:rsidP="005103F2">
      <w:pPr>
        <w:spacing w:after="160" w:line="278" w:lineRule="auto"/>
      </w:pPr>
      <w:r w:rsidRPr="00A111BD">
        <w:t>Login to Oracle as SYSDBA:</w:t>
      </w:r>
    </w:p>
    <w:p w14:paraId="52D9BCFC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sql</w:t>
      </w:r>
      <w:proofErr w:type="spellEnd"/>
    </w:p>
    <w:p w14:paraId="0633EE7C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1150C3D8" w14:textId="77777777" w:rsidR="005103F2" w:rsidRPr="00A111BD" w:rsidRDefault="005103F2" w:rsidP="005103F2">
      <w:pPr>
        <w:spacing w:after="160" w:line="278" w:lineRule="auto"/>
      </w:pPr>
      <w:r w:rsidRPr="00A111BD">
        <w:t xml:space="preserve">ALTER DATABASE ADD SUPPLEMENTAL LOG </w:t>
      </w:r>
      <w:proofErr w:type="gramStart"/>
      <w:r w:rsidRPr="00A111BD">
        <w:t>DATA;</w:t>
      </w:r>
      <w:proofErr w:type="gramEnd"/>
    </w:p>
    <w:p w14:paraId="6276032B" w14:textId="77777777" w:rsidR="005103F2" w:rsidRPr="00A111BD" w:rsidRDefault="005103F2" w:rsidP="005103F2">
      <w:pPr>
        <w:spacing w:after="160" w:line="278" w:lineRule="auto"/>
      </w:pPr>
      <w:r w:rsidRPr="00A111BD">
        <w:t xml:space="preserve">ALTER DATABASE FORCE </w:t>
      </w:r>
      <w:proofErr w:type="gramStart"/>
      <w:r w:rsidRPr="00A111BD">
        <w:t>LOGGING;</w:t>
      </w:r>
      <w:proofErr w:type="gramEnd"/>
    </w:p>
    <w:p w14:paraId="64647052" w14:textId="77777777" w:rsidR="005103F2" w:rsidRPr="00A111BD" w:rsidRDefault="005103F2" w:rsidP="005103F2">
      <w:pPr>
        <w:spacing w:after="160" w:line="278" w:lineRule="auto"/>
      </w:pPr>
      <w:r w:rsidRPr="00A111BD">
        <w:t>Check:</w:t>
      </w:r>
    </w:p>
    <w:p w14:paraId="7C35E29C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sql</w:t>
      </w:r>
      <w:proofErr w:type="spellEnd"/>
    </w:p>
    <w:p w14:paraId="3A437F4C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4A774D91" w14:textId="77777777" w:rsidR="005103F2" w:rsidRPr="00A111BD" w:rsidRDefault="005103F2" w:rsidP="005103F2">
      <w:pPr>
        <w:spacing w:after="160" w:line="278" w:lineRule="auto"/>
      </w:pPr>
      <w:r w:rsidRPr="00A111BD">
        <w:t xml:space="preserve">SELECT </w:t>
      </w:r>
      <w:proofErr w:type="spellStart"/>
      <w:r w:rsidRPr="00A111BD">
        <w:t>supplemental_log_data_min</w:t>
      </w:r>
      <w:proofErr w:type="spellEnd"/>
      <w:r w:rsidRPr="00A111BD">
        <w:t xml:space="preserve"> FROM </w:t>
      </w:r>
      <w:proofErr w:type="spellStart"/>
      <w:r w:rsidRPr="00A111BD">
        <w:t>v$</w:t>
      </w:r>
      <w:proofErr w:type="gramStart"/>
      <w:r w:rsidRPr="00A111BD">
        <w:t>database</w:t>
      </w:r>
      <w:proofErr w:type="spellEnd"/>
      <w:r w:rsidRPr="00A111BD">
        <w:t>;</w:t>
      </w:r>
      <w:proofErr w:type="gramEnd"/>
    </w:p>
    <w:p w14:paraId="5DE78E0A" w14:textId="77777777" w:rsidR="005103F2" w:rsidRPr="00A111BD" w:rsidRDefault="00000000" w:rsidP="005103F2">
      <w:pPr>
        <w:spacing w:after="160" w:line="278" w:lineRule="auto"/>
      </w:pPr>
      <w:r>
        <w:pict w14:anchorId="7AE7700B">
          <v:rect id="_x0000_i1068" style="width:0;height:1.5pt" o:hralign="center" o:hrstd="t" o:hr="t" fillcolor="#a0a0a0" stroked="f"/>
        </w:pict>
      </w:r>
    </w:p>
    <w:p w14:paraId="1740F1B9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🔹</w:t>
      </w:r>
      <w:r w:rsidRPr="00A111BD">
        <w:rPr>
          <w:b/>
          <w:bCs/>
        </w:rPr>
        <w:t xml:space="preserve"> Step 3: Create GG Admin User (Source and Target)</w:t>
      </w:r>
    </w:p>
    <w:p w14:paraId="318602C0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sql</w:t>
      </w:r>
      <w:proofErr w:type="spellEnd"/>
    </w:p>
    <w:p w14:paraId="7D245098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7534D70B" w14:textId="77777777" w:rsidR="005103F2" w:rsidRPr="00A111BD" w:rsidRDefault="005103F2" w:rsidP="005103F2">
      <w:pPr>
        <w:spacing w:after="160" w:line="278" w:lineRule="auto"/>
      </w:pPr>
      <w:r w:rsidRPr="00A111BD">
        <w:t xml:space="preserve">CREATE USER </w:t>
      </w:r>
      <w:proofErr w:type="spellStart"/>
      <w:r w:rsidRPr="00A111BD">
        <w:t>ggadmin</w:t>
      </w:r>
      <w:proofErr w:type="spellEnd"/>
      <w:r w:rsidRPr="00A111BD">
        <w:t xml:space="preserve"> IDENTIFIED BY </w:t>
      </w:r>
      <w:proofErr w:type="spellStart"/>
      <w:proofErr w:type="gramStart"/>
      <w:r w:rsidRPr="00A111BD">
        <w:t>ggadmin</w:t>
      </w:r>
      <w:proofErr w:type="spellEnd"/>
      <w:r w:rsidRPr="00A111BD">
        <w:t>;</w:t>
      </w:r>
      <w:proofErr w:type="gramEnd"/>
    </w:p>
    <w:p w14:paraId="072ABCB5" w14:textId="77777777" w:rsidR="005103F2" w:rsidRPr="00A111BD" w:rsidRDefault="005103F2" w:rsidP="005103F2">
      <w:pPr>
        <w:spacing w:after="160" w:line="278" w:lineRule="auto"/>
      </w:pPr>
      <w:r w:rsidRPr="00A111BD">
        <w:t xml:space="preserve">GRANT CONNECT, RESOURCE TO </w:t>
      </w:r>
      <w:proofErr w:type="spellStart"/>
      <w:proofErr w:type="gramStart"/>
      <w:r w:rsidRPr="00A111BD">
        <w:t>ggadmin</w:t>
      </w:r>
      <w:proofErr w:type="spellEnd"/>
      <w:r w:rsidRPr="00A111BD">
        <w:t>;</w:t>
      </w:r>
      <w:proofErr w:type="gramEnd"/>
    </w:p>
    <w:p w14:paraId="0D961B09" w14:textId="77777777" w:rsidR="005103F2" w:rsidRPr="00A111BD" w:rsidRDefault="005103F2" w:rsidP="005103F2">
      <w:pPr>
        <w:spacing w:after="160" w:line="278" w:lineRule="auto"/>
      </w:pPr>
      <w:r w:rsidRPr="00A111BD">
        <w:t xml:space="preserve">GRANT DBA TO </w:t>
      </w:r>
      <w:proofErr w:type="spellStart"/>
      <w:proofErr w:type="gramStart"/>
      <w:r w:rsidRPr="00A111BD">
        <w:t>ggadmin</w:t>
      </w:r>
      <w:proofErr w:type="spellEnd"/>
      <w:r w:rsidRPr="00A111BD">
        <w:t>;</w:t>
      </w:r>
      <w:proofErr w:type="gramEnd"/>
    </w:p>
    <w:p w14:paraId="5297F359" w14:textId="77777777" w:rsidR="005103F2" w:rsidRPr="00A111BD" w:rsidRDefault="005103F2" w:rsidP="005103F2">
      <w:pPr>
        <w:spacing w:after="160" w:line="278" w:lineRule="auto"/>
      </w:pPr>
      <w:r w:rsidRPr="00A111BD">
        <w:t xml:space="preserve">For secure implementation, use </w:t>
      </w:r>
      <w:r w:rsidRPr="00A111BD">
        <w:rPr>
          <w:b/>
          <w:bCs/>
        </w:rPr>
        <w:t>Oracle Wallet</w:t>
      </w:r>
      <w:r w:rsidRPr="00A111BD">
        <w:t xml:space="preserve"> + </w:t>
      </w:r>
      <w:r w:rsidRPr="00A111BD">
        <w:rPr>
          <w:b/>
          <w:bCs/>
        </w:rPr>
        <w:t>minimal privileges</w:t>
      </w:r>
      <w:r w:rsidRPr="00A111BD">
        <w:t>.</w:t>
      </w:r>
    </w:p>
    <w:p w14:paraId="2A5F7753" w14:textId="77777777" w:rsidR="005103F2" w:rsidRPr="00A111BD" w:rsidRDefault="00000000" w:rsidP="005103F2">
      <w:pPr>
        <w:spacing w:after="160" w:line="278" w:lineRule="auto"/>
      </w:pPr>
      <w:r>
        <w:pict w14:anchorId="1BC244F8">
          <v:rect id="_x0000_i1069" style="width:0;height:1.5pt" o:hralign="center" o:hrstd="t" o:hr="t" fillcolor="#a0a0a0" stroked="f"/>
        </w:pict>
      </w:r>
    </w:p>
    <w:p w14:paraId="2B716466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🔹</w:t>
      </w:r>
      <w:r w:rsidRPr="00A111BD">
        <w:rPr>
          <w:b/>
          <w:bCs/>
        </w:rPr>
        <w:t xml:space="preserve"> Step 4: Start Manager Process (on both sides)</w:t>
      </w:r>
    </w:p>
    <w:p w14:paraId="38256E34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0F018FDE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49F8FC5B" w14:textId="77777777" w:rsidR="005103F2" w:rsidRPr="00A111BD" w:rsidRDefault="005103F2" w:rsidP="005103F2">
      <w:pPr>
        <w:spacing w:after="160" w:line="278" w:lineRule="auto"/>
      </w:pPr>
      <w:proofErr w:type="gramStart"/>
      <w:r w:rsidRPr="00A111BD">
        <w:t>./</w:t>
      </w:r>
      <w:proofErr w:type="spellStart"/>
      <w:proofErr w:type="gramEnd"/>
      <w:r w:rsidRPr="00A111BD">
        <w:t>ggsci</w:t>
      </w:r>
      <w:proofErr w:type="spellEnd"/>
    </w:p>
    <w:p w14:paraId="6FF61E8D" w14:textId="77777777" w:rsidR="005103F2" w:rsidRPr="00A111BD" w:rsidRDefault="005103F2" w:rsidP="005103F2">
      <w:pPr>
        <w:spacing w:after="160" w:line="278" w:lineRule="auto"/>
      </w:pPr>
      <w:r w:rsidRPr="00A111BD">
        <w:t xml:space="preserve">GGSCI&gt; EDIT PARAMS </w:t>
      </w:r>
      <w:proofErr w:type="spellStart"/>
      <w:r w:rsidRPr="00A111BD">
        <w:t>mgr</w:t>
      </w:r>
      <w:proofErr w:type="spellEnd"/>
    </w:p>
    <w:p w14:paraId="4FFEEBDA" w14:textId="77777777" w:rsidR="005103F2" w:rsidRPr="00A111BD" w:rsidRDefault="005103F2" w:rsidP="005103F2">
      <w:pPr>
        <w:spacing w:after="160" w:line="278" w:lineRule="auto"/>
      </w:pPr>
      <w:r w:rsidRPr="00A111BD">
        <w:t>-- Add:</w:t>
      </w:r>
    </w:p>
    <w:p w14:paraId="01AAE1F1" w14:textId="77777777" w:rsidR="005103F2" w:rsidRPr="00A111BD" w:rsidRDefault="005103F2" w:rsidP="005103F2">
      <w:pPr>
        <w:spacing w:after="160" w:line="278" w:lineRule="auto"/>
      </w:pPr>
      <w:r w:rsidRPr="00A111BD">
        <w:lastRenderedPageBreak/>
        <w:t>PORT 7809</w:t>
      </w:r>
    </w:p>
    <w:p w14:paraId="13AA8291" w14:textId="77777777" w:rsidR="005103F2" w:rsidRPr="00A111BD" w:rsidRDefault="005103F2" w:rsidP="005103F2">
      <w:pPr>
        <w:spacing w:after="160" w:line="278" w:lineRule="auto"/>
      </w:pPr>
      <w:r w:rsidRPr="00A111BD">
        <w:t>GGSCI&gt; START MGR</w:t>
      </w:r>
    </w:p>
    <w:p w14:paraId="0F5FA802" w14:textId="77777777" w:rsidR="005103F2" w:rsidRPr="00A111BD" w:rsidRDefault="005103F2" w:rsidP="005103F2">
      <w:pPr>
        <w:spacing w:after="160" w:line="278" w:lineRule="auto"/>
      </w:pPr>
      <w:r w:rsidRPr="00A111BD">
        <w:t>GGSCI&gt; INFO MGR</w:t>
      </w:r>
    </w:p>
    <w:p w14:paraId="63BD0919" w14:textId="77777777" w:rsidR="005103F2" w:rsidRPr="00A111BD" w:rsidRDefault="00000000" w:rsidP="005103F2">
      <w:pPr>
        <w:spacing w:after="160" w:line="278" w:lineRule="auto"/>
      </w:pPr>
      <w:r>
        <w:pict w14:anchorId="06DC9206">
          <v:rect id="_x0000_i1070" style="width:0;height:1.5pt" o:hralign="center" o:hrstd="t" o:hr="t" fillcolor="#a0a0a0" stroked="f"/>
        </w:pict>
      </w:r>
    </w:p>
    <w:p w14:paraId="66130302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🔹</w:t>
      </w:r>
      <w:r w:rsidRPr="00A111BD">
        <w:rPr>
          <w:b/>
          <w:bCs/>
        </w:rPr>
        <w:t xml:space="preserve"> Step 5: Configure Extract Process (Source)</w:t>
      </w:r>
    </w:p>
    <w:p w14:paraId="02675865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b/>
          <w:bCs/>
        </w:rPr>
        <w:t>Add Extract</w:t>
      </w:r>
    </w:p>
    <w:p w14:paraId="51B6C70C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6BFF0594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3185F707" w14:textId="77777777" w:rsidR="005103F2" w:rsidRPr="00A111BD" w:rsidRDefault="005103F2" w:rsidP="005103F2">
      <w:pPr>
        <w:spacing w:after="160" w:line="278" w:lineRule="auto"/>
      </w:pPr>
      <w:r w:rsidRPr="00A111BD">
        <w:t>GGSCI&gt; ADD EXTRACT ext1, TRANLOG, BEGIN NOW</w:t>
      </w:r>
    </w:p>
    <w:p w14:paraId="7B628F8C" w14:textId="77777777" w:rsidR="005103F2" w:rsidRPr="00A111BD" w:rsidRDefault="005103F2" w:rsidP="005103F2">
      <w:pPr>
        <w:spacing w:after="160" w:line="278" w:lineRule="auto"/>
      </w:pPr>
      <w:r w:rsidRPr="00A111BD">
        <w:t>GGSCI&gt; ADD EXTTRAIL /u01/app/</w:t>
      </w:r>
      <w:proofErr w:type="spellStart"/>
      <w:r w:rsidRPr="00A111BD">
        <w:t>ogg</w:t>
      </w:r>
      <w:proofErr w:type="spellEnd"/>
      <w:r w:rsidRPr="00A111BD">
        <w:t>/</w:t>
      </w:r>
      <w:proofErr w:type="spellStart"/>
      <w:r w:rsidRPr="00A111BD">
        <w:t>dirdat</w:t>
      </w:r>
      <w:proofErr w:type="spellEnd"/>
      <w:r w:rsidRPr="00A111BD">
        <w:t>/</w:t>
      </w:r>
      <w:proofErr w:type="spellStart"/>
      <w:r w:rsidRPr="00A111BD">
        <w:t>lt</w:t>
      </w:r>
      <w:proofErr w:type="spellEnd"/>
      <w:r w:rsidRPr="00A111BD">
        <w:t>, EXTRACT ext1</w:t>
      </w:r>
    </w:p>
    <w:p w14:paraId="0F29DD0E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b/>
          <w:bCs/>
        </w:rPr>
        <w:t>Extract Parameter File</w:t>
      </w:r>
    </w:p>
    <w:p w14:paraId="54122AD7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58026241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6E8043E2" w14:textId="77777777" w:rsidR="005103F2" w:rsidRPr="00A111BD" w:rsidRDefault="005103F2" w:rsidP="005103F2">
      <w:pPr>
        <w:spacing w:after="160" w:line="278" w:lineRule="auto"/>
      </w:pPr>
      <w:r w:rsidRPr="00A111BD">
        <w:t>GGSCI&gt; EDIT PARAMS ext1</w:t>
      </w:r>
    </w:p>
    <w:p w14:paraId="49B920FF" w14:textId="77777777" w:rsidR="005103F2" w:rsidRPr="00A111BD" w:rsidRDefault="005103F2" w:rsidP="005103F2">
      <w:pPr>
        <w:spacing w:after="160" w:line="278" w:lineRule="auto"/>
      </w:pPr>
    </w:p>
    <w:p w14:paraId="5E33C60E" w14:textId="77777777" w:rsidR="005103F2" w:rsidRPr="00A111BD" w:rsidRDefault="005103F2" w:rsidP="005103F2">
      <w:pPr>
        <w:spacing w:after="160" w:line="278" w:lineRule="auto"/>
      </w:pPr>
      <w:r w:rsidRPr="00A111BD">
        <w:t>-- Contents:</w:t>
      </w:r>
    </w:p>
    <w:p w14:paraId="0341E4C0" w14:textId="77777777" w:rsidR="005103F2" w:rsidRPr="00A111BD" w:rsidRDefault="005103F2" w:rsidP="005103F2">
      <w:pPr>
        <w:spacing w:after="160" w:line="278" w:lineRule="auto"/>
      </w:pPr>
      <w:r w:rsidRPr="00A111BD">
        <w:t>EXTRACT ext1</w:t>
      </w:r>
    </w:p>
    <w:p w14:paraId="11F14F2D" w14:textId="77777777" w:rsidR="005103F2" w:rsidRPr="00A111BD" w:rsidRDefault="005103F2" w:rsidP="005103F2">
      <w:pPr>
        <w:spacing w:after="160" w:line="278" w:lineRule="auto"/>
      </w:pPr>
      <w:r w:rsidRPr="00A111BD">
        <w:t xml:space="preserve">USERID </w:t>
      </w:r>
      <w:proofErr w:type="spellStart"/>
      <w:r w:rsidRPr="00A111BD">
        <w:t>ggadmin</w:t>
      </w:r>
      <w:proofErr w:type="spellEnd"/>
      <w:r w:rsidRPr="00A111BD">
        <w:t xml:space="preserve">, PASSWORD </w:t>
      </w:r>
      <w:proofErr w:type="spellStart"/>
      <w:r w:rsidRPr="00A111BD">
        <w:t>ggadmin</w:t>
      </w:r>
      <w:proofErr w:type="spellEnd"/>
    </w:p>
    <w:p w14:paraId="71773861" w14:textId="77777777" w:rsidR="005103F2" w:rsidRPr="00A111BD" w:rsidRDefault="005103F2" w:rsidP="005103F2">
      <w:pPr>
        <w:spacing w:after="160" w:line="278" w:lineRule="auto"/>
      </w:pPr>
      <w:r w:rsidRPr="00A111BD">
        <w:t>EXTTRAIL /u01/app/</w:t>
      </w:r>
      <w:proofErr w:type="spellStart"/>
      <w:r w:rsidRPr="00A111BD">
        <w:t>ogg</w:t>
      </w:r>
      <w:proofErr w:type="spellEnd"/>
      <w:r w:rsidRPr="00A111BD">
        <w:t>/</w:t>
      </w:r>
      <w:proofErr w:type="spellStart"/>
      <w:r w:rsidRPr="00A111BD">
        <w:t>dirdat</w:t>
      </w:r>
      <w:proofErr w:type="spellEnd"/>
      <w:r w:rsidRPr="00A111BD">
        <w:t>/</w:t>
      </w:r>
      <w:proofErr w:type="spellStart"/>
      <w:r w:rsidRPr="00A111BD">
        <w:t>lt</w:t>
      </w:r>
      <w:proofErr w:type="spellEnd"/>
    </w:p>
    <w:p w14:paraId="05BAD994" w14:textId="77777777" w:rsidR="005103F2" w:rsidRPr="00A111BD" w:rsidRDefault="005103F2" w:rsidP="005103F2">
      <w:pPr>
        <w:spacing w:after="160" w:line="278" w:lineRule="auto"/>
      </w:pPr>
      <w:r w:rsidRPr="00A111BD">
        <w:t>TABLE hr.</w:t>
      </w:r>
      <w:proofErr w:type="gramStart"/>
      <w:r w:rsidRPr="00A111BD">
        <w:t>*;</w:t>
      </w:r>
      <w:proofErr w:type="gramEnd"/>
    </w:p>
    <w:p w14:paraId="6C39AB73" w14:textId="77777777" w:rsidR="005103F2" w:rsidRPr="00A111BD" w:rsidRDefault="005103F2" w:rsidP="005103F2">
      <w:pPr>
        <w:spacing w:after="160" w:line="278" w:lineRule="auto"/>
      </w:pPr>
      <w:r w:rsidRPr="00A111BD">
        <w:t>Start Extract:</w:t>
      </w:r>
    </w:p>
    <w:p w14:paraId="7B734CD1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1156D973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4BE0DD6E" w14:textId="77777777" w:rsidR="005103F2" w:rsidRPr="00A111BD" w:rsidRDefault="005103F2" w:rsidP="005103F2">
      <w:pPr>
        <w:spacing w:after="160" w:line="278" w:lineRule="auto"/>
      </w:pPr>
      <w:r w:rsidRPr="00A111BD">
        <w:t>GGSCI&gt; START EXTRACT ext1</w:t>
      </w:r>
    </w:p>
    <w:p w14:paraId="0C9B97D6" w14:textId="77777777" w:rsidR="005103F2" w:rsidRPr="00A111BD" w:rsidRDefault="005103F2" w:rsidP="005103F2">
      <w:pPr>
        <w:spacing w:after="160" w:line="278" w:lineRule="auto"/>
      </w:pPr>
      <w:r w:rsidRPr="00A111BD">
        <w:t>GGSCI&gt; INFO EXTRACT ext1</w:t>
      </w:r>
    </w:p>
    <w:p w14:paraId="481C9C2C" w14:textId="77777777" w:rsidR="005103F2" w:rsidRPr="00A111BD" w:rsidRDefault="00000000" w:rsidP="005103F2">
      <w:pPr>
        <w:spacing w:after="160" w:line="278" w:lineRule="auto"/>
      </w:pPr>
      <w:r>
        <w:pict w14:anchorId="56DA9EEF">
          <v:rect id="_x0000_i1071" style="width:0;height:1.5pt" o:hralign="center" o:hrstd="t" o:hr="t" fillcolor="#a0a0a0" stroked="f"/>
        </w:pict>
      </w:r>
    </w:p>
    <w:p w14:paraId="0CA01D01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🔹</w:t>
      </w:r>
      <w:r w:rsidRPr="00A111BD">
        <w:rPr>
          <w:b/>
          <w:bCs/>
        </w:rPr>
        <w:t xml:space="preserve"> Step 6: Configure Data Pump (Optional but Recommended)</w:t>
      </w:r>
    </w:p>
    <w:p w14:paraId="75855ABE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17F731BF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013C36A5" w14:textId="77777777" w:rsidR="005103F2" w:rsidRPr="00A111BD" w:rsidRDefault="005103F2" w:rsidP="005103F2">
      <w:pPr>
        <w:spacing w:after="160" w:line="278" w:lineRule="auto"/>
      </w:pPr>
      <w:r w:rsidRPr="00A111BD">
        <w:t>GGSCI&gt; ADD EXTRACT dpump1, EXTTRAILSOURCE /u01/app/</w:t>
      </w:r>
      <w:proofErr w:type="spellStart"/>
      <w:r w:rsidRPr="00A111BD">
        <w:t>ogg</w:t>
      </w:r>
      <w:proofErr w:type="spellEnd"/>
      <w:r w:rsidRPr="00A111BD">
        <w:t>/</w:t>
      </w:r>
      <w:proofErr w:type="spellStart"/>
      <w:r w:rsidRPr="00A111BD">
        <w:t>dirdat</w:t>
      </w:r>
      <w:proofErr w:type="spellEnd"/>
      <w:r w:rsidRPr="00A111BD">
        <w:t>/</w:t>
      </w:r>
      <w:proofErr w:type="spellStart"/>
      <w:r w:rsidRPr="00A111BD">
        <w:t>lt</w:t>
      </w:r>
      <w:proofErr w:type="spellEnd"/>
    </w:p>
    <w:p w14:paraId="7E090BA3" w14:textId="77777777" w:rsidR="005103F2" w:rsidRPr="00A111BD" w:rsidRDefault="005103F2" w:rsidP="005103F2">
      <w:pPr>
        <w:spacing w:after="160" w:line="278" w:lineRule="auto"/>
      </w:pPr>
      <w:r w:rsidRPr="00A111BD">
        <w:lastRenderedPageBreak/>
        <w:t>GGSCI&gt; ADD RMTTRAIL /u01/app/</w:t>
      </w:r>
      <w:proofErr w:type="spellStart"/>
      <w:r w:rsidRPr="00A111BD">
        <w:t>ogg</w:t>
      </w:r>
      <w:proofErr w:type="spellEnd"/>
      <w:r w:rsidRPr="00A111BD">
        <w:t>/</w:t>
      </w:r>
      <w:proofErr w:type="spellStart"/>
      <w:r w:rsidRPr="00A111BD">
        <w:t>dirdat</w:t>
      </w:r>
      <w:proofErr w:type="spellEnd"/>
      <w:r w:rsidRPr="00A111BD">
        <w:t>/rt, EXTRACT dpump1</w:t>
      </w:r>
    </w:p>
    <w:p w14:paraId="3C107928" w14:textId="77777777" w:rsidR="005103F2" w:rsidRPr="00A111BD" w:rsidRDefault="005103F2" w:rsidP="005103F2">
      <w:pPr>
        <w:spacing w:after="160" w:line="278" w:lineRule="auto"/>
      </w:pPr>
    </w:p>
    <w:p w14:paraId="5F04CC2B" w14:textId="77777777" w:rsidR="005103F2" w:rsidRPr="00A111BD" w:rsidRDefault="005103F2" w:rsidP="005103F2">
      <w:pPr>
        <w:spacing w:after="160" w:line="278" w:lineRule="auto"/>
      </w:pPr>
      <w:r w:rsidRPr="00A111BD">
        <w:t>GGSCI&gt; EDIT PARAMS dpump1</w:t>
      </w:r>
    </w:p>
    <w:p w14:paraId="56198940" w14:textId="77777777" w:rsidR="005103F2" w:rsidRPr="00A111BD" w:rsidRDefault="005103F2" w:rsidP="005103F2">
      <w:pPr>
        <w:spacing w:after="160" w:line="278" w:lineRule="auto"/>
      </w:pPr>
    </w:p>
    <w:p w14:paraId="2CB35137" w14:textId="77777777" w:rsidR="005103F2" w:rsidRPr="00A111BD" w:rsidRDefault="005103F2" w:rsidP="005103F2">
      <w:pPr>
        <w:spacing w:after="160" w:line="278" w:lineRule="auto"/>
      </w:pPr>
      <w:r w:rsidRPr="00A111BD">
        <w:t>-- Contents:</w:t>
      </w:r>
    </w:p>
    <w:p w14:paraId="763F7335" w14:textId="77777777" w:rsidR="005103F2" w:rsidRPr="00A111BD" w:rsidRDefault="005103F2" w:rsidP="005103F2">
      <w:pPr>
        <w:spacing w:after="160" w:line="278" w:lineRule="auto"/>
      </w:pPr>
      <w:r w:rsidRPr="00A111BD">
        <w:t>EXTRACT dpump1</w:t>
      </w:r>
    </w:p>
    <w:p w14:paraId="7B33BC59" w14:textId="77777777" w:rsidR="005103F2" w:rsidRPr="00A111BD" w:rsidRDefault="005103F2" w:rsidP="005103F2">
      <w:pPr>
        <w:spacing w:after="160" w:line="278" w:lineRule="auto"/>
      </w:pPr>
      <w:r w:rsidRPr="00A111BD">
        <w:t xml:space="preserve">USERID </w:t>
      </w:r>
      <w:proofErr w:type="spellStart"/>
      <w:r w:rsidRPr="00A111BD">
        <w:t>ggadmin</w:t>
      </w:r>
      <w:proofErr w:type="spellEnd"/>
      <w:r w:rsidRPr="00A111BD">
        <w:t xml:space="preserve">, PASSWORD </w:t>
      </w:r>
      <w:proofErr w:type="spellStart"/>
      <w:r w:rsidRPr="00A111BD">
        <w:t>ggadmin</w:t>
      </w:r>
      <w:proofErr w:type="spellEnd"/>
    </w:p>
    <w:p w14:paraId="0ACDAB88" w14:textId="77777777" w:rsidR="005103F2" w:rsidRPr="00A111BD" w:rsidRDefault="005103F2" w:rsidP="005103F2">
      <w:pPr>
        <w:spacing w:after="160" w:line="278" w:lineRule="auto"/>
      </w:pPr>
      <w:r w:rsidRPr="00A111BD">
        <w:t>RMTHOST &lt;</w:t>
      </w:r>
      <w:proofErr w:type="spellStart"/>
      <w:r w:rsidRPr="00A111BD">
        <w:t>target_ip</w:t>
      </w:r>
      <w:proofErr w:type="spellEnd"/>
      <w:r w:rsidRPr="00A111BD">
        <w:t>&gt;, MGRPORT 7809</w:t>
      </w:r>
    </w:p>
    <w:p w14:paraId="0F3A2400" w14:textId="77777777" w:rsidR="005103F2" w:rsidRPr="00A111BD" w:rsidRDefault="005103F2" w:rsidP="005103F2">
      <w:pPr>
        <w:spacing w:after="160" w:line="278" w:lineRule="auto"/>
      </w:pPr>
      <w:r w:rsidRPr="00A111BD">
        <w:t>RMTTRAIL /u01/app/</w:t>
      </w:r>
      <w:proofErr w:type="spellStart"/>
      <w:r w:rsidRPr="00A111BD">
        <w:t>ogg</w:t>
      </w:r>
      <w:proofErr w:type="spellEnd"/>
      <w:r w:rsidRPr="00A111BD">
        <w:t>/</w:t>
      </w:r>
      <w:proofErr w:type="spellStart"/>
      <w:r w:rsidRPr="00A111BD">
        <w:t>dirdat</w:t>
      </w:r>
      <w:proofErr w:type="spellEnd"/>
      <w:r w:rsidRPr="00A111BD">
        <w:t>/rt</w:t>
      </w:r>
    </w:p>
    <w:p w14:paraId="4483D231" w14:textId="77777777" w:rsidR="005103F2" w:rsidRPr="00A111BD" w:rsidRDefault="005103F2" w:rsidP="005103F2">
      <w:pPr>
        <w:spacing w:after="160" w:line="278" w:lineRule="auto"/>
      </w:pPr>
      <w:r w:rsidRPr="00A111BD">
        <w:t>TABLE hr.</w:t>
      </w:r>
      <w:proofErr w:type="gramStart"/>
      <w:r w:rsidRPr="00A111BD">
        <w:t>*;</w:t>
      </w:r>
      <w:proofErr w:type="gramEnd"/>
    </w:p>
    <w:p w14:paraId="10237280" w14:textId="77777777" w:rsidR="005103F2" w:rsidRPr="00A111BD" w:rsidRDefault="005103F2" w:rsidP="005103F2">
      <w:pPr>
        <w:spacing w:after="160" w:line="278" w:lineRule="auto"/>
      </w:pPr>
      <w:r w:rsidRPr="00A111BD">
        <w:t>Start Data Pump:</w:t>
      </w:r>
    </w:p>
    <w:p w14:paraId="3AEC6407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19C63DFB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65448D10" w14:textId="77777777" w:rsidR="005103F2" w:rsidRPr="00A111BD" w:rsidRDefault="005103F2" w:rsidP="005103F2">
      <w:pPr>
        <w:spacing w:after="160" w:line="278" w:lineRule="auto"/>
      </w:pPr>
      <w:r w:rsidRPr="00A111BD">
        <w:t>GGSCI&gt; START EXTRACT dpump1</w:t>
      </w:r>
    </w:p>
    <w:p w14:paraId="11E49893" w14:textId="77777777" w:rsidR="005103F2" w:rsidRPr="00A111BD" w:rsidRDefault="00000000" w:rsidP="005103F2">
      <w:pPr>
        <w:spacing w:after="160" w:line="278" w:lineRule="auto"/>
      </w:pPr>
      <w:r>
        <w:pict w14:anchorId="1C101DDA">
          <v:rect id="_x0000_i1072" style="width:0;height:1.5pt" o:hralign="center" o:hrstd="t" o:hr="t" fillcolor="#a0a0a0" stroked="f"/>
        </w:pict>
      </w:r>
    </w:p>
    <w:p w14:paraId="09BDF940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🔹</w:t>
      </w:r>
      <w:r w:rsidRPr="00A111BD">
        <w:rPr>
          <w:b/>
          <w:bCs/>
        </w:rPr>
        <w:t xml:space="preserve"> Step 7: Configure </w:t>
      </w:r>
      <w:proofErr w:type="spellStart"/>
      <w:r w:rsidRPr="00A111BD">
        <w:rPr>
          <w:b/>
          <w:bCs/>
        </w:rPr>
        <w:t>Replicat</w:t>
      </w:r>
      <w:proofErr w:type="spellEnd"/>
      <w:r w:rsidRPr="00A111BD">
        <w:rPr>
          <w:b/>
          <w:bCs/>
        </w:rPr>
        <w:t xml:space="preserve"> Process (Target)</w:t>
      </w:r>
    </w:p>
    <w:p w14:paraId="580FC86B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7088853D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406C633B" w14:textId="77777777" w:rsidR="005103F2" w:rsidRPr="00A111BD" w:rsidRDefault="005103F2" w:rsidP="005103F2">
      <w:pPr>
        <w:spacing w:after="160" w:line="278" w:lineRule="auto"/>
      </w:pPr>
      <w:r w:rsidRPr="00A111BD">
        <w:t>GGSCI&gt; ADD REPLICAT rep1, EXTTRAIL /u01/app/</w:t>
      </w:r>
      <w:proofErr w:type="spellStart"/>
      <w:r w:rsidRPr="00A111BD">
        <w:t>ogg</w:t>
      </w:r>
      <w:proofErr w:type="spellEnd"/>
      <w:r w:rsidRPr="00A111BD">
        <w:t>/</w:t>
      </w:r>
      <w:proofErr w:type="spellStart"/>
      <w:r w:rsidRPr="00A111BD">
        <w:t>dirdat</w:t>
      </w:r>
      <w:proofErr w:type="spellEnd"/>
      <w:r w:rsidRPr="00A111BD">
        <w:t>/rt</w:t>
      </w:r>
    </w:p>
    <w:p w14:paraId="1927A1D5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Replicat</w:t>
      </w:r>
      <w:proofErr w:type="spellEnd"/>
      <w:r w:rsidRPr="00A111BD">
        <w:t xml:space="preserve"> Parameters:</w:t>
      </w:r>
    </w:p>
    <w:p w14:paraId="2078223A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3BC5C73D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2D794388" w14:textId="77777777" w:rsidR="005103F2" w:rsidRPr="00A111BD" w:rsidRDefault="005103F2" w:rsidP="005103F2">
      <w:pPr>
        <w:spacing w:after="160" w:line="278" w:lineRule="auto"/>
      </w:pPr>
      <w:r w:rsidRPr="00A111BD">
        <w:t>GGSCI&gt; EDIT PARAMS rep1</w:t>
      </w:r>
    </w:p>
    <w:p w14:paraId="2020801D" w14:textId="77777777" w:rsidR="005103F2" w:rsidRPr="00A111BD" w:rsidRDefault="005103F2" w:rsidP="005103F2">
      <w:pPr>
        <w:spacing w:after="160" w:line="278" w:lineRule="auto"/>
      </w:pPr>
    </w:p>
    <w:p w14:paraId="19DFABDC" w14:textId="77777777" w:rsidR="005103F2" w:rsidRPr="00A111BD" w:rsidRDefault="005103F2" w:rsidP="005103F2">
      <w:pPr>
        <w:spacing w:after="160" w:line="278" w:lineRule="auto"/>
      </w:pPr>
      <w:r w:rsidRPr="00A111BD">
        <w:t>-- Contents:</w:t>
      </w:r>
    </w:p>
    <w:p w14:paraId="34D0C9CD" w14:textId="77777777" w:rsidR="005103F2" w:rsidRPr="00A111BD" w:rsidRDefault="005103F2" w:rsidP="005103F2">
      <w:pPr>
        <w:spacing w:after="160" w:line="278" w:lineRule="auto"/>
      </w:pPr>
      <w:r w:rsidRPr="00A111BD">
        <w:t>REPLICAT rep1</w:t>
      </w:r>
    </w:p>
    <w:p w14:paraId="48DA7DC3" w14:textId="77777777" w:rsidR="005103F2" w:rsidRPr="00A111BD" w:rsidRDefault="005103F2" w:rsidP="005103F2">
      <w:pPr>
        <w:spacing w:after="160" w:line="278" w:lineRule="auto"/>
      </w:pPr>
      <w:r w:rsidRPr="00A111BD">
        <w:t xml:space="preserve">USERID </w:t>
      </w:r>
      <w:proofErr w:type="spellStart"/>
      <w:r w:rsidRPr="00A111BD">
        <w:t>ggadmin</w:t>
      </w:r>
      <w:proofErr w:type="spellEnd"/>
      <w:r w:rsidRPr="00A111BD">
        <w:t xml:space="preserve">, PASSWORD </w:t>
      </w:r>
      <w:proofErr w:type="spellStart"/>
      <w:r w:rsidRPr="00A111BD">
        <w:t>ggadmin</w:t>
      </w:r>
      <w:proofErr w:type="spellEnd"/>
    </w:p>
    <w:p w14:paraId="011775D7" w14:textId="77777777" w:rsidR="005103F2" w:rsidRPr="00A111BD" w:rsidRDefault="005103F2" w:rsidP="005103F2">
      <w:pPr>
        <w:spacing w:after="160" w:line="278" w:lineRule="auto"/>
      </w:pPr>
      <w:r w:rsidRPr="00A111BD">
        <w:t>ASSUMETARGETDEFS</w:t>
      </w:r>
    </w:p>
    <w:p w14:paraId="7C105DF8" w14:textId="77777777" w:rsidR="005103F2" w:rsidRPr="00A111BD" w:rsidRDefault="005103F2" w:rsidP="005103F2">
      <w:pPr>
        <w:spacing w:after="160" w:line="278" w:lineRule="auto"/>
      </w:pPr>
      <w:r w:rsidRPr="00A111BD">
        <w:t>DISCARDFILE /u01/app/</w:t>
      </w:r>
      <w:proofErr w:type="spellStart"/>
      <w:r w:rsidRPr="00A111BD">
        <w:t>ogg</w:t>
      </w:r>
      <w:proofErr w:type="spellEnd"/>
      <w:r w:rsidRPr="00A111BD">
        <w:t>/</w:t>
      </w:r>
      <w:proofErr w:type="spellStart"/>
      <w:r w:rsidRPr="00A111BD">
        <w:t>dirrpt</w:t>
      </w:r>
      <w:proofErr w:type="spellEnd"/>
      <w:r w:rsidRPr="00A111BD">
        <w:t>/rep1.dsc, PURGE</w:t>
      </w:r>
    </w:p>
    <w:p w14:paraId="1AF1DB06" w14:textId="77777777" w:rsidR="005103F2" w:rsidRPr="00A111BD" w:rsidRDefault="005103F2" w:rsidP="005103F2">
      <w:pPr>
        <w:spacing w:after="160" w:line="278" w:lineRule="auto"/>
      </w:pPr>
      <w:r w:rsidRPr="00A111BD">
        <w:t>MAP hr.*, TARGET hr.</w:t>
      </w:r>
      <w:proofErr w:type="gramStart"/>
      <w:r w:rsidRPr="00A111BD">
        <w:t>*;</w:t>
      </w:r>
      <w:proofErr w:type="gramEnd"/>
    </w:p>
    <w:p w14:paraId="4B6C31CC" w14:textId="77777777" w:rsidR="005103F2" w:rsidRPr="00A111BD" w:rsidRDefault="005103F2" w:rsidP="005103F2">
      <w:pPr>
        <w:spacing w:after="160" w:line="278" w:lineRule="auto"/>
      </w:pPr>
      <w:r w:rsidRPr="00A111BD">
        <w:lastRenderedPageBreak/>
        <w:t xml:space="preserve">Start </w:t>
      </w:r>
      <w:proofErr w:type="spellStart"/>
      <w:r w:rsidRPr="00A111BD">
        <w:t>Replicat</w:t>
      </w:r>
      <w:proofErr w:type="spellEnd"/>
      <w:r w:rsidRPr="00A111BD">
        <w:t>:</w:t>
      </w:r>
    </w:p>
    <w:p w14:paraId="10BF36EE" w14:textId="77777777" w:rsidR="005103F2" w:rsidRPr="00A111BD" w:rsidRDefault="005103F2" w:rsidP="005103F2">
      <w:pPr>
        <w:spacing w:after="160" w:line="278" w:lineRule="auto"/>
      </w:pPr>
      <w:r w:rsidRPr="00A111BD">
        <w:t>bash</w:t>
      </w:r>
    </w:p>
    <w:p w14:paraId="12AAF772" w14:textId="77777777" w:rsidR="005103F2" w:rsidRPr="00A111BD" w:rsidRDefault="005103F2" w:rsidP="005103F2">
      <w:pPr>
        <w:spacing w:after="160" w:line="278" w:lineRule="auto"/>
      </w:pPr>
      <w:proofErr w:type="spellStart"/>
      <w:r w:rsidRPr="00A111BD">
        <w:t>CopyEdit</w:t>
      </w:r>
      <w:proofErr w:type="spellEnd"/>
    </w:p>
    <w:p w14:paraId="43E37F9E" w14:textId="77777777" w:rsidR="005103F2" w:rsidRPr="00A111BD" w:rsidRDefault="005103F2" w:rsidP="005103F2">
      <w:pPr>
        <w:spacing w:after="160" w:line="278" w:lineRule="auto"/>
      </w:pPr>
      <w:r w:rsidRPr="00A111BD">
        <w:t>GGSCI&gt; START REPLICAT rep1</w:t>
      </w:r>
    </w:p>
    <w:p w14:paraId="09A3BAE0" w14:textId="77777777" w:rsidR="005103F2" w:rsidRPr="00A111BD" w:rsidRDefault="005103F2" w:rsidP="005103F2">
      <w:pPr>
        <w:spacing w:after="160" w:line="278" w:lineRule="auto"/>
      </w:pPr>
      <w:r w:rsidRPr="00A111BD">
        <w:t>GGSCI&gt; INFO REPLICAT rep1</w:t>
      </w:r>
    </w:p>
    <w:p w14:paraId="6944DB1F" w14:textId="77777777" w:rsidR="005103F2" w:rsidRPr="00A111BD" w:rsidRDefault="00000000" w:rsidP="005103F2">
      <w:pPr>
        <w:spacing w:after="160" w:line="278" w:lineRule="auto"/>
      </w:pPr>
      <w:r>
        <w:pict w14:anchorId="315604AB">
          <v:rect id="_x0000_i1073" style="width:0;height:1.5pt" o:hralign="center" o:hrstd="t" o:hr="t" fillcolor="#a0a0a0" stroked="f"/>
        </w:pict>
      </w:r>
    </w:p>
    <w:p w14:paraId="11971380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✅</w:t>
      </w:r>
      <w:r w:rsidRPr="00A111BD">
        <w:rPr>
          <w:b/>
          <w:bCs/>
        </w:rPr>
        <w:t xml:space="preserve"> Post-Setup Validation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  <w:gridCol w:w="4832"/>
      </w:tblGrid>
      <w:tr w:rsidR="005103F2" w:rsidRPr="00A111BD" w14:paraId="760960C7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D3C3CE" w14:textId="77777777" w:rsidR="005103F2" w:rsidRPr="00A111BD" w:rsidRDefault="005103F2" w:rsidP="00261A76">
            <w:pPr>
              <w:spacing w:after="160" w:line="278" w:lineRule="auto"/>
              <w:rPr>
                <w:b/>
                <w:bCs/>
              </w:rPr>
            </w:pPr>
            <w:r w:rsidRPr="00A111BD">
              <w:rPr>
                <w:b/>
                <w:bCs/>
              </w:rPr>
              <w:t>Check Item</w:t>
            </w:r>
          </w:p>
        </w:tc>
        <w:tc>
          <w:tcPr>
            <w:tcW w:w="0" w:type="auto"/>
            <w:vAlign w:val="center"/>
            <w:hideMark/>
          </w:tcPr>
          <w:p w14:paraId="360B996B" w14:textId="77777777" w:rsidR="005103F2" w:rsidRPr="00A111BD" w:rsidRDefault="005103F2" w:rsidP="00261A76">
            <w:pPr>
              <w:spacing w:after="160" w:line="278" w:lineRule="auto"/>
              <w:rPr>
                <w:b/>
                <w:bCs/>
              </w:rPr>
            </w:pPr>
            <w:r w:rsidRPr="00A111BD">
              <w:rPr>
                <w:b/>
                <w:bCs/>
              </w:rPr>
              <w:t>Command</w:t>
            </w:r>
          </w:p>
        </w:tc>
      </w:tr>
      <w:tr w:rsidR="005103F2" w:rsidRPr="00A111BD" w14:paraId="4BACE41C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2BA5C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Manager process status</w:t>
            </w:r>
          </w:p>
        </w:tc>
        <w:tc>
          <w:tcPr>
            <w:tcW w:w="0" w:type="auto"/>
            <w:vAlign w:val="center"/>
            <w:hideMark/>
          </w:tcPr>
          <w:p w14:paraId="0F44563C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INFO MGR</w:t>
            </w:r>
          </w:p>
        </w:tc>
      </w:tr>
      <w:tr w:rsidR="005103F2" w:rsidRPr="00A111BD" w14:paraId="7EC3E9C0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7D55F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Extract/Data Pump/</w:t>
            </w:r>
            <w:proofErr w:type="spellStart"/>
            <w:r w:rsidRPr="00A111BD">
              <w:t>Replicat</w:t>
            </w:r>
            <w:proofErr w:type="spellEnd"/>
            <w:r w:rsidRPr="00A111BD">
              <w:t xml:space="preserve"> info</w:t>
            </w:r>
          </w:p>
        </w:tc>
        <w:tc>
          <w:tcPr>
            <w:tcW w:w="0" w:type="auto"/>
            <w:vAlign w:val="center"/>
            <w:hideMark/>
          </w:tcPr>
          <w:p w14:paraId="21817721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INFO EXTRACT ext1/dpump1, INFO REPLICAT rep1</w:t>
            </w:r>
          </w:p>
        </w:tc>
      </w:tr>
      <w:tr w:rsidR="005103F2" w:rsidRPr="00A111BD" w14:paraId="066F2ED0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B76DE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Stats</w:t>
            </w:r>
          </w:p>
        </w:tc>
        <w:tc>
          <w:tcPr>
            <w:tcW w:w="0" w:type="auto"/>
            <w:vAlign w:val="center"/>
            <w:hideMark/>
          </w:tcPr>
          <w:p w14:paraId="303BEFE7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STATS EXTRACT ext1, etc.</w:t>
            </w:r>
          </w:p>
        </w:tc>
      </w:tr>
      <w:tr w:rsidR="005103F2" w:rsidRPr="00A111BD" w14:paraId="507665C2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639662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Errors</w:t>
            </w:r>
          </w:p>
        </w:tc>
        <w:tc>
          <w:tcPr>
            <w:tcW w:w="0" w:type="auto"/>
            <w:vAlign w:val="center"/>
            <w:hideMark/>
          </w:tcPr>
          <w:p w14:paraId="718D2FF9" w14:textId="77777777" w:rsidR="005103F2" w:rsidRPr="00A111BD" w:rsidRDefault="005103F2" w:rsidP="00261A76">
            <w:pPr>
              <w:spacing w:after="160" w:line="278" w:lineRule="auto"/>
            </w:pPr>
            <w:r w:rsidRPr="00A111BD">
              <w:t>Review ggserr.log and discard files</w:t>
            </w:r>
          </w:p>
        </w:tc>
      </w:tr>
    </w:tbl>
    <w:p w14:paraId="692A9885" w14:textId="77777777" w:rsidR="005103F2" w:rsidRPr="00A111BD" w:rsidRDefault="00000000" w:rsidP="005103F2">
      <w:pPr>
        <w:spacing w:after="160" w:line="278" w:lineRule="auto"/>
      </w:pPr>
      <w:r>
        <w:pict w14:anchorId="4BFDF11B">
          <v:rect id="_x0000_i1074" style="width:0;height:1.5pt" o:hralign="center" o:hrstd="t" o:hr="t" fillcolor="#a0a0a0" stroked="f"/>
        </w:pict>
      </w:r>
    </w:p>
    <w:p w14:paraId="222A0660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rFonts w:ascii="Segoe UI Emoji" w:hAnsi="Segoe UI Emoji" w:cs="Segoe UI Emoji"/>
          <w:b/>
          <w:bCs/>
        </w:rPr>
        <w:t>🧪</w:t>
      </w:r>
      <w:r w:rsidRPr="00A111BD">
        <w:rPr>
          <w:b/>
          <w:bCs/>
        </w:rPr>
        <w:t xml:space="preserve"> Optional Enhancements</w:t>
      </w:r>
    </w:p>
    <w:p w14:paraId="41436578" w14:textId="77777777" w:rsidR="005103F2" w:rsidRPr="00A111BD" w:rsidRDefault="005103F2" w:rsidP="005103F2">
      <w:pPr>
        <w:numPr>
          <w:ilvl w:val="0"/>
          <w:numId w:val="139"/>
        </w:numPr>
        <w:spacing w:after="160" w:line="278" w:lineRule="auto"/>
      </w:pPr>
      <w:r w:rsidRPr="00A111BD">
        <w:t xml:space="preserve">Use </w:t>
      </w:r>
      <w:r w:rsidRPr="00A111BD">
        <w:rPr>
          <w:b/>
          <w:bCs/>
        </w:rPr>
        <w:t>Integrated Extract/</w:t>
      </w:r>
      <w:proofErr w:type="spellStart"/>
      <w:r w:rsidRPr="00A111BD">
        <w:rPr>
          <w:b/>
          <w:bCs/>
        </w:rPr>
        <w:t>Replicat</w:t>
      </w:r>
      <w:proofErr w:type="spellEnd"/>
      <w:r w:rsidRPr="00A111BD">
        <w:t xml:space="preserve"> for better performance (for Oracle DB ≥ 12c).</w:t>
      </w:r>
    </w:p>
    <w:p w14:paraId="51988934" w14:textId="77777777" w:rsidR="005103F2" w:rsidRPr="00A111BD" w:rsidRDefault="005103F2" w:rsidP="005103F2">
      <w:pPr>
        <w:numPr>
          <w:ilvl w:val="0"/>
          <w:numId w:val="139"/>
        </w:numPr>
        <w:spacing w:after="160" w:line="278" w:lineRule="auto"/>
      </w:pPr>
      <w:r w:rsidRPr="00A111BD">
        <w:t xml:space="preserve">Setup </w:t>
      </w:r>
      <w:r w:rsidRPr="00A111BD">
        <w:rPr>
          <w:b/>
          <w:bCs/>
        </w:rPr>
        <w:t>Lag monitoring</w:t>
      </w:r>
      <w:r w:rsidRPr="00A111BD">
        <w:t xml:space="preserve"> with e-mails.</w:t>
      </w:r>
    </w:p>
    <w:p w14:paraId="63D47D36" w14:textId="77777777" w:rsidR="005103F2" w:rsidRPr="00A111BD" w:rsidRDefault="005103F2" w:rsidP="005103F2">
      <w:pPr>
        <w:numPr>
          <w:ilvl w:val="0"/>
          <w:numId w:val="139"/>
        </w:numPr>
        <w:spacing w:after="160" w:line="278" w:lineRule="auto"/>
      </w:pPr>
      <w:r w:rsidRPr="00A111BD">
        <w:t xml:space="preserve">Use </w:t>
      </w:r>
      <w:r w:rsidRPr="00A111BD">
        <w:rPr>
          <w:b/>
          <w:bCs/>
        </w:rPr>
        <w:t>Checkpoint Table</w:t>
      </w:r>
      <w:r w:rsidRPr="00A111BD">
        <w:t xml:space="preserve"> to track </w:t>
      </w:r>
      <w:proofErr w:type="spellStart"/>
      <w:r w:rsidRPr="00A111BD">
        <w:t>replicat</w:t>
      </w:r>
      <w:proofErr w:type="spellEnd"/>
      <w:r w:rsidRPr="00A111BD">
        <w:t xml:space="preserve"> positions.</w:t>
      </w:r>
    </w:p>
    <w:p w14:paraId="69D45AFA" w14:textId="77777777" w:rsidR="005103F2" w:rsidRPr="00A111BD" w:rsidRDefault="005103F2" w:rsidP="005103F2">
      <w:pPr>
        <w:numPr>
          <w:ilvl w:val="0"/>
          <w:numId w:val="139"/>
        </w:numPr>
        <w:spacing w:after="160" w:line="278" w:lineRule="auto"/>
      </w:pPr>
      <w:r w:rsidRPr="00A111BD">
        <w:t xml:space="preserve">Configure </w:t>
      </w:r>
      <w:r w:rsidRPr="00A111BD">
        <w:rPr>
          <w:b/>
          <w:bCs/>
        </w:rPr>
        <w:t>DDL replication</w:t>
      </w:r>
      <w:r w:rsidRPr="00A111BD">
        <w:t xml:space="preserve"> if required.</w:t>
      </w:r>
    </w:p>
    <w:p w14:paraId="12B32B46" w14:textId="77777777" w:rsidR="005103F2" w:rsidRPr="00A111BD" w:rsidRDefault="00000000" w:rsidP="005103F2">
      <w:pPr>
        <w:spacing w:after="160" w:line="278" w:lineRule="auto"/>
      </w:pPr>
      <w:r>
        <w:pict w14:anchorId="6817829B">
          <v:rect id="_x0000_i1075" style="width:0;height:1.5pt" o:hralign="center" o:hrstd="t" o:hr="t" fillcolor="#a0a0a0" stroked="f"/>
        </w:pict>
      </w:r>
    </w:p>
    <w:p w14:paraId="7E8FD8F8" w14:textId="77777777" w:rsidR="005103F2" w:rsidRPr="00A111BD" w:rsidRDefault="005103F2" w:rsidP="005103F2">
      <w:pPr>
        <w:spacing w:after="160" w:line="278" w:lineRule="auto"/>
      </w:pPr>
      <w:r w:rsidRPr="00A111BD">
        <w:t xml:space="preserve">Would you like a </w:t>
      </w:r>
      <w:r w:rsidRPr="00A111BD">
        <w:rPr>
          <w:b/>
          <w:bCs/>
        </w:rPr>
        <w:t>bash script</w:t>
      </w:r>
      <w:r w:rsidRPr="00A111BD">
        <w:t xml:space="preserve"> to automate setup on both servers, </w:t>
      </w:r>
      <w:proofErr w:type="gramStart"/>
      <w:r w:rsidRPr="00A111BD">
        <w:t>or</w:t>
      </w:r>
      <w:proofErr w:type="gramEnd"/>
      <w:r w:rsidRPr="00A111BD">
        <w:t xml:space="preserve"> want to enable </w:t>
      </w:r>
      <w:r w:rsidRPr="00A111BD">
        <w:rPr>
          <w:b/>
          <w:bCs/>
        </w:rPr>
        <w:t>bi-directional replication</w:t>
      </w:r>
      <w:r w:rsidRPr="00A111BD">
        <w:t xml:space="preserve"> as well?</w:t>
      </w:r>
    </w:p>
    <w:p w14:paraId="6F83994D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b/>
          <w:bCs/>
        </w:rPr>
        <w:t>You said:</w:t>
      </w:r>
    </w:p>
    <w:p w14:paraId="269D1EE1" w14:textId="77777777" w:rsidR="005103F2" w:rsidRPr="00A111BD" w:rsidRDefault="005103F2" w:rsidP="005103F2">
      <w:pPr>
        <w:spacing w:after="160" w:line="278" w:lineRule="auto"/>
      </w:pPr>
      <w:r w:rsidRPr="00A111BD">
        <w:t>bash script to automate setup on both servers,</w:t>
      </w:r>
    </w:p>
    <w:p w14:paraId="74B6539C" w14:textId="77777777" w:rsidR="005103F2" w:rsidRPr="00A111BD" w:rsidRDefault="005103F2" w:rsidP="005103F2">
      <w:pPr>
        <w:spacing w:after="160" w:line="278" w:lineRule="auto"/>
        <w:rPr>
          <w:b/>
          <w:bCs/>
        </w:rPr>
      </w:pPr>
      <w:r w:rsidRPr="00A111BD">
        <w:rPr>
          <w:b/>
          <w:bCs/>
        </w:rPr>
        <w:t>ChatGPT said:</w:t>
      </w:r>
    </w:p>
    <w:p w14:paraId="11B27884" w14:textId="77777777" w:rsidR="005103F2" w:rsidRPr="00A111BD" w:rsidRDefault="005103F2" w:rsidP="005103F2">
      <w:pPr>
        <w:spacing w:after="160" w:line="278" w:lineRule="auto"/>
      </w:pPr>
      <w:r w:rsidRPr="00A111BD">
        <w:t xml:space="preserve">Your Oracle </w:t>
      </w:r>
      <w:proofErr w:type="spellStart"/>
      <w:r w:rsidRPr="00A111BD">
        <w:t>GoldenGate</w:t>
      </w:r>
      <w:proofErr w:type="spellEnd"/>
      <w:r w:rsidRPr="00A111BD">
        <w:t xml:space="preserve"> setup automation Bash script is ready. You can download it from the link below:</w:t>
      </w:r>
    </w:p>
    <w:p w14:paraId="06C628B6" w14:textId="77777777" w:rsidR="005103F2" w:rsidRPr="00A111BD" w:rsidRDefault="005103F2" w:rsidP="005103F2">
      <w:pPr>
        <w:spacing w:after="160" w:line="278" w:lineRule="auto"/>
      </w:pPr>
      <w:r w:rsidRPr="00A111BD">
        <w:rPr>
          <w:rFonts w:ascii="Segoe UI Emoji" w:hAnsi="Segoe UI Emoji" w:cs="Segoe UI Emoji"/>
        </w:rPr>
        <w:t>🔗</w:t>
      </w:r>
      <w:r w:rsidRPr="00A111BD">
        <w:t xml:space="preserve"> Download ogg_setup.sh</w:t>
      </w:r>
    </w:p>
    <w:p w14:paraId="7B148FE7" w14:textId="77777777" w:rsidR="005103F2" w:rsidRPr="00A111BD" w:rsidRDefault="005103F2" w:rsidP="005103F2">
      <w:pPr>
        <w:spacing w:after="160" w:line="278" w:lineRule="auto"/>
      </w:pPr>
      <w:r w:rsidRPr="00A111BD">
        <w:t>Make sure to:</w:t>
      </w:r>
    </w:p>
    <w:p w14:paraId="5EE17D30" w14:textId="77777777" w:rsidR="005103F2" w:rsidRPr="00A111BD" w:rsidRDefault="005103F2" w:rsidP="005103F2">
      <w:pPr>
        <w:numPr>
          <w:ilvl w:val="0"/>
          <w:numId w:val="140"/>
        </w:numPr>
        <w:spacing w:after="160" w:line="278" w:lineRule="auto"/>
      </w:pPr>
      <w:r w:rsidRPr="00A111BD">
        <w:t>Replace &lt;TARGET_SERVER_IP&gt; with your actual target server IP.</w:t>
      </w:r>
    </w:p>
    <w:p w14:paraId="0B8C866A" w14:textId="77777777" w:rsidR="005103F2" w:rsidRPr="00A111BD" w:rsidRDefault="005103F2" w:rsidP="005103F2">
      <w:pPr>
        <w:numPr>
          <w:ilvl w:val="0"/>
          <w:numId w:val="140"/>
        </w:numPr>
        <w:spacing w:after="160" w:line="278" w:lineRule="auto"/>
      </w:pPr>
      <w:r w:rsidRPr="00A111BD">
        <w:t>Run parts of the script on source and target servers as appropriate.</w:t>
      </w:r>
    </w:p>
    <w:p w14:paraId="290D3A2B" w14:textId="77777777" w:rsidR="005103F2" w:rsidRPr="00A111BD" w:rsidRDefault="005103F2" w:rsidP="005103F2">
      <w:pPr>
        <w:numPr>
          <w:ilvl w:val="0"/>
          <w:numId w:val="140"/>
        </w:numPr>
        <w:spacing w:after="160" w:line="278" w:lineRule="auto"/>
      </w:pPr>
      <w:r w:rsidRPr="00A111BD">
        <w:lastRenderedPageBreak/>
        <w:t xml:space="preserve">Ensure Oracle Goldengate is </w:t>
      </w:r>
      <w:proofErr w:type="gramStart"/>
      <w:r w:rsidRPr="00A111BD">
        <w:t>installed</w:t>
      </w:r>
      <w:proofErr w:type="gramEnd"/>
      <w:r w:rsidRPr="00A111BD">
        <w:t xml:space="preserve"> and environment variables are set correctly.</w:t>
      </w:r>
    </w:p>
    <w:p w14:paraId="7B7D5D28" w14:textId="77777777" w:rsidR="005103F2" w:rsidRDefault="005103F2" w:rsidP="005103F2"/>
    <w:p w14:paraId="136BCA0F" w14:textId="77777777" w:rsidR="005103F2" w:rsidRDefault="005103F2" w:rsidP="005103F2">
      <w:r>
        <w:object w:dxaOrig="1532" w:dyaOrig="991" w14:anchorId="68FA6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6" type="#_x0000_t75" style="width:76.5pt;height:49.5pt" o:ole="">
            <v:imagedata r:id="rId13" o:title=""/>
          </v:shape>
          <o:OLEObject Type="Embed" ProgID="Package" ShapeID="_x0000_i1076" DrawAspect="Icon" ObjectID="_1815478072" r:id="rId14"/>
        </w:object>
      </w:r>
    </w:p>
    <w:p w14:paraId="6E146E34" w14:textId="77777777" w:rsidR="009D16B7" w:rsidRDefault="009D16B7" w:rsidP="009D16B7">
      <w:pPr>
        <w:spacing w:before="120" w:after="120"/>
        <w:rPr>
          <w:rFonts w:ascii="Calibri" w:hAnsi="Calibri" w:cs="Calibri"/>
          <w:lang w:val="en-US"/>
        </w:rPr>
      </w:pPr>
    </w:p>
    <w:p w14:paraId="06D24DBC" w14:textId="77777777" w:rsidR="009D16B7" w:rsidRDefault="009D16B7" w:rsidP="009D16B7"/>
    <w:p w14:paraId="12998456" w14:textId="01EC40CE" w:rsidR="00EF0727" w:rsidRDefault="00D038AE" w:rsidP="00EF0727">
      <w:pPr>
        <w:pStyle w:val="Heading2"/>
        <w:spacing w:before="120" w:after="120"/>
        <w:rPr>
          <w:rFonts w:ascii="Calibri" w:hAnsi="Calibri" w:cs="Calibri"/>
        </w:rPr>
      </w:pPr>
      <w:bookmarkStart w:id="13" w:name="_Toc203810753"/>
      <w:r>
        <w:t>ORACLE TO AZURE SQL DB/MANAGED INSTANCE</w:t>
      </w:r>
      <w:bookmarkEnd w:id="13"/>
    </w:p>
    <w:p w14:paraId="1C532DA9" w14:textId="77777777" w:rsidR="00E16DC5" w:rsidRDefault="00E16DC5" w:rsidP="00DF23E6">
      <w:pPr>
        <w:rPr>
          <w:noProof/>
        </w:rPr>
      </w:pPr>
    </w:p>
    <w:p w14:paraId="1B77AE0A" w14:textId="77777777" w:rsidR="00D038AE" w:rsidRDefault="00D038AE" w:rsidP="00D038AE">
      <w:bookmarkStart w:id="14" w:name="_Toc274563215"/>
      <w:bookmarkStart w:id="15" w:name="_Toc309975859"/>
      <w:bookmarkStart w:id="16" w:name="_Toc358885351"/>
      <w:bookmarkStart w:id="17" w:name="_Toc133730327"/>
      <w:bookmarkEnd w:id="11"/>
    </w:p>
    <w:p w14:paraId="595C6E94" w14:textId="77777777" w:rsidR="00D038AE" w:rsidRPr="009478D1" w:rsidRDefault="00D038AE" w:rsidP="00D038AE">
      <w:pPr>
        <w:spacing w:after="160" w:line="278" w:lineRule="auto"/>
      </w:pPr>
      <w:r w:rsidRPr="009478D1">
        <w:t xml:space="preserve">ORACLE TO AZURE SQL migration step by step </w:t>
      </w:r>
    </w:p>
    <w:p w14:paraId="4A0AFF67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b/>
          <w:bCs/>
        </w:rPr>
        <w:t>ChatGPT said:</w:t>
      </w:r>
    </w:p>
    <w:p w14:paraId="22F4F1E1" w14:textId="77777777" w:rsidR="00D038AE" w:rsidRPr="009478D1" w:rsidRDefault="00D038AE" w:rsidP="00D038AE">
      <w:pPr>
        <w:spacing w:after="160" w:line="278" w:lineRule="auto"/>
      </w:pPr>
      <w:r w:rsidRPr="009478D1">
        <w:t xml:space="preserve">Here’s a </w:t>
      </w:r>
      <w:r w:rsidRPr="009478D1">
        <w:rPr>
          <w:b/>
          <w:bCs/>
        </w:rPr>
        <w:t>step-by-step guide to migrate an Oracle database to Azure SQL Database</w:t>
      </w:r>
      <w:r w:rsidRPr="009478D1">
        <w:t xml:space="preserve"> using Azure-native tools such as </w:t>
      </w:r>
      <w:r w:rsidRPr="009478D1">
        <w:rPr>
          <w:b/>
          <w:bCs/>
        </w:rPr>
        <w:t>Azure Database Migration Service (DMS)</w:t>
      </w:r>
      <w:r w:rsidRPr="009478D1">
        <w:t xml:space="preserve"> and </w:t>
      </w:r>
      <w:r w:rsidRPr="009478D1">
        <w:rPr>
          <w:b/>
          <w:bCs/>
        </w:rPr>
        <w:t>Data Migration Assistant (DMA)</w:t>
      </w:r>
      <w:r w:rsidRPr="009478D1">
        <w:t>:</w:t>
      </w:r>
    </w:p>
    <w:p w14:paraId="29F007F3" w14:textId="77777777" w:rsidR="00D038AE" w:rsidRPr="009478D1" w:rsidRDefault="00000000" w:rsidP="00D038AE">
      <w:pPr>
        <w:spacing w:after="160" w:line="278" w:lineRule="auto"/>
      </w:pPr>
      <w:r>
        <w:pict w14:anchorId="4154C1D9">
          <v:rect id="_x0000_i1077" style="width:0;height:1.5pt" o:hralign="center" o:hrstd="t" o:hr="t" fillcolor="#a0a0a0" stroked="f"/>
        </w:pict>
      </w:r>
    </w:p>
    <w:p w14:paraId="786DCC7E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✅</w:t>
      </w:r>
      <w:r w:rsidRPr="009478D1">
        <w:rPr>
          <w:b/>
          <w:bCs/>
        </w:rPr>
        <w:t xml:space="preserve"> Step-by-Step: Oracle to Azure SQL Migration</w:t>
      </w:r>
    </w:p>
    <w:p w14:paraId="274AE819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🔹</w:t>
      </w:r>
      <w:r w:rsidRPr="009478D1">
        <w:rPr>
          <w:b/>
          <w:bCs/>
        </w:rPr>
        <w:t xml:space="preserve"> Pre-requisites</w:t>
      </w:r>
    </w:p>
    <w:p w14:paraId="7FB6D754" w14:textId="77777777" w:rsidR="00D038AE" w:rsidRPr="009478D1" w:rsidRDefault="00D038AE" w:rsidP="00D038AE">
      <w:pPr>
        <w:numPr>
          <w:ilvl w:val="0"/>
          <w:numId w:val="141"/>
        </w:numPr>
        <w:spacing w:after="160" w:line="278" w:lineRule="auto"/>
      </w:pPr>
      <w:r w:rsidRPr="009478D1">
        <w:t>Azure subscription.</w:t>
      </w:r>
    </w:p>
    <w:p w14:paraId="246F9FF6" w14:textId="77777777" w:rsidR="00D038AE" w:rsidRPr="009478D1" w:rsidRDefault="00D038AE" w:rsidP="00D038AE">
      <w:pPr>
        <w:numPr>
          <w:ilvl w:val="0"/>
          <w:numId w:val="141"/>
        </w:numPr>
        <w:spacing w:after="160" w:line="278" w:lineRule="auto"/>
      </w:pPr>
      <w:r w:rsidRPr="009478D1">
        <w:t>Azure SQL Database or Managed Instance created.</w:t>
      </w:r>
    </w:p>
    <w:p w14:paraId="69587050" w14:textId="77777777" w:rsidR="00D038AE" w:rsidRPr="009478D1" w:rsidRDefault="00D038AE" w:rsidP="00D038AE">
      <w:pPr>
        <w:numPr>
          <w:ilvl w:val="0"/>
          <w:numId w:val="141"/>
        </w:numPr>
        <w:spacing w:after="160" w:line="278" w:lineRule="auto"/>
      </w:pPr>
      <w:r w:rsidRPr="009478D1">
        <w:t>Source Oracle database (version 11g or higher).</w:t>
      </w:r>
    </w:p>
    <w:p w14:paraId="00D9A600" w14:textId="77777777" w:rsidR="00D038AE" w:rsidRPr="009478D1" w:rsidRDefault="00D038AE" w:rsidP="00D038AE">
      <w:pPr>
        <w:numPr>
          <w:ilvl w:val="0"/>
          <w:numId w:val="141"/>
        </w:numPr>
        <w:spacing w:after="160" w:line="278" w:lineRule="auto"/>
      </w:pPr>
      <w:r w:rsidRPr="009478D1">
        <w:t>User with DBA privileges on Oracle.</w:t>
      </w:r>
    </w:p>
    <w:p w14:paraId="38C207EC" w14:textId="77777777" w:rsidR="00D038AE" w:rsidRPr="009478D1" w:rsidRDefault="00D038AE" w:rsidP="00D038AE">
      <w:pPr>
        <w:numPr>
          <w:ilvl w:val="0"/>
          <w:numId w:val="141"/>
        </w:numPr>
        <w:spacing w:after="160" w:line="278" w:lineRule="auto"/>
      </w:pPr>
      <w:r w:rsidRPr="009478D1">
        <w:t>Self-hosted Integration Runtime if Oracle is on-prem.</w:t>
      </w:r>
    </w:p>
    <w:p w14:paraId="06B6ABE0" w14:textId="77777777" w:rsidR="00D038AE" w:rsidRPr="009478D1" w:rsidRDefault="00D038AE" w:rsidP="00D038AE">
      <w:pPr>
        <w:numPr>
          <w:ilvl w:val="0"/>
          <w:numId w:val="141"/>
        </w:numPr>
        <w:spacing w:after="160" w:line="278" w:lineRule="auto"/>
      </w:pPr>
      <w:r w:rsidRPr="009478D1">
        <w:t>Network connectivity from Oracle source to Azure.</w:t>
      </w:r>
    </w:p>
    <w:p w14:paraId="28EC65BA" w14:textId="77777777" w:rsidR="00D038AE" w:rsidRPr="009478D1" w:rsidRDefault="00000000" w:rsidP="00D038AE">
      <w:pPr>
        <w:spacing w:after="160" w:line="278" w:lineRule="auto"/>
      </w:pPr>
      <w:r>
        <w:pict w14:anchorId="6B9D881B">
          <v:rect id="_x0000_i1078" style="width:0;height:1.5pt" o:hralign="center" o:hrstd="t" o:hr="t" fillcolor="#a0a0a0" stroked="f"/>
        </w:pict>
      </w:r>
    </w:p>
    <w:p w14:paraId="100750A3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🧰</w:t>
      </w:r>
      <w:r w:rsidRPr="009478D1">
        <w:rPr>
          <w:b/>
          <w:bCs/>
        </w:rPr>
        <w:t xml:space="preserve"> Step 1: Assess the Source Database</w:t>
      </w:r>
    </w:p>
    <w:p w14:paraId="03AD3C4F" w14:textId="77777777" w:rsidR="00D038AE" w:rsidRPr="009478D1" w:rsidRDefault="00D038AE" w:rsidP="00D038AE">
      <w:pPr>
        <w:spacing w:after="160" w:line="278" w:lineRule="auto"/>
      </w:pPr>
      <w:r w:rsidRPr="009478D1">
        <w:t xml:space="preserve">Tool: </w:t>
      </w:r>
      <w:r w:rsidRPr="009478D1">
        <w:rPr>
          <w:b/>
          <w:bCs/>
        </w:rPr>
        <w:t>Data Migration Assistant (DMA)</w:t>
      </w:r>
    </w:p>
    <w:p w14:paraId="27EF53EE" w14:textId="77777777" w:rsidR="00D038AE" w:rsidRPr="009478D1" w:rsidRDefault="00D038AE" w:rsidP="00D038AE">
      <w:pPr>
        <w:numPr>
          <w:ilvl w:val="0"/>
          <w:numId w:val="142"/>
        </w:numPr>
        <w:spacing w:after="160" w:line="278" w:lineRule="auto"/>
      </w:pPr>
      <w:r w:rsidRPr="009478D1">
        <w:t>Download and install DMA on a Windows machine.</w:t>
      </w:r>
    </w:p>
    <w:p w14:paraId="237391E7" w14:textId="77777777" w:rsidR="00D038AE" w:rsidRPr="009478D1" w:rsidRDefault="00D038AE" w:rsidP="00D038AE">
      <w:pPr>
        <w:numPr>
          <w:ilvl w:val="0"/>
          <w:numId w:val="142"/>
        </w:numPr>
        <w:spacing w:after="160" w:line="278" w:lineRule="auto"/>
      </w:pPr>
      <w:r w:rsidRPr="009478D1">
        <w:t xml:space="preserve">Run DMA and select </w:t>
      </w:r>
      <w:r w:rsidRPr="009478D1">
        <w:rPr>
          <w:b/>
          <w:bCs/>
        </w:rPr>
        <w:t>Assessment</w:t>
      </w:r>
      <w:r w:rsidRPr="009478D1">
        <w:t>.</w:t>
      </w:r>
    </w:p>
    <w:p w14:paraId="23B1067D" w14:textId="77777777" w:rsidR="00D038AE" w:rsidRPr="009478D1" w:rsidRDefault="00D038AE" w:rsidP="00D038AE">
      <w:pPr>
        <w:numPr>
          <w:ilvl w:val="0"/>
          <w:numId w:val="142"/>
        </w:numPr>
        <w:spacing w:after="160" w:line="278" w:lineRule="auto"/>
      </w:pPr>
      <w:r w:rsidRPr="009478D1">
        <w:t>Connect to the Oracle database using an Oracle ODBC driver.</w:t>
      </w:r>
    </w:p>
    <w:p w14:paraId="5952AC65" w14:textId="77777777" w:rsidR="00D038AE" w:rsidRPr="009478D1" w:rsidRDefault="00D038AE" w:rsidP="00D038AE">
      <w:pPr>
        <w:numPr>
          <w:ilvl w:val="0"/>
          <w:numId w:val="142"/>
        </w:numPr>
        <w:spacing w:after="160" w:line="278" w:lineRule="auto"/>
      </w:pPr>
      <w:r w:rsidRPr="009478D1">
        <w:t xml:space="preserve">Choose </w:t>
      </w:r>
      <w:r w:rsidRPr="009478D1">
        <w:rPr>
          <w:b/>
          <w:bCs/>
        </w:rPr>
        <w:t>Oracle to Azure SQL Database</w:t>
      </w:r>
      <w:r w:rsidRPr="009478D1">
        <w:t xml:space="preserve"> assessment.</w:t>
      </w:r>
    </w:p>
    <w:p w14:paraId="53AC875E" w14:textId="77777777" w:rsidR="00D038AE" w:rsidRPr="009478D1" w:rsidRDefault="00D038AE" w:rsidP="00D038AE">
      <w:pPr>
        <w:numPr>
          <w:ilvl w:val="0"/>
          <w:numId w:val="142"/>
        </w:numPr>
        <w:spacing w:after="160" w:line="278" w:lineRule="auto"/>
      </w:pPr>
      <w:r w:rsidRPr="009478D1">
        <w:lastRenderedPageBreak/>
        <w:t>Analyze schema, data types, and objects not supported in Azure SQL.</w:t>
      </w:r>
    </w:p>
    <w:p w14:paraId="1CD1F179" w14:textId="77777777" w:rsidR="00D038AE" w:rsidRPr="009478D1" w:rsidRDefault="00D038AE" w:rsidP="00D038AE">
      <w:pPr>
        <w:numPr>
          <w:ilvl w:val="0"/>
          <w:numId w:val="142"/>
        </w:numPr>
        <w:spacing w:after="160" w:line="278" w:lineRule="auto"/>
      </w:pPr>
      <w:r w:rsidRPr="009478D1">
        <w:t>Export the assessment report.</w:t>
      </w:r>
    </w:p>
    <w:p w14:paraId="3D297E02" w14:textId="77777777" w:rsidR="00D038AE" w:rsidRPr="009478D1" w:rsidRDefault="00000000" w:rsidP="00D038AE">
      <w:pPr>
        <w:spacing w:after="160" w:line="278" w:lineRule="auto"/>
      </w:pPr>
      <w:r>
        <w:pict w14:anchorId="157B71B1">
          <v:rect id="_x0000_i1079" style="width:0;height:1.5pt" o:hralign="center" o:hrstd="t" o:hr="t" fillcolor="#a0a0a0" stroked="f"/>
        </w:pict>
      </w:r>
    </w:p>
    <w:p w14:paraId="7BD3DE67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Symbol" w:hAnsi="Segoe UI Symbol" w:cs="Segoe UI Symbol"/>
          <w:b/>
          <w:bCs/>
        </w:rPr>
        <w:t>🛠</w:t>
      </w:r>
      <w:r w:rsidRPr="009478D1">
        <w:rPr>
          <w:b/>
          <w:bCs/>
        </w:rPr>
        <w:t xml:space="preserve"> Step 2: Create the Target Azure SQL Database</w:t>
      </w:r>
    </w:p>
    <w:p w14:paraId="0A0800CB" w14:textId="77777777" w:rsidR="00D038AE" w:rsidRPr="009478D1" w:rsidRDefault="00D038AE" w:rsidP="00D038AE">
      <w:pPr>
        <w:spacing w:after="160" w:line="278" w:lineRule="auto"/>
      </w:pPr>
      <w:r w:rsidRPr="009478D1">
        <w:t xml:space="preserve">Tool: </w:t>
      </w:r>
      <w:r w:rsidRPr="009478D1">
        <w:rPr>
          <w:b/>
          <w:bCs/>
        </w:rPr>
        <w:t>Azure Portal</w:t>
      </w:r>
    </w:p>
    <w:p w14:paraId="70132A75" w14:textId="77777777" w:rsidR="00D038AE" w:rsidRPr="009478D1" w:rsidRDefault="00D038AE" w:rsidP="00D038AE">
      <w:pPr>
        <w:numPr>
          <w:ilvl w:val="0"/>
          <w:numId w:val="143"/>
        </w:numPr>
        <w:spacing w:after="160" w:line="278" w:lineRule="auto"/>
      </w:pPr>
      <w:r w:rsidRPr="009478D1">
        <w:t xml:space="preserve">Navigate to </w:t>
      </w:r>
      <w:r w:rsidRPr="009478D1">
        <w:rPr>
          <w:b/>
          <w:bCs/>
        </w:rPr>
        <w:t>Azure SQL &gt; Create SQL Database</w:t>
      </w:r>
      <w:r w:rsidRPr="009478D1">
        <w:t>.</w:t>
      </w:r>
    </w:p>
    <w:p w14:paraId="2A50CBFB" w14:textId="77777777" w:rsidR="00D038AE" w:rsidRPr="009478D1" w:rsidRDefault="00D038AE" w:rsidP="00D038AE">
      <w:pPr>
        <w:numPr>
          <w:ilvl w:val="0"/>
          <w:numId w:val="143"/>
        </w:numPr>
        <w:spacing w:after="160" w:line="278" w:lineRule="auto"/>
      </w:pPr>
      <w:r w:rsidRPr="009478D1">
        <w:t>Choose appropriate tier (</w:t>
      </w:r>
      <w:proofErr w:type="spellStart"/>
      <w:r w:rsidRPr="009478D1">
        <w:t>vCore</w:t>
      </w:r>
      <w:proofErr w:type="spellEnd"/>
      <w:r w:rsidRPr="009478D1">
        <w:t xml:space="preserve"> or DTU).</w:t>
      </w:r>
    </w:p>
    <w:p w14:paraId="78AE3139" w14:textId="77777777" w:rsidR="00D038AE" w:rsidRPr="009478D1" w:rsidRDefault="00D038AE" w:rsidP="00D038AE">
      <w:pPr>
        <w:numPr>
          <w:ilvl w:val="0"/>
          <w:numId w:val="143"/>
        </w:numPr>
        <w:spacing w:after="160" w:line="278" w:lineRule="auto"/>
      </w:pPr>
      <w:r w:rsidRPr="009478D1">
        <w:t>Configure firewall rules and admin credentials.</w:t>
      </w:r>
    </w:p>
    <w:p w14:paraId="4DA35E21" w14:textId="77777777" w:rsidR="00D038AE" w:rsidRPr="009478D1" w:rsidRDefault="00D038AE" w:rsidP="00D038AE">
      <w:pPr>
        <w:numPr>
          <w:ilvl w:val="0"/>
          <w:numId w:val="143"/>
        </w:numPr>
        <w:spacing w:after="160" w:line="278" w:lineRule="auto"/>
      </w:pPr>
      <w:r w:rsidRPr="009478D1">
        <w:t xml:space="preserve">Note the </w:t>
      </w:r>
      <w:proofErr w:type="gramStart"/>
      <w:r w:rsidRPr="009478D1">
        <w:t>server</w:t>
      </w:r>
      <w:proofErr w:type="gramEnd"/>
      <w:r w:rsidRPr="009478D1">
        <w:t xml:space="preserve"> name, credentials, and database name.</w:t>
      </w:r>
    </w:p>
    <w:p w14:paraId="0F5EECBC" w14:textId="77777777" w:rsidR="00D038AE" w:rsidRPr="009478D1" w:rsidRDefault="00000000" w:rsidP="00D038AE">
      <w:pPr>
        <w:spacing w:after="160" w:line="278" w:lineRule="auto"/>
      </w:pPr>
      <w:r>
        <w:pict w14:anchorId="3BC54CC5">
          <v:rect id="_x0000_i1080" style="width:0;height:1.5pt" o:hralign="center" o:hrstd="t" o:hr="t" fillcolor="#a0a0a0" stroked="f"/>
        </w:pict>
      </w:r>
    </w:p>
    <w:p w14:paraId="47ACAC7B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🚧</w:t>
      </w:r>
      <w:r w:rsidRPr="009478D1">
        <w:rPr>
          <w:b/>
          <w:bCs/>
        </w:rPr>
        <w:t xml:space="preserve"> Step 3: Convert Schema</w:t>
      </w:r>
    </w:p>
    <w:p w14:paraId="4661CFC3" w14:textId="77777777" w:rsidR="00D038AE" w:rsidRPr="009478D1" w:rsidRDefault="00D038AE" w:rsidP="00D038AE">
      <w:pPr>
        <w:spacing w:after="160" w:line="278" w:lineRule="auto"/>
      </w:pPr>
      <w:r w:rsidRPr="009478D1">
        <w:t xml:space="preserve">Tool: </w:t>
      </w:r>
      <w:r w:rsidRPr="009478D1">
        <w:rPr>
          <w:b/>
          <w:bCs/>
        </w:rPr>
        <w:t>SQL Server Migration Assistant (SSMA) for Oracle</w:t>
      </w:r>
    </w:p>
    <w:p w14:paraId="316C46F4" w14:textId="77777777" w:rsidR="00D038AE" w:rsidRPr="009478D1" w:rsidRDefault="00D038AE" w:rsidP="00D038AE">
      <w:pPr>
        <w:numPr>
          <w:ilvl w:val="0"/>
          <w:numId w:val="144"/>
        </w:numPr>
        <w:spacing w:after="160" w:line="278" w:lineRule="auto"/>
      </w:pPr>
      <w:r w:rsidRPr="009478D1">
        <w:t xml:space="preserve">Download and install </w:t>
      </w:r>
      <w:r w:rsidRPr="009478D1">
        <w:rPr>
          <w:b/>
          <w:bCs/>
        </w:rPr>
        <w:t>SSMA for Oracle</w:t>
      </w:r>
      <w:r w:rsidRPr="009478D1">
        <w:t>.</w:t>
      </w:r>
    </w:p>
    <w:p w14:paraId="21EAD3B0" w14:textId="77777777" w:rsidR="00D038AE" w:rsidRPr="009478D1" w:rsidRDefault="00D038AE" w:rsidP="00D038AE">
      <w:pPr>
        <w:numPr>
          <w:ilvl w:val="0"/>
          <w:numId w:val="144"/>
        </w:numPr>
        <w:spacing w:after="160" w:line="278" w:lineRule="auto"/>
      </w:pPr>
      <w:r w:rsidRPr="009478D1">
        <w:t>Create a new project.</w:t>
      </w:r>
    </w:p>
    <w:p w14:paraId="48C7C0A2" w14:textId="77777777" w:rsidR="00D038AE" w:rsidRPr="009478D1" w:rsidRDefault="00D038AE" w:rsidP="00D038AE">
      <w:pPr>
        <w:numPr>
          <w:ilvl w:val="0"/>
          <w:numId w:val="144"/>
        </w:numPr>
        <w:spacing w:after="160" w:line="278" w:lineRule="auto"/>
      </w:pPr>
      <w:r w:rsidRPr="009478D1">
        <w:t>Connect to Oracle source and SQL Azure target.</w:t>
      </w:r>
    </w:p>
    <w:p w14:paraId="3235DB72" w14:textId="77777777" w:rsidR="00D038AE" w:rsidRPr="009478D1" w:rsidRDefault="00D038AE" w:rsidP="00D038AE">
      <w:pPr>
        <w:numPr>
          <w:ilvl w:val="0"/>
          <w:numId w:val="144"/>
        </w:numPr>
        <w:spacing w:after="160" w:line="278" w:lineRule="auto"/>
      </w:pPr>
      <w:r w:rsidRPr="009478D1">
        <w:t>Load Oracle schema and convert to T-SQL.</w:t>
      </w:r>
    </w:p>
    <w:p w14:paraId="57308106" w14:textId="77777777" w:rsidR="00D038AE" w:rsidRPr="009478D1" w:rsidRDefault="00D038AE" w:rsidP="00D038AE">
      <w:pPr>
        <w:numPr>
          <w:ilvl w:val="0"/>
          <w:numId w:val="144"/>
        </w:numPr>
        <w:spacing w:after="160" w:line="278" w:lineRule="auto"/>
      </w:pPr>
      <w:r w:rsidRPr="009478D1">
        <w:t>Review and apply the converted schema to the Azure SQL DB.</w:t>
      </w:r>
    </w:p>
    <w:p w14:paraId="7AD2B07F" w14:textId="77777777" w:rsidR="00D038AE" w:rsidRPr="009478D1" w:rsidRDefault="00D038AE" w:rsidP="00D038AE">
      <w:pPr>
        <w:numPr>
          <w:ilvl w:val="0"/>
          <w:numId w:val="144"/>
        </w:numPr>
        <w:spacing w:after="160" w:line="278" w:lineRule="auto"/>
      </w:pPr>
      <w:r w:rsidRPr="009478D1">
        <w:t>Generate and review any errors or warnings.</w:t>
      </w:r>
    </w:p>
    <w:p w14:paraId="7FC9F8DC" w14:textId="77777777" w:rsidR="00D038AE" w:rsidRPr="009478D1" w:rsidRDefault="00000000" w:rsidP="00D038AE">
      <w:pPr>
        <w:spacing w:after="160" w:line="278" w:lineRule="auto"/>
      </w:pPr>
      <w:r>
        <w:pict w14:anchorId="1B1F079F">
          <v:rect id="_x0000_i1081" style="width:0;height:1.5pt" o:hralign="center" o:hrstd="t" o:hr="t" fillcolor="#a0a0a0" stroked="f"/>
        </w:pict>
      </w:r>
    </w:p>
    <w:p w14:paraId="025D1287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📥</w:t>
      </w:r>
      <w:r w:rsidRPr="009478D1">
        <w:rPr>
          <w:b/>
          <w:bCs/>
        </w:rPr>
        <w:t xml:space="preserve"> Step 4: Migrate the Data</w:t>
      </w:r>
    </w:p>
    <w:p w14:paraId="479C693C" w14:textId="77777777" w:rsidR="00D038AE" w:rsidRPr="009478D1" w:rsidRDefault="00D038AE" w:rsidP="00D038AE">
      <w:pPr>
        <w:spacing w:after="160" w:line="278" w:lineRule="auto"/>
      </w:pPr>
      <w:r w:rsidRPr="009478D1">
        <w:t xml:space="preserve">Tool: </w:t>
      </w:r>
      <w:r w:rsidRPr="009478D1">
        <w:rPr>
          <w:b/>
          <w:bCs/>
        </w:rPr>
        <w:t>Azure Database Migration Service (DMS)</w:t>
      </w:r>
    </w:p>
    <w:p w14:paraId="567DF25F" w14:textId="77777777" w:rsidR="00D038AE" w:rsidRPr="009478D1" w:rsidRDefault="00D038AE" w:rsidP="00D038AE">
      <w:pPr>
        <w:numPr>
          <w:ilvl w:val="0"/>
          <w:numId w:val="145"/>
        </w:numPr>
        <w:spacing w:after="160" w:line="278" w:lineRule="auto"/>
      </w:pPr>
      <w:r w:rsidRPr="009478D1">
        <w:t xml:space="preserve">In Azure Portal, create a </w:t>
      </w:r>
      <w:r w:rsidRPr="009478D1">
        <w:rPr>
          <w:b/>
          <w:bCs/>
        </w:rPr>
        <w:t>Database Migration Service</w:t>
      </w:r>
      <w:r w:rsidRPr="009478D1">
        <w:t xml:space="preserve"> instance.</w:t>
      </w:r>
    </w:p>
    <w:p w14:paraId="38C8139C" w14:textId="77777777" w:rsidR="00D038AE" w:rsidRPr="009478D1" w:rsidRDefault="00D038AE" w:rsidP="00D038AE">
      <w:pPr>
        <w:numPr>
          <w:ilvl w:val="1"/>
          <w:numId w:val="145"/>
        </w:numPr>
        <w:spacing w:after="160" w:line="278" w:lineRule="auto"/>
      </w:pPr>
      <w:r w:rsidRPr="009478D1">
        <w:t xml:space="preserve">Choose </w:t>
      </w:r>
      <w:r w:rsidRPr="009478D1">
        <w:rPr>
          <w:b/>
          <w:bCs/>
        </w:rPr>
        <w:t>Premium</w:t>
      </w:r>
      <w:r w:rsidRPr="009478D1">
        <w:t xml:space="preserve"> tier for online migration.</w:t>
      </w:r>
    </w:p>
    <w:p w14:paraId="6EA50D21" w14:textId="77777777" w:rsidR="00D038AE" w:rsidRPr="009478D1" w:rsidRDefault="00D038AE" w:rsidP="00D038AE">
      <w:pPr>
        <w:numPr>
          <w:ilvl w:val="0"/>
          <w:numId w:val="145"/>
        </w:numPr>
        <w:spacing w:after="160" w:line="278" w:lineRule="auto"/>
      </w:pPr>
      <w:r w:rsidRPr="009478D1">
        <w:t>Create a new migration project.</w:t>
      </w:r>
    </w:p>
    <w:p w14:paraId="4CF59370" w14:textId="77777777" w:rsidR="00D038AE" w:rsidRPr="009478D1" w:rsidRDefault="00D038AE" w:rsidP="00D038AE">
      <w:pPr>
        <w:numPr>
          <w:ilvl w:val="0"/>
          <w:numId w:val="145"/>
        </w:numPr>
        <w:spacing w:after="160" w:line="278" w:lineRule="auto"/>
      </w:pPr>
      <w:r w:rsidRPr="009478D1">
        <w:t xml:space="preserve">Choose </w:t>
      </w:r>
      <w:r w:rsidRPr="009478D1">
        <w:rPr>
          <w:b/>
          <w:bCs/>
        </w:rPr>
        <w:t>Oracle to Azure SQL Database</w:t>
      </w:r>
      <w:r w:rsidRPr="009478D1">
        <w:t xml:space="preserve"> as source and target.</w:t>
      </w:r>
    </w:p>
    <w:p w14:paraId="0426119F" w14:textId="77777777" w:rsidR="00D038AE" w:rsidRPr="009478D1" w:rsidRDefault="00D038AE" w:rsidP="00D038AE">
      <w:pPr>
        <w:numPr>
          <w:ilvl w:val="0"/>
          <w:numId w:val="145"/>
        </w:numPr>
        <w:spacing w:after="160" w:line="278" w:lineRule="auto"/>
      </w:pPr>
      <w:r w:rsidRPr="009478D1">
        <w:t>Configure source Oracle connection string (via Integration Runtime if on-prem).</w:t>
      </w:r>
    </w:p>
    <w:p w14:paraId="437EC3BF" w14:textId="77777777" w:rsidR="00D038AE" w:rsidRPr="009478D1" w:rsidRDefault="00D038AE" w:rsidP="00D038AE">
      <w:pPr>
        <w:numPr>
          <w:ilvl w:val="0"/>
          <w:numId w:val="145"/>
        </w:numPr>
        <w:spacing w:after="160" w:line="278" w:lineRule="auto"/>
      </w:pPr>
      <w:r w:rsidRPr="009478D1">
        <w:t>Configure Azure SQL target connection string.</w:t>
      </w:r>
    </w:p>
    <w:p w14:paraId="71285F0F" w14:textId="77777777" w:rsidR="00D038AE" w:rsidRPr="009478D1" w:rsidRDefault="00D038AE" w:rsidP="00D038AE">
      <w:pPr>
        <w:numPr>
          <w:ilvl w:val="0"/>
          <w:numId w:val="145"/>
        </w:numPr>
        <w:spacing w:after="160" w:line="278" w:lineRule="auto"/>
      </w:pPr>
      <w:r w:rsidRPr="009478D1">
        <w:t>Select tables or schemas to migrate.</w:t>
      </w:r>
    </w:p>
    <w:p w14:paraId="34D3B923" w14:textId="77777777" w:rsidR="00D038AE" w:rsidRPr="009478D1" w:rsidRDefault="00D038AE" w:rsidP="00D038AE">
      <w:pPr>
        <w:numPr>
          <w:ilvl w:val="0"/>
          <w:numId w:val="145"/>
        </w:numPr>
        <w:spacing w:after="160" w:line="278" w:lineRule="auto"/>
      </w:pPr>
      <w:r w:rsidRPr="009478D1">
        <w:t xml:space="preserve">Start the </w:t>
      </w:r>
      <w:r w:rsidRPr="009478D1">
        <w:rPr>
          <w:b/>
          <w:bCs/>
        </w:rPr>
        <w:t>initial load</w:t>
      </w:r>
      <w:r w:rsidRPr="009478D1">
        <w:t>.</w:t>
      </w:r>
    </w:p>
    <w:p w14:paraId="397242C4" w14:textId="77777777" w:rsidR="00D038AE" w:rsidRPr="009478D1" w:rsidRDefault="00000000" w:rsidP="00D038AE">
      <w:pPr>
        <w:spacing w:after="160" w:line="278" w:lineRule="auto"/>
      </w:pPr>
      <w:r>
        <w:pict w14:anchorId="10742160">
          <v:rect id="_x0000_i1082" style="width:0;height:1.5pt" o:hralign="center" o:hrstd="t" o:hr="t" fillcolor="#a0a0a0" stroked="f"/>
        </w:pict>
      </w:r>
    </w:p>
    <w:p w14:paraId="6F7824E1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lastRenderedPageBreak/>
        <w:t>🔄</w:t>
      </w:r>
      <w:r w:rsidRPr="009478D1">
        <w:rPr>
          <w:b/>
          <w:bCs/>
        </w:rPr>
        <w:t xml:space="preserve"> Step 5: Perform Incremental Data Sync (If </w:t>
      </w:r>
      <w:proofErr w:type="gramStart"/>
      <w:r w:rsidRPr="009478D1">
        <w:rPr>
          <w:b/>
          <w:bCs/>
        </w:rPr>
        <w:t>Required</w:t>
      </w:r>
      <w:proofErr w:type="gramEnd"/>
      <w:r w:rsidRPr="009478D1">
        <w:rPr>
          <w:b/>
          <w:bCs/>
        </w:rPr>
        <w:t>)</w:t>
      </w:r>
    </w:p>
    <w:p w14:paraId="6F2BB71C" w14:textId="77777777" w:rsidR="00D038AE" w:rsidRPr="009478D1" w:rsidRDefault="00D038AE" w:rsidP="00D038AE">
      <w:pPr>
        <w:numPr>
          <w:ilvl w:val="0"/>
          <w:numId w:val="146"/>
        </w:numPr>
        <w:spacing w:after="160" w:line="278" w:lineRule="auto"/>
      </w:pPr>
      <w:r w:rsidRPr="009478D1">
        <w:t xml:space="preserve">DMS can also perform </w:t>
      </w:r>
      <w:r w:rsidRPr="009478D1">
        <w:rPr>
          <w:b/>
          <w:bCs/>
        </w:rPr>
        <w:t>ongoing replication</w:t>
      </w:r>
      <w:r w:rsidRPr="009478D1">
        <w:t xml:space="preserve"> for minimal downtime migrations.</w:t>
      </w:r>
    </w:p>
    <w:p w14:paraId="7B1C923F" w14:textId="77777777" w:rsidR="00D038AE" w:rsidRPr="009478D1" w:rsidRDefault="00D038AE" w:rsidP="00D038AE">
      <w:pPr>
        <w:numPr>
          <w:ilvl w:val="0"/>
          <w:numId w:val="146"/>
        </w:numPr>
        <w:spacing w:after="160" w:line="278" w:lineRule="auto"/>
      </w:pPr>
      <w:r w:rsidRPr="009478D1">
        <w:t xml:space="preserve">Use Oracle CDC (Change Data Capture) or </w:t>
      </w:r>
      <w:proofErr w:type="spellStart"/>
      <w:r w:rsidRPr="009478D1">
        <w:t>GoldenGate</w:t>
      </w:r>
      <w:proofErr w:type="spellEnd"/>
      <w:r w:rsidRPr="009478D1">
        <w:t xml:space="preserve"> (if available).</w:t>
      </w:r>
    </w:p>
    <w:p w14:paraId="12237C71" w14:textId="77777777" w:rsidR="00D038AE" w:rsidRPr="009478D1" w:rsidRDefault="00D038AE" w:rsidP="00D038AE">
      <w:pPr>
        <w:numPr>
          <w:ilvl w:val="0"/>
          <w:numId w:val="146"/>
        </w:numPr>
        <w:spacing w:after="160" w:line="278" w:lineRule="auto"/>
      </w:pPr>
      <w:r w:rsidRPr="009478D1">
        <w:t>If downtime is acceptable, skip incremental sync.</w:t>
      </w:r>
    </w:p>
    <w:p w14:paraId="7669B0C5" w14:textId="77777777" w:rsidR="00D038AE" w:rsidRPr="009478D1" w:rsidRDefault="00000000" w:rsidP="00D038AE">
      <w:pPr>
        <w:spacing w:after="160" w:line="278" w:lineRule="auto"/>
      </w:pPr>
      <w:r>
        <w:pict w14:anchorId="523125B5">
          <v:rect id="_x0000_i1083" style="width:0;height:1.5pt" o:hralign="center" o:hrstd="t" o:hr="t" fillcolor="#a0a0a0" stroked="f"/>
        </w:pict>
      </w:r>
    </w:p>
    <w:p w14:paraId="4FAF7ED6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✅</w:t>
      </w:r>
      <w:r w:rsidRPr="009478D1">
        <w:rPr>
          <w:b/>
          <w:bCs/>
        </w:rPr>
        <w:t xml:space="preserve"> Step 6: Test &amp; Validate</w:t>
      </w:r>
    </w:p>
    <w:p w14:paraId="1AA1A898" w14:textId="77777777" w:rsidR="00D038AE" w:rsidRPr="009478D1" w:rsidRDefault="00D038AE" w:rsidP="00D038AE">
      <w:pPr>
        <w:numPr>
          <w:ilvl w:val="0"/>
          <w:numId w:val="147"/>
        </w:numPr>
        <w:spacing w:after="160" w:line="278" w:lineRule="auto"/>
      </w:pPr>
      <w:r w:rsidRPr="009478D1">
        <w:t>Verify row counts, sample records, referential integrity.</w:t>
      </w:r>
    </w:p>
    <w:p w14:paraId="46CD8252" w14:textId="77777777" w:rsidR="00D038AE" w:rsidRPr="009478D1" w:rsidRDefault="00D038AE" w:rsidP="00D038AE">
      <w:pPr>
        <w:numPr>
          <w:ilvl w:val="0"/>
          <w:numId w:val="147"/>
        </w:numPr>
        <w:spacing w:after="160" w:line="278" w:lineRule="auto"/>
      </w:pPr>
      <w:r w:rsidRPr="009478D1">
        <w:t>Run functional and performance tests on Azure SQL Database.</w:t>
      </w:r>
    </w:p>
    <w:p w14:paraId="550D58FB" w14:textId="77777777" w:rsidR="00D038AE" w:rsidRPr="009478D1" w:rsidRDefault="00000000" w:rsidP="00D038AE">
      <w:pPr>
        <w:spacing w:after="160" w:line="278" w:lineRule="auto"/>
      </w:pPr>
      <w:r>
        <w:pict w14:anchorId="428075AF">
          <v:rect id="_x0000_i1084" style="width:0;height:1.5pt" o:hralign="center" o:hrstd="t" o:hr="t" fillcolor="#a0a0a0" stroked="f"/>
        </w:pict>
      </w:r>
    </w:p>
    <w:p w14:paraId="7C1B832D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🛑</w:t>
      </w:r>
      <w:r w:rsidRPr="009478D1">
        <w:rPr>
          <w:b/>
          <w:bCs/>
        </w:rPr>
        <w:t xml:space="preserve"> Step 7: Cutover &amp; Final Sync</w:t>
      </w:r>
    </w:p>
    <w:p w14:paraId="46844810" w14:textId="77777777" w:rsidR="00D038AE" w:rsidRPr="009478D1" w:rsidRDefault="00D038AE" w:rsidP="00D038AE">
      <w:pPr>
        <w:numPr>
          <w:ilvl w:val="0"/>
          <w:numId w:val="148"/>
        </w:numPr>
        <w:spacing w:after="160" w:line="278" w:lineRule="auto"/>
      </w:pPr>
      <w:r w:rsidRPr="009478D1">
        <w:t>Stop application traffic to Oracle.</w:t>
      </w:r>
    </w:p>
    <w:p w14:paraId="5BCD6B3F" w14:textId="77777777" w:rsidR="00D038AE" w:rsidRPr="009478D1" w:rsidRDefault="00D038AE" w:rsidP="00D038AE">
      <w:pPr>
        <w:numPr>
          <w:ilvl w:val="0"/>
          <w:numId w:val="148"/>
        </w:numPr>
        <w:spacing w:after="160" w:line="278" w:lineRule="auto"/>
      </w:pPr>
      <w:r w:rsidRPr="009478D1">
        <w:t>Perform a final sync using DMS.</w:t>
      </w:r>
    </w:p>
    <w:p w14:paraId="72983D21" w14:textId="77777777" w:rsidR="00D038AE" w:rsidRPr="009478D1" w:rsidRDefault="00D038AE" w:rsidP="00D038AE">
      <w:pPr>
        <w:numPr>
          <w:ilvl w:val="0"/>
          <w:numId w:val="148"/>
        </w:numPr>
        <w:spacing w:after="160" w:line="278" w:lineRule="auto"/>
      </w:pPr>
      <w:r w:rsidRPr="009478D1">
        <w:t>Redirect application to Azure SQL.</w:t>
      </w:r>
    </w:p>
    <w:p w14:paraId="556E14BF" w14:textId="77777777" w:rsidR="00D038AE" w:rsidRPr="009478D1" w:rsidRDefault="00D038AE" w:rsidP="00D038AE">
      <w:pPr>
        <w:numPr>
          <w:ilvl w:val="0"/>
          <w:numId w:val="148"/>
        </w:numPr>
        <w:spacing w:after="160" w:line="278" w:lineRule="auto"/>
      </w:pPr>
      <w:r w:rsidRPr="009478D1">
        <w:t xml:space="preserve">Monitor performance using </w:t>
      </w:r>
      <w:r w:rsidRPr="009478D1">
        <w:rPr>
          <w:b/>
          <w:bCs/>
        </w:rPr>
        <w:t>Query Performance Insight</w:t>
      </w:r>
      <w:r w:rsidRPr="009478D1">
        <w:t xml:space="preserve"> in Azure Portal.</w:t>
      </w:r>
    </w:p>
    <w:p w14:paraId="7B1EC3AB" w14:textId="77777777" w:rsidR="00D038AE" w:rsidRPr="009478D1" w:rsidRDefault="00000000" w:rsidP="00D038AE">
      <w:pPr>
        <w:spacing w:after="160" w:line="278" w:lineRule="auto"/>
      </w:pPr>
      <w:r>
        <w:pict w14:anchorId="552F87C0">
          <v:rect id="_x0000_i1085" style="width:0;height:1.5pt" o:hralign="center" o:hrstd="t" o:hr="t" fillcolor="#a0a0a0" stroked="f"/>
        </w:pict>
      </w:r>
    </w:p>
    <w:p w14:paraId="6645609E" w14:textId="77777777" w:rsidR="00D038AE" w:rsidRPr="009478D1" w:rsidRDefault="00D038AE" w:rsidP="00D038AE">
      <w:pPr>
        <w:spacing w:after="160" w:line="278" w:lineRule="auto"/>
        <w:rPr>
          <w:b/>
          <w:bCs/>
        </w:rPr>
      </w:pPr>
      <w:r w:rsidRPr="009478D1">
        <w:rPr>
          <w:rFonts w:ascii="Segoe UI Emoji" w:hAnsi="Segoe UI Emoji" w:cs="Segoe UI Emoji"/>
          <w:b/>
          <w:bCs/>
        </w:rPr>
        <w:t>⚙️</w:t>
      </w:r>
      <w:r w:rsidRPr="009478D1">
        <w:rPr>
          <w:b/>
          <w:bCs/>
        </w:rPr>
        <w:t xml:space="preserve"> Tools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3466"/>
      </w:tblGrid>
      <w:tr w:rsidR="00D038AE" w:rsidRPr="009478D1" w14:paraId="70D77AC8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988403" w14:textId="77777777" w:rsidR="00D038AE" w:rsidRPr="009478D1" w:rsidRDefault="00D038AE" w:rsidP="00261A76">
            <w:pPr>
              <w:spacing w:after="160" w:line="278" w:lineRule="auto"/>
              <w:rPr>
                <w:b/>
                <w:bCs/>
              </w:rPr>
            </w:pPr>
            <w:r w:rsidRPr="009478D1">
              <w:rPr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0C0D2F2D" w14:textId="77777777" w:rsidR="00D038AE" w:rsidRPr="009478D1" w:rsidRDefault="00D038AE" w:rsidP="00261A76">
            <w:pPr>
              <w:spacing w:after="160" w:line="278" w:lineRule="auto"/>
              <w:rPr>
                <w:b/>
                <w:bCs/>
              </w:rPr>
            </w:pPr>
            <w:r w:rsidRPr="009478D1">
              <w:rPr>
                <w:b/>
                <w:bCs/>
              </w:rPr>
              <w:t>Purpose</w:t>
            </w:r>
          </w:p>
        </w:tc>
      </w:tr>
      <w:tr w:rsidR="00D038AE" w:rsidRPr="009478D1" w14:paraId="0E1EB08E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E35A8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DMA</w:t>
            </w:r>
          </w:p>
        </w:tc>
        <w:tc>
          <w:tcPr>
            <w:tcW w:w="0" w:type="auto"/>
            <w:vAlign w:val="center"/>
            <w:hideMark/>
          </w:tcPr>
          <w:p w14:paraId="0BAD3032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Assess compatibility</w:t>
            </w:r>
          </w:p>
        </w:tc>
      </w:tr>
      <w:tr w:rsidR="00D038AE" w:rsidRPr="009478D1" w14:paraId="058CDC28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7E884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SSMA for Oracle</w:t>
            </w:r>
          </w:p>
        </w:tc>
        <w:tc>
          <w:tcPr>
            <w:tcW w:w="0" w:type="auto"/>
            <w:vAlign w:val="center"/>
            <w:hideMark/>
          </w:tcPr>
          <w:p w14:paraId="0F4FDAE2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Schema conversion</w:t>
            </w:r>
          </w:p>
        </w:tc>
      </w:tr>
      <w:tr w:rsidR="00D038AE" w:rsidRPr="009478D1" w14:paraId="477B6FFF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6AC06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Azure DMS</w:t>
            </w:r>
          </w:p>
        </w:tc>
        <w:tc>
          <w:tcPr>
            <w:tcW w:w="0" w:type="auto"/>
            <w:vAlign w:val="center"/>
            <w:hideMark/>
          </w:tcPr>
          <w:p w14:paraId="37620C37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Data migration</w:t>
            </w:r>
          </w:p>
        </w:tc>
      </w:tr>
      <w:tr w:rsidR="00D038AE" w:rsidRPr="009478D1" w14:paraId="53F4945C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4778E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Oracle SQL Developer</w:t>
            </w:r>
          </w:p>
        </w:tc>
        <w:tc>
          <w:tcPr>
            <w:tcW w:w="0" w:type="auto"/>
            <w:vAlign w:val="center"/>
            <w:hideMark/>
          </w:tcPr>
          <w:p w14:paraId="25EB6E56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Export/Backup schema/data (optional)</w:t>
            </w:r>
          </w:p>
        </w:tc>
      </w:tr>
      <w:tr w:rsidR="00D038AE" w:rsidRPr="009478D1" w14:paraId="73F3AFE0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C7352" w14:textId="77777777" w:rsidR="00D038AE" w:rsidRPr="009478D1" w:rsidRDefault="00D038AE" w:rsidP="00261A76">
            <w:pPr>
              <w:spacing w:after="160" w:line="278" w:lineRule="auto"/>
            </w:pPr>
            <w:r w:rsidRPr="009478D1">
              <w:t>Azure Monitor / Log Analytics</w:t>
            </w:r>
          </w:p>
        </w:tc>
        <w:tc>
          <w:tcPr>
            <w:tcW w:w="0" w:type="auto"/>
            <w:vAlign w:val="center"/>
            <w:hideMark/>
          </w:tcPr>
          <w:p w14:paraId="14CA3656" w14:textId="77777777" w:rsidR="00D038AE" w:rsidRDefault="00D038AE" w:rsidP="00261A76">
            <w:pPr>
              <w:spacing w:after="160" w:line="278" w:lineRule="auto"/>
            </w:pPr>
            <w:r w:rsidRPr="009478D1">
              <w:t>Post-migration monitoring</w:t>
            </w:r>
          </w:p>
          <w:p w14:paraId="2A3FBBA4" w14:textId="77777777" w:rsidR="00067019" w:rsidRDefault="00067019" w:rsidP="00261A76">
            <w:pPr>
              <w:spacing w:after="160" w:line="278" w:lineRule="auto"/>
            </w:pPr>
          </w:p>
          <w:p w14:paraId="4255B98E" w14:textId="77777777" w:rsidR="00067019" w:rsidRDefault="00067019" w:rsidP="00261A76">
            <w:pPr>
              <w:spacing w:after="160" w:line="278" w:lineRule="auto"/>
            </w:pPr>
          </w:p>
          <w:p w14:paraId="6C0793E2" w14:textId="77777777" w:rsidR="00067019" w:rsidRDefault="00067019" w:rsidP="00261A76">
            <w:pPr>
              <w:spacing w:after="160" w:line="278" w:lineRule="auto"/>
            </w:pPr>
          </w:p>
          <w:p w14:paraId="52111230" w14:textId="77777777" w:rsidR="00067019" w:rsidRPr="009478D1" w:rsidRDefault="00067019" w:rsidP="00261A76">
            <w:pPr>
              <w:spacing w:after="160" w:line="278" w:lineRule="auto"/>
            </w:pPr>
          </w:p>
        </w:tc>
      </w:tr>
      <w:tr w:rsidR="00067019" w:rsidRPr="009478D1" w14:paraId="501BD45D" w14:textId="77777777" w:rsidTr="00261A76">
        <w:trPr>
          <w:tblCellSpacing w:w="15" w:type="dxa"/>
        </w:trPr>
        <w:tc>
          <w:tcPr>
            <w:tcW w:w="0" w:type="auto"/>
            <w:vAlign w:val="center"/>
          </w:tcPr>
          <w:p w14:paraId="0A7DCB86" w14:textId="77777777" w:rsidR="00067019" w:rsidRDefault="00067019" w:rsidP="00261A76">
            <w:pPr>
              <w:spacing w:after="160" w:line="278" w:lineRule="auto"/>
            </w:pPr>
          </w:p>
          <w:p w14:paraId="679BF52E" w14:textId="77777777" w:rsidR="00067019" w:rsidRDefault="00067019" w:rsidP="00261A76">
            <w:pPr>
              <w:spacing w:after="160" w:line="278" w:lineRule="auto"/>
            </w:pPr>
          </w:p>
          <w:p w14:paraId="3B46F1D4" w14:textId="77777777" w:rsidR="00067019" w:rsidRPr="009478D1" w:rsidRDefault="00067019" w:rsidP="00261A76">
            <w:pPr>
              <w:spacing w:after="160" w:line="278" w:lineRule="auto"/>
            </w:pPr>
          </w:p>
        </w:tc>
        <w:tc>
          <w:tcPr>
            <w:tcW w:w="0" w:type="auto"/>
            <w:vAlign w:val="center"/>
          </w:tcPr>
          <w:p w14:paraId="2BB81574" w14:textId="77777777" w:rsidR="00067019" w:rsidRPr="009478D1" w:rsidRDefault="00067019" w:rsidP="00261A76">
            <w:pPr>
              <w:spacing w:after="160" w:line="278" w:lineRule="auto"/>
            </w:pPr>
          </w:p>
        </w:tc>
      </w:tr>
    </w:tbl>
    <w:p w14:paraId="1DE57FDC" w14:textId="6D289750" w:rsidR="00047278" w:rsidRPr="00D07E84" w:rsidRDefault="007256AB" w:rsidP="001D5D92">
      <w:pPr>
        <w:pStyle w:val="Heading1"/>
        <w:spacing w:before="120" w:after="120"/>
        <w:rPr>
          <w:rFonts w:ascii="Calibri" w:hAnsi="Calibri" w:cs="Calibri"/>
        </w:rPr>
      </w:pPr>
      <w:bookmarkStart w:id="18" w:name="_Toc203810754"/>
      <w:bookmarkEnd w:id="14"/>
      <w:bookmarkEnd w:id="15"/>
      <w:bookmarkEnd w:id="16"/>
      <w:r>
        <w:rPr>
          <w:rFonts w:ascii="Calibri" w:hAnsi="Calibri" w:cs="Calibri"/>
        </w:rPr>
        <w:lastRenderedPageBreak/>
        <w:t>oracle dba interview questions and answers</w:t>
      </w:r>
      <w:bookmarkEnd w:id="18"/>
    </w:p>
    <w:p w14:paraId="3C252618" w14:textId="77777777" w:rsidR="0050024F" w:rsidRDefault="0050024F" w:rsidP="001D5D92">
      <w:pPr>
        <w:spacing w:before="120" w:after="120"/>
        <w:rPr>
          <w:rFonts w:ascii="Calibri" w:hAnsi="Calibri" w:cs="Calibri"/>
        </w:rPr>
      </w:pPr>
    </w:p>
    <w:p w14:paraId="6B78BF1B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What is the difference between a cold backup and a hot backup?</w:t>
      </w:r>
    </w:p>
    <w:p w14:paraId="12485982" w14:textId="77777777" w:rsidR="007256AB" w:rsidRPr="00E1774D" w:rsidRDefault="007256AB" w:rsidP="007256AB">
      <w:pPr>
        <w:numPr>
          <w:ilvl w:val="0"/>
          <w:numId w:val="149"/>
        </w:numPr>
        <w:spacing w:after="160" w:line="278" w:lineRule="auto"/>
      </w:pPr>
      <w:r w:rsidRPr="00E1774D">
        <w:rPr>
          <w:b/>
          <w:bCs/>
        </w:rPr>
        <w:t>Cold backup</w:t>
      </w:r>
      <w:r w:rsidRPr="00E1774D">
        <w:t>: Taken when the database is shut down.</w:t>
      </w:r>
    </w:p>
    <w:p w14:paraId="7C9E9CE0" w14:textId="77777777" w:rsidR="007256AB" w:rsidRPr="00E1774D" w:rsidRDefault="007256AB" w:rsidP="007256AB">
      <w:pPr>
        <w:numPr>
          <w:ilvl w:val="0"/>
          <w:numId w:val="149"/>
        </w:numPr>
        <w:spacing w:after="160" w:line="278" w:lineRule="auto"/>
      </w:pPr>
      <w:r w:rsidRPr="00E1774D">
        <w:rPr>
          <w:b/>
          <w:bCs/>
        </w:rPr>
        <w:t>Hot backup</w:t>
      </w:r>
      <w:r w:rsidRPr="00E1774D">
        <w:t xml:space="preserve">: Taken while the database is running and in </w:t>
      </w:r>
      <w:r w:rsidRPr="00E1774D">
        <w:rPr>
          <w:b/>
          <w:bCs/>
        </w:rPr>
        <w:t>ARCHIVELOG</w:t>
      </w:r>
      <w:r w:rsidRPr="00E1774D">
        <w:t xml:space="preserve"> mode.</w:t>
      </w:r>
    </w:p>
    <w:p w14:paraId="6BF5369B" w14:textId="77777777" w:rsidR="007256AB" w:rsidRPr="00E1774D" w:rsidRDefault="00000000" w:rsidP="007256AB">
      <w:pPr>
        <w:spacing w:after="160" w:line="278" w:lineRule="auto"/>
      </w:pPr>
      <w:r>
        <w:pict w14:anchorId="644DCFD6">
          <v:rect id="_x0000_i1086" style="width:0;height:1.5pt" o:hralign="center" o:hrstd="t" o:hr="t" fillcolor="#a0a0a0" stroked="f"/>
        </w:pict>
      </w:r>
    </w:p>
    <w:p w14:paraId="393CD49E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2. What are the Oracle database files?</w:t>
      </w:r>
    </w:p>
    <w:p w14:paraId="6DB5720F" w14:textId="77777777" w:rsidR="007256AB" w:rsidRPr="00E1774D" w:rsidRDefault="007256AB" w:rsidP="007256AB">
      <w:pPr>
        <w:numPr>
          <w:ilvl w:val="0"/>
          <w:numId w:val="150"/>
        </w:numPr>
        <w:spacing w:after="160" w:line="278" w:lineRule="auto"/>
      </w:pPr>
      <w:r w:rsidRPr="00E1774D">
        <w:rPr>
          <w:b/>
          <w:bCs/>
        </w:rPr>
        <w:t>Control files</w:t>
      </w:r>
      <w:r w:rsidRPr="00E1774D">
        <w:t xml:space="preserve"> – contain metadata.</w:t>
      </w:r>
    </w:p>
    <w:p w14:paraId="64E5A049" w14:textId="77777777" w:rsidR="007256AB" w:rsidRPr="00E1774D" w:rsidRDefault="007256AB" w:rsidP="007256AB">
      <w:pPr>
        <w:numPr>
          <w:ilvl w:val="0"/>
          <w:numId w:val="150"/>
        </w:numPr>
        <w:spacing w:after="160" w:line="278" w:lineRule="auto"/>
      </w:pPr>
      <w:r w:rsidRPr="00E1774D">
        <w:rPr>
          <w:b/>
          <w:bCs/>
        </w:rPr>
        <w:t>Datafiles</w:t>
      </w:r>
      <w:r w:rsidRPr="00E1774D">
        <w:t xml:space="preserve"> – store actual user and system data.</w:t>
      </w:r>
    </w:p>
    <w:p w14:paraId="5842EDA7" w14:textId="77777777" w:rsidR="007256AB" w:rsidRPr="00E1774D" w:rsidRDefault="007256AB" w:rsidP="007256AB">
      <w:pPr>
        <w:numPr>
          <w:ilvl w:val="0"/>
          <w:numId w:val="150"/>
        </w:numPr>
        <w:spacing w:after="160" w:line="278" w:lineRule="auto"/>
      </w:pPr>
      <w:r w:rsidRPr="00E1774D">
        <w:rPr>
          <w:b/>
          <w:bCs/>
        </w:rPr>
        <w:t>Redo log files</w:t>
      </w:r>
      <w:r w:rsidRPr="00E1774D">
        <w:t xml:space="preserve"> – record all changes for recovery.</w:t>
      </w:r>
    </w:p>
    <w:p w14:paraId="1AA41768" w14:textId="77777777" w:rsidR="007256AB" w:rsidRPr="00E1774D" w:rsidRDefault="007256AB" w:rsidP="007256AB">
      <w:pPr>
        <w:numPr>
          <w:ilvl w:val="0"/>
          <w:numId w:val="150"/>
        </w:numPr>
        <w:spacing w:after="160" w:line="278" w:lineRule="auto"/>
      </w:pPr>
      <w:r w:rsidRPr="00E1774D">
        <w:rPr>
          <w:b/>
          <w:bCs/>
        </w:rPr>
        <w:t>Archive logs</w:t>
      </w:r>
      <w:r w:rsidRPr="00E1774D">
        <w:t xml:space="preserve"> – archived redo logs for point-in-time recovery.</w:t>
      </w:r>
    </w:p>
    <w:p w14:paraId="2422AE4D" w14:textId="77777777" w:rsidR="007256AB" w:rsidRPr="00E1774D" w:rsidRDefault="007256AB" w:rsidP="007256AB">
      <w:pPr>
        <w:numPr>
          <w:ilvl w:val="0"/>
          <w:numId w:val="150"/>
        </w:numPr>
        <w:spacing w:after="160" w:line="278" w:lineRule="auto"/>
      </w:pPr>
      <w:r w:rsidRPr="00E1774D">
        <w:rPr>
          <w:b/>
          <w:bCs/>
        </w:rPr>
        <w:t>Parameter files (</w:t>
      </w:r>
      <w:proofErr w:type="spellStart"/>
      <w:r w:rsidRPr="00E1774D">
        <w:rPr>
          <w:b/>
          <w:bCs/>
        </w:rPr>
        <w:t>spfile</w:t>
      </w:r>
      <w:proofErr w:type="spellEnd"/>
      <w:r w:rsidRPr="00E1774D">
        <w:rPr>
          <w:b/>
          <w:bCs/>
        </w:rPr>
        <w:t>/</w:t>
      </w:r>
      <w:proofErr w:type="spellStart"/>
      <w:r w:rsidRPr="00E1774D">
        <w:rPr>
          <w:b/>
          <w:bCs/>
        </w:rPr>
        <w:t>init.ora</w:t>
      </w:r>
      <w:proofErr w:type="spellEnd"/>
      <w:r w:rsidRPr="00E1774D">
        <w:rPr>
          <w:b/>
          <w:bCs/>
        </w:rPr>
        <w:t>)</w:t>
      </w:r>
      <w:r w:rsidRPr="00E1774D">
        <w:t xml:space="preserve"> – contain instance configuration.</w:t>
      </w:r>
    </w:p>
    <w:p w14:paraId="61857851" w14:textId="77777777" w:rsidR="007256AB" w:rsidRPr="00E1774D" w:rsidRDefault="00000000" w:rsidP="007256AB">
      <w:pPr>
        <w:spacing w:after="160" w:line="278" w:lineRule="auto"/>
      </w:pPr>
      <w:r>
        <w:pict w14:anchorId="182B3164">
          <v:rect id="_x0000_i1087" style="width:0;height:1.5pt" o:hralign="center" o:hrstd="t" o:hr="t" fillcolor="#a0a0a0" stroked="f"/>
        </w:pict>
      </w:r>
    </w:p>
    <w:p w14:paraId="5865AC0B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3. What is SGA and PGA?</w:t>
      </w:r>
    </w:p>
    <w:p w14:paraId="4F85FC0F" w14:textId="77777777" w:rsidR="007256AB" w:rsidRPr="00E1774D" w:rsidRDefault="007256AB" w:rsidP="007256AB">
      <w:pPr>
        <w:numPr>
          <w:ilvl w:val="0"/>
          <w:numId w:val="151"/>
        </w:numPr>
        <w:spacing w:after="160" w:line="278" w:lineRule="auto"/>
      </w:pPr>
      <w:r w:rsidRPr="00E1774D">
        <w:rPr>
          <w:b/>
          <w:bCs/>
        </w:rPr>
        <w:t>SGA (System Global Area)</w:t>
      </w:r>
      <w:r w:rsidRPr="00E1774D">
        <w:t>: Shared memory for data buffers, SQL cache.</w:t>
      </w:r>
    </w:p>
    <w:p w14:paraId="6223B206" w14:textId="77777777" w:rsidR="007256AB" w:rsidRPr="00E1774D" w:rsidRDefault="007256AB" w:rsidP="007256AB">
      <w:pPr>
        <w:numPr>
          <w:ilvl w:val="0"/>
          <w:numId w:val="151"/>
        </w:numPr>
        <w:spacing w:after="160" w:line="278" w:lineRule="auto"/>
      </w:pPr>
      <w:r w:rsidRPr="00E1774D">
        <w:rPr>
          <w:b/>
          <w:bCs/>
        </w:rPr>
        <w:t>PGA (Program Global Area)</w:t>
      </w:r>
      <w:r w:rsidRPr="00E1774D">
        <w:t>: Memory allocated to a user process for sorting, joins, etc.</w:t>
      </w:r>
    </w:p>
    <w:p w14:paraId="0E718393" w14:textId="77777777" w:rsidR="007256AB" w:rsidRPr="00E1774D" w:rsidRDefault="00000000" w:rsidP="007256AB">
      <w:pPr>
        <w:spacing w:after="160" w:line="278" w:lineRule="auto"/>
      </w:pPr>
      <w:r>
        <w:pict w14:anchorId="4C128B57">
          <v:rect id="_x0000_i1088" style="width:0;height:1.5pt" o:hralign="center" o:hrstd="t" o:hr="t" fillcolor="#a0a0a0" stroked="f"/>
        </w:pict>
      </w:r>
    </w:p>
    <w:p w14:paraId="33D14764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rFonts w:ascii="Segoe UI Emoji" w:hAnsi="Segoe UI Emoji" w:cs="Segoe UI Emoji"/>
          <w:b/>
          <w:bCs/>
        </w:rPr>
        <w:t>🔁</w:t>
      </w:r>
      <w:r w:rsidRPr="00E1774D">
        <w:rPr>
          <w:b/>
          <w:bCs/>
        </w:rPr>
        <w:t xml:space="preserve"> Intermediate-Level Questions</w:t>
      </w:r>
    </w:p>
    <w:p w14:paraId="7EAC8883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4. What is a tablespace and how is it different from a datafile?</w:t>
      </w:r>
    </w:p>
    <w:p w14:paraId="3BFE0AD7" w14:textId="77777777" w:rsidR="007256AB" w:rsidRPr="00E1774D" w:rsidRDefault="007256AB" w:rsidP="007256AB">
      <w:pPr>
        <w:numPr>
          <w:ilvl w:val="0"/>
          <w:numId w:val="152"/>
        </w:numPr>
        <w:spacing w:after="160" w:line="278" w:lineRule="auto"/>
      </w:pPr>
      <w:r w:rsidRPr="00E1774D">
        <w:rPr>
          <w:b/>
          <w:bCs/>
        </w:rPr>
        <w:t>Tablespace</w:t>
      </w:r>
      <w:r w:rsidRPr="00E1774D">
        <w:t>: Logical storage unit; consists of one or more datafiles.</w:t>
      </w:r>
    </w:p>
    <w:p w14:paraId="1BF2C0AF" w14:textId="77777777" w:rsidR="007256AB" w:rsidRPr="00E1774D" w:rsidRDefault="007256AB" w:rsidP="007256AB">
      <w:pPr>
        <w:numPr>
          <w:ilvl w:val="0"/>
          <w:numId w:val="152"/>
        </w:numPr>
        <w:spacing w:after="160" w:line="278" w:lineRule="auto"/>
      </w:pPr>
      <w:r w:rsidRPr="00E1774D">
        <w:rPr>
          <w:b/>
          <w:bCs/>
        </w:rPr>
        <w:t>Datafile</w:t>
      </w:r>
      <w:r w:rsidRPr="00E1774D">
        <w:t>: Physical file that stores data blocks for a tablespace.</w:t>
      </w:r>
    </w:p>
    <w:p w14:paraId="4AD6C69A" w14:textId="77777777" w:rsidR="007256AB" w:rsidRPr="00E1774D" w:rsidRDefault="00000000" w:rsidP="007256AB">
      <w:pPr>
        <w:spacing w:after="160" w:line="278" w:lineRule="auto"/>
      </w:pPr>
      <w:r>
        <w:pict w14:anchorId="7E78636A">
          <v:rect id="_x0000_i1089" style="width:0;height:1.5pt" o:hralign="center" o:hrstd="t" o:hr="t" fillcolor="#a0a0a0" stroked="f"/>
        </w:pict>
      </w:r>
    </w:p>
    <w:p w14:paraId="2C8DD14C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5. What is Oracle ASM?</w:t>
      </w:r>
    </w:p>
    <w:p w14:paraId="57A311CC" w14:textId="77777777" w:rsidR="007256AB" w:rsidRPr="00E1774D" w:rsidRDefault="007256AB" w:rsidP="007256AB">
      <w:pPr>
        <w:numPr>
          <w:ilvl w:val="0"/>
          <w:numId w:val="153"/>
        </w:numPr>
        <w:spacing w:after="160" w:line="278" w:lineRule="auto"/>
      </w:pPr>
      <w:r w:rsidRPr="00E1774D">
        <w:t>ASM (Automatic Storage Management) is Oracle’s volume manager that simplifies storage management by handling striping, mirroring, and redundancy.</w:t>
      </w:r>
    </w:p>
    <w:p w14:paraId="25EE9A00" w14:textId="77777777" w:rsidR="007256AB" w:rsidRPr="00E1774D" w:rsidRDefault="00000000" w:rsidP="007256AB">
      <w:pPr>
        <w:spacing w:after="160" w:line="278" w:lineRule="auto"/>
      </w:pPr>
      <w:r>
        <w:pict w14:anchorId="6B8ADF67">
          <v:rect id="_x0000_i1090" style="width:0;height:1.5pt" o:hralign="center" o:hrstd="t" o:hr="t" fillcolor="#a0a0a0" stroked="f"/>
        </w:pict>
      </w:r>
    </w:p>
    <w:p w14:paraId="4D96B223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6. How do you check database uptime?</w:t>
      </w:r>
    </w:p>
    <w:p w14:paraId="293CD523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sql</w:t>
      </w:r>
      <w:proofErr w:type="spellEnd"/>
    </w:p>
    <w:p w14:paraId="1DC97330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CopyEdit</w:t>
      </w:r>
      <w:proofErr w:type="spellEnd"/>
    </w:p>
    <w:p w14:paraId="5454B940" w14:textId="77777777" w:rsidR="007256AB" w:rsidRPr="00E1774D" w:rsidRDefault="007256AB" w:rsidP="007256AB">
      <w:pPr>
        <w:spacing w:after="160" w:line="278" w:lineRule="auto"/>
      </w:pPr>
      <w:r w:rsidRPr="00E1774D">
        <w:t>SELECT SYSDATE - STARTUP_TIME FROM V$</w:t>
      </w:r>
      <w:proofErr w:type="gramStart"/>
      <w:r w:rsidRPr="00E1774D">
        <w:t>INSTANCE;</w:t>
      </w:r>
      <w:proofErr w:type="gramEnd"/>
    </w:p>
    <w:p w14:paraId="5153AAA9" w14:textId="77777777" w:rsidR="007256AB" w:rsidRPr="00E1774D" w:rsidRDefault="00000000" w:rsidP="007256AB">
      <w:pPr>
        <w:spacing w:after="160" w:line="278" w:lineRule="auto"/>
      </w:pPr>
      <w:r>
        <w:lastRenderedPageBreak/>
        <w:pict w14:anchorId="49A96309">
          <v:rect id="_x0000_i1091" style="width:0;height:1.5pt" o:hralign="center" o:hrstd="t" o:hr="t" fillcolor="#a0a0a0" stroked="f"/>
        </w:pict>
      </w:r>
    </w:p>
    <w:p w14:paraId="11C6EA24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7. What is the purpose of the control file?</w:t>
      </w:r>
    </w:p>
    <w:p w14:paraId="17112B44" w14:textId="77777777" w:rsidR="007256AB" w:rsidRPr="00E1774D" w:rsidRDefault="007256AB" w:rsidP="007256AB">
      <w:pPr>
        <w:numPr>
          <w:ilvl w:val="0"/>
          <w:numId w:val="154"/>
        </w:numPr>
        <w:spacing w:after="160" w:line="278" w:lineRule="auto"/>
      </w:pPr>
      <w:r w:rsidRPr="00E1774D">
        <w:t>Tracks physical structure of the database: DB name, log sequence, datafile names, RMAN backups, checkpoints.</w:t>
      </w:r>
    </w:p>
    <w:p w14:paraId="08B58E6C" w14:textId="77777777" w:rsidR="007256AB" w:rsidRPr="00E1774D" w:rsidRDefault="00000000" w:rsidP="007256AB">
      <w:pPr>
        <w:spacing w:after="160" w:line="278" w:lineRule="auto"/>
      </w:pPr>
      <w:r>
        <w:pict w14:anchorId="02492A6A">
          <v:rect id="_x0000_i1092" style="width:0;height:1.5pt" o:hralign="center" o:hrstd="t" o:hr="t" fillcolor="#a0a0a0" stroked="f"/>
        </w:pict>
      </w:r>
    </w:p>
    <w:p w14:paraId="382579FC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rFonts w:ascii="Segoe UI Emoji" w:hAnsi="Segoe UI Emoji" w:cs="Segoe UI Emoji"/>
          <w:b/>
          <w:bCs/>
        </w:rPr>
        <w:t>🔄</w:t>
      </w:r>
      <w:r w:rsidRPr="00E1774D">
        <w:rPr>
          <w:b/>
          <w:bCs/>
        </w:rPr>
        <w:t xml:space="preserve"> Backup and Recovery (RMAN)</w:t>
      </w:r>
    </w:p>
    <w:p w14:paraId="10C58D98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8. How do you take a full database backup using RMAN?</w:t>
      </w:r>
    </w:p>
    <w:p w14:paraId="05D5B9EB" w14:textId="77777777" w:rsidR="007256AB" w:rsidRPr="00E1774D" w:rsidRDefault="007256AB" w:rsidP="007256AB">
      <w:pPr>
        <w:spacing w:after="160" w:line="278" w:lineRule="auto"/>
      </w:pPr>
      <w:r w:rsidRPr="00E1774D">
        <w:t>bash</w:t>
      </w:r>
    </w:p>
    <w:p w14:paraId="734A1A99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CopyEdit</w:t>
      </w:r>
      <w:proofErr w:type="spellEnd"/>
    </w:p>
    <w:p w14:paraId="7CEB628E" w14:textId="77777777" w:rsidR="007256AB" w:rsidRPr="00E1774D" w:rsidRDefault="007256AB" w:rsidP="007256AB">
      <w:pPr>
        <w:spacing w:after="160" w:line="278" w:lineRule="auto"/>
      </w:pPr>
      <w:r w:rsidRPr="00E1774D">
        <w:t xml:space="preserve">RMAN&gt; BACKUP </w:t>
      </w:r>
      <w:proofErr w:type="gramStart"/>
      <w:r w:rsidRPr="00E1774D">
        <w:t>DATABASE;</w:t>
      </w:r>
      <w:proofErr w:type="gramEnd"/>
    </w:p>
    <w:p w14:paraId="6D30CEE7" w14:textId="77777777" w:rsidR="007256AB" w:rsidRPr="00E1774D" w:rsidRDefault="00000000" w:rsidP="007256AB">
      <w:pPr>
        <w:spacing w:after="160" w:line="278" w:lineRule="auto"/>
      </w:pPr>
      <w:r>
        <w:pict w14:anchorId="4BECC553">
          <v:rect id="_x0000_i1093" style="width:0;height:1.5pt" o:hralign="center" o:hrstd="t" o:hr="t" fillcolor="#a0a0a0" stroked="f"/>
        </w:pict>
      </w:r>
    </w:p>
    <w:p w14:paraId="047E74B9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9. How do you recover from the loss of a datafile?</w:t>
      </w:r>
    </w:p>
    <w:p w14:paraId="025099FA" w14:textId="77777777" w:rsidR="007256AB" w:rsidRPr="00E1774D" w:rsidRDefault="007256AB" w:rsidP="007256AB">
      <w:pPr>
        <w:numPr>
          <w:ilvl w:val="0"/>
          <w:numId w:val="155"/>
        </w:numPr>
        <w:spacing w:after="160" w:line="278" w:lineRule="auto"/>
      </w:pPr>
      <w:r w:rsidRPr="00E1774D">
        <w:t>Restore the datafile from RMAN:</w:t>
      </w:r>
    </w:p>
    <w:p w14:paraId="692FCB35" w14:textId="77777777" w:rsidR="007256AB" w:rsidRPr="00E1774D" w:rsidRDefault="007256AB" w:rsidP="007256AB">
      <w:pPr>
        <w:spacing w:after="160" w:line="278" w:lineRule="auto"/>
      </w:pPr>
      <w:r w:rsidRPr="00E1774D">
        <w:t>bash</w:t>
      </w:r>
    </w:p>
    <w:p w14:paraId="6993A3B8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CopyEdit</w:t>
      </w:r>
      <w:proofErr w:type="spellEnd"/>
    </w:p>
    <w:p w14:paraId="5FFCB72A" w14:textId="77777777" w:rsidR="007256AB" w:rsidRPr="00E1774D" w:rsidRDefault="007256AB" w:rsidP="007256AB">
      <w:pPr>
        <w:spacing w:after="160" w:line="278" w:lineRule="auto"/>
      </w:pPr>
      <w:r w:rsidRPr="00E1774D">
        <w:t xml:space="preserve">RESTORE DATAFILE </w:t>
      </w:r>
      <w:proofErr w:type="gramStart"/>
      <w:r w:rsidRPr="00E1774D">
        <w:t>5;</w:t>
      </w:r>
      <w:proofErr w:type="gramEnd"/>
    </w:p>
    <w:p w14:paraId="7D0BA09E" w14:textId="77777777" w:rsidR="007256AB" w:rsidRPr="00E1774D" w:rsidRDefault="007256AB" w:rsidP="007256AB">
      <w:pPr>
        <w:spacing w:after="160" w:line="278" w:lineRule="auto"/>
      </w:pPr>
      <w:r w:rsidRPr="00E1774D">
        <w:t xml:space="preserve">RECOVER DATAFILE </w:t>
      </w:r>
      <w:proofErr w:type="gramStart"/>
      <w:r w:rsidRPr="00E1774D">
        <w:t>5;</w:t>
      </w:r>
      <w:proofErr w:type="gramEnd"/>
    </w:p>
    <w:p w14:paraId="421DCFD9" w14:textId="77777777" w:rsidR="007256AB" w:rsidRPr="00E1774D" w:rsidRDefault="007256AB" w:rsidP="007256AB">
      <w:pPr>
        <w:numPr>
          <w:ilvl w:val="0"/>
          <w:numId w:val="156"/>
        </w:numPr>
        <w:spacing w:after="160" w:line="278" w:lineRule="auto"/>
      </w:pPr>
      <w:r w:rsidRPr="00E1774D">
        <w:t>Bring the datafile online.</w:t>
      </w:r>
    </w:p>
    <w:p w14:paraId="0CBB9AD1" w14:textId="77777777" w:rsidR="007256AB" w:rsidRPr="00E1774D" w:rsidRDefault="00000000" w:rsidP="007256AB">
      <w:pPr>
        <w:spacing w:after="160" w:line="278" w:lineRule="auto"/>
      </w:pPr>
      <w:r>
        <w:pict w14:anchorId="555AF06C">
          <v:rect id="_x0000_i1094" style="width:0;height:1.5pt" o:hralign="center" o:hrstd="t" o:hr="t" fillcolor="#a0a0a0" stroked="f"/>
        </w:pict>
      </w:r>
    </w:p>
    <w:p w14:paraId="142EF562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10. How to configure RMAN catalog and register a database?</w:t>
      </w:r>
    </w:p>
    <w:p w14:paraId="68885F94" w14:textId="77777777" w:rsidR="007256AB" w:rsidRPr="00E1774D" w:rsidRDefault="007256AB" w:rsidP="007256AB">
      <w:pPr>
        <w:spacing w:after="160" w:line="278" w:lineRule="auto"/>
      </w:pPr>
      <w:r w:rsidRPr="00E1774D">
        <w:t>bash</w:t>
      </w:r>
    </w:p>
    <w:p w14:paraId="52C7ACB2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CopyEdit</w:t>
      </w:r>
      <w:proofErr w:type="spellEnd"/>
    </w:p>
    <w:p w14:paraId="51391323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rman</w:t>
      </w:r>
      <w:proofErr w:type="spellEnd"/>
      <w:r w:rsidRPr="00E1774D">
        <w:t xml:space="preserve"> catalog </w:t>
      </w:r>
      <w:proofErr w:type="spellStart"/>
      <w:r w:rsidRPr="00E1774D">
        <w:t>rman_user</w:t>
      </w:r>
      <w:proofErr w:type="spellEnd"/>
      <w:r w:rsidRPr="00E1774D">
        <w:t>/</w:t>
      </w:r>
      <w:proofErr w:type="spellStart"/>
      <w:r w:rsidRPr="00E1774D">
        <w:t>rman_pwd@rmancat</w:t>
      </w:r>
      <w:proofErr w:type="spellEnd"/>
    </w:p>
    <w:p w14:paraId="15A003D4" w14:textId="77777777" w:rsidR="007256AB" w:rsidRPr="00E1774D" w:rsidRDefault="007256AB" w:rsidP="007256AB">
      <w:pPr>
        <w:spacing w:after="160" w:line="278" w:lineRule="auto"/>
      </w:pPr>
      <w:r w:rsidRPr="00E1774D">
        <w:t xml:space="preserve">register </w:t>
      </w:r>
      <w:proofErr w:type="gramStart"/>
      <w:r w:rsidRPr="00E1774D">
        <w:t>database;</w:t>
      </w:r>
      <w:proofErr w:type="gramEnd"/>
    </w:p>
    <w:p w14:paraId="36BF94E3" w14:textId="77777777" w:rsidR="007256AB" w:rsidRPr="00E1774D" w:rsidRDefault="00000000" w:rsidP="007256AB">
      <w:pPr>
        <w:spacing w:after="160" w:line="278" w:lineRule="auto"/>
      </w:pPr>
      <w:r>
        <w:pict w14:anchorId="1CC645F7">
          <v:rect id="_x0000_i1095" style="width:0;height:1.5pt" o:hralign="center" o:hrstd="t" o:hr="t" fillcolor="#a0a0a0" stroked="f"/>
        </w:pict>
      </w:r>
    </w:p>
    <w:p w14:paraId="6EBF9D22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rFonts w:ascii="Segoe UI Emoji" w:hAnsi="Segoe UI Emoji" w:cs="Segoe UI Emoji"/>
          <w:b/>
          <w:bCs/>
        </w:rPr>
        <w:t>🛠️</w:t>
      </w:r>
      <w:r w:rsidRPr="00E1774D">
        <w:rPr>
          <w:b/>
          <w:bCs/>
        </w:rPr>
        <w:t xml:space="preserve"> Performance Tuning &amp; Monitoring</w:t>
      </w:r>
    </w:p>
    <w:p w14:paraId="47FC04EE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11. What is AWR?</w:t>
      </w:r>
    </w:p>
    <w:p w14:paraId="2A5607BD" w14:textId="77777777" w:rsidR="007256AB" w:rsidRPr="00E1774D" w:rsidRDefault="007256AB" w:rsidP="007256AB">
      <w:pPr>
        <w:numPr>
          <w:ilvl w:val="0"/>
          <w:numId w:val="157"/>
        </w:numPr>
        <w:spacing w:after="160" w:line="278" w:lineRule="auto"/>
      </w:pPr>
      <w:r w:rsidRPr="00E1774D">
        <w:rPr>
          <w:b/>
          <w:bCs/>
        </w:rPr>
        <w:t>AWR (Automatic Workload Repository)</w:t>
      </w:r>
      <w:r w:rsidRPr="00E1774D">
        <w:t xml:space="preserve"> captures performance data snapshots for analysis.</w:t>
      </w:r>
    </w:p>
    <w:p w14:paraId="41739901" w14:textId="77777777" w:rsidR="007256AB" w:rsidRPr="00E1774D" w:rsidRDefault="007256AB" w:rsidP="007256AB">
      <w:pPr>
        <w:spacing w:after="160" w:line="278" w:lineRule="auto"/>
      </w:pPr>
      <w:r w:rsidRPr="00E1774D">
        <w:t>bash</w:t>
      </w:r>
    </w:p>
    <w:p w14:paraId="0AC18FD0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CopyEdit</w:t>
      </w:r>
      <w:proofErr w:type="spellEnd"/>
    </w:p>
    <w:p w14:paraId="3EB6C6E0" w14:textId="77777777" w:rsidR="007256AB" w:rsidRPr="00E1774D" w:rsidRDefault="007256AB" w:rsidP="007256AB">
      <w:pPr>
        <w:spacing w:after="160" w:line="278" w:lineRule="auto"/>
      </w:pPr>
      <w:r w:rsidRPr="00E1774D">
        <w:lastRenderedPageBreak/>
        <w:t xml:space="preserve">SELECT * FROM </w:t>
      </w:r>
      <w:proofErr w:type="spellStart"/>
      <w:r w:rsidRPr="00E1774D">
        <w:t>dba_hist_</w:t>
      </w:r>
      <w:proofErr w:type="gramStart"/>
      <w:r w:rsidRPr="00E1774D">
        <w:t>snapshot</w:t>
      </w:r>
      <w:proofErr w:type="spellEnd"/>
      <w:r w:rsidRPr="00E1774D">
        <w:t>;</w:t>
      </w:r>
      <w:proofErr w:type="gramEnd"/>
    </w:p>
    <w:p w14:paraId="04F84E94" w14:textId="77777777" w:rsidR="007256AB" w:rsidRPr="00E1774D" w:rsidRDefault="00000000" w:rsidP="007256AB">
      <w:pPr>
        <w:spacing w:after="160" w:line="278" w:lineRule="auto"/>
      </w:pPr>
      <w:r>
        <w:pict w14:anchorId="7D76C954">
          <v:rect id="_x0000_i1096" style="width:0;height:1.5pt" o:hralign="center" o:hrstd="t" o:hr="t" fillcolor="#a0a0a0" stroked="f"/>
        </w:pict>
      </w:r>
    </w:p>
    <w:p w14:paraId="44EB3704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12. What are common causes of slow performance?</w:t>
      </w:r>
    </w:p>
    <w:p w14:paraId="0EAA7796" w14:textId="77777777" w:rsidR="007256AB" w:rsidRPr="00E1774D" w:rsidRDefault="007256AB" w:rsidP="007256AB">
      <w:pPr>
        <w:numPr>
          <w:ilvl w:val="0"/>
          <w:numId w:val="158"/>
        </w:numPr>
        <w:spacing w:after="160" w:line="278" w:lineRule="auto"/>
      </w:pPr>
      <w:r w:rsidRPr="00E1774D">
        <w:t>High CPU load.</w:t>
      </w:r>
    </w:p>
    <w:p w14:paraId="3CBA74E2" w14:textId="77777777" w:rsidR="007256AB" w:rsidRPr="00E1774D" w:rsidRDefault="007256AB" w:rsidP="007256AB">
      <w:pPr>
        <w:numPr>
          <w:ilvl w:val="0"/>
          <w:numId w:val="158"/>
        </w:numPr>
        <w:spacing w:after="160" w:line="278" w:lineRule="auto"/>
      </w:pPr>
      <w:r w:rsidRPr="00E1774D">
        <w:t>Poor indexing.</w:t>
      </w:r>
    </w:p>
    <w:p w14:paraId="5822CF34" w14:textId="77777777" w:rsidR="007256AB" w:rsidRPr="00E1774D" w:rsidRDefault="007256AB" w:rsidP="007256AB">
      <w:pPr>
        <w:numPr>
          <w:ilvl w:val="0"/>
          <w:numId w:val="158"/>
        </w:numPr>
        <w:spacing w:after="160" w:line="278" w:lineRule="auto"/>
      </w:pPr>
      <w:r w:rsidRPr="00E1774D">
        <w:t>Fragmented tables/indexes.</w:t>
      </w:r>
    </w:p>
    <w:p w14:paraId="4A73D435" w14:textId="77777777" w:rsidR="007256AB" w:rsidRPr="00E1774D" w:rsidRDefault="007256AB" w:rsidP="007256AB">
      <w:pPr>
        <w:numPr>
          <w:ilvl w:val="0"/>
          <w:numId w:val="158"/>
        </w:numPr>
        <w:spacing w:after="160" w:line="278" w:lineRule="auto"/>
      </w:pPr>
      <w:r w:rsidRPr="00E1774D">
        <w:t>Bad SQL plans.</w:t>
      </w:r>
    </w:p>
    <w:p w14:paraId="58A0D8AF" w14:textId="77777777" w:rsidR="007256AB" w:rsidRPr="00E1774D" w:rsidRDefault="007256AB" w:rsidP="007256AB">
      <w:pPr>
        <w:numPr>
          <w:ilvl w:val="0"/>
          <w:numId w:val="158"/>
        </w:numPr>
        <w:spacing w:after="160" w:line="278" w:lineRule="auto"/>
      </w:pPr>
      <w:r w:rsidRPr="00E1774D">
        <w:t>IO contention.</w:t>
      </w:r>
    </w:p>
    <w:p w14:paraId="2DA58CD7" w14:textId="77777777" w:rsidR="007256AB" w:rsidRPr="00E1774D" w:rsidRDefault="00000000" w:rsidP="007256AB">
      <w:pPr>
        <w:spacing w:after="160" w:line="278" w:lineRule="auto"/>
      </w:pPr>
      <w:r>
        <w:pict w14:anchorId="511688FC">
          <v:rect id="_x0000_i1097" style="width:0;height:1.5pt" o:hralign="center" o:hrstd="t" o:hr="t" fillcolor="#a0a0a0" stroked="f"/>
        </w:pict>
      </w:r>
    </w:p>
    <w:p w14:paraId="4318D0B9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 xml:space="preserve">13. What </w:t>
      </w:r>
      <w:proofErr w:type="gramStart"/>
      <w:r w:rsidRPr="00E1774D">
        <w:rPr>
          <w:b/>
          <w:bCs/>
        </w:rPr>
        <w:t>is</w:t>
      </w:r>
      <w:proofErr w:type="gramEnd"/>
      <w:r w:rsidRPr="00E1774D">
        <w:rPr>
          <w:b/>
          <w:bCs/>
        </w:rPr>
        <w:t xml:space="preserve"> Oracle Wait Interface?</w:t>
      </w:r>
    </w:p>
    <w:p w14:paraId="2A0C2106" w14:textId="77777777" w:rsidR="007256AB" w:rsidRPr="00E1774D" w:rsidRDefault="007256AB" w:rsidP="007256AB">
      <w:pPr>
        <w:numPr>
          <w:ilvl w:val="0"/>
          <w:numId w:val="159"/>
        </w:numPr>
        <w:spacing w:after="160" w:line="278" w:lineRule="auto"/>
      </w:pPr>
      <w:r w:rsidRPr="00E1774D">
        <w:t>Set of views (</w:t>
      </w:r>
      <w:proofErr w:type="spellStart"/>
      <w:r w:rsidRPr="00E1774D">
        <w:t>v$session_wait</w:t>
      </w:r>
      <w:proofErr w:type="spellEnd"/>
      <w:r w:rsidRPr="00E1774D">
        <w:t xml:space="preserve">, </w:t>
      </w:r>
      <w:proofErr w:type="spellStart"/>
      <w:r w:rsidRPr="00E1774D">
        <w:t>v$system_event</w:t>
      </w:r>
      <w:proofErr w:type="spellEnd"/>
      <w:r w:rsidRPr="00E1774D">
        <w:t>) used to understand what sessions are waiting for (IO, locks, etc.).</w:t>
      </w:r>
    </w:p>
    <w:p w14:paraId="2E5BB886" w14:textId="77777777" w:rsidR="007256AB" w:rsidRPr="00E1774D" w:rsidRDefault="00000000" w:rsidP="007256AB">
      <w:pPr>
        <w:spacing w:after="160" w:line="278" w:lineRule="auto"/>
      </w:pPr>
      <w:r>
        <w:pict w14:anchorId="689213EB">
          <v:rect id="_x0000_i1098" style="width:0;height:1.5pt" o:hralign="center" o:hrstd="t" o:hr="t" fillcolor="#a0a0a0" stroked="f"/>
        </w:pict>
      </w:r>
    </w:p>
    <w:p w14:paraId="0FC2C240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rFonts w:ascii="Segoe UI Emoji" w:hAnsi="Segoe UI Emoji" w:cs="Segoe UI Emoji"/>
          <w:b/>
          <w:bCs/>
        </w:rPr>
        <w:t>🚦</w:t>
      </w:r>
      <w:r w:rsidRPr="00E1774D">
        <w:rPr>
          <w:b/>
          <w:bCs/>
        </w:rPr>
        <w:t>Advanced / Scenario-Based Questions</w:t>
      </w:r>
    </w:p>
    <w:p w14:paraId="3DA2D55C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14. How do you perform a rolling patch in Oracle RAC?</w:t>
      </w:r>
    </w:p>
    <w:p w14:paraId="2AE00889" w14:textId="77777777" w:rsidR="007256AB" w:rsidRPr="00E1774D" w:rsidRDefault="007256AB" w:rsidP="007256AB">
      <w:pPr>
        <w:numPr>
          <w:ilvl w:val="0"/>
          <w:numId w:val="160"/>
        </w:numPr>
        <w:spacing w:after="160" w:line="278" w:lineRule="auto"/>
      </w:pPr>
      <w:r w:rsidRPr="00E1774D">
        <w:t xml:space="preserve">Use </w:t>
      </w:r>
      <w:proofErr w:type="spellStart"/>
      <w:r w:rsidRPr="00E1774D">
        <w:rPr>
          <w:b/>
          <w:bCs/>
        </w:rPr>
        <w:t>opatch</w:t>
      </w:r>
      <w:proofErr w:type="spellEnd"/>
      <w:r w:rsidRPr="00E1774D">
        <w:t xml:space="preserve"> with -rolling option to patch one node at a time while others remain online.</w:t>
      </w:r>
    </w:p>
    <w:p w14:paraId="6FB428A3" w14:textId="77777777" w:rsidR="007256AB" w:rsidRPr="00E1774D" w:rsidRDefault="00000000" w:rsidP="007256AB">
      <w:pPr>
        <w:spacing w:after="160" w:line="278" w:lineRule="auto"/>
      </w:pPr>
      <w:r>
        <w:pict w14:anchorId="47131F8C">
          <v:rect id="_x0000_i1099" style="width:0;height:1.5pt" o:hralign="center" o:hrstd="t" o:hr="t" fillcolor="#a0a0a0" stroked="f"/>
        </w:pict>
      </w:r>
    </w:p>
    <w:p w14:paraId="6D87F03F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15. How do you perform Data Guard switchover?</w:t>
      </w:r>
    </w:p>
    <w:p w14:paraId="1318849F" w14:textId="77777777" w:rsidR="007256AB" w:rsidRPr="00E1774D" w:rsidRDefault="007256AB" w:rsidP="007256AB">
      <w:pPr>
        <w:spacing w:after="160" w:line="278" w:lineRule="auto"/>
      </w:pPr>
      <w:r w:rsidRPr="00E1774D">
        <w:t>bash</w:t>
      </w:r>
    </w:p>
    <w:p w14:paraId="2EA4723F" w14:textId="77777777" w:rsidR="007256AB" w:rsidRPr="00E1774D" w:rsidRDefault="007256AB" w:rsidP="007256AB">
      <w:pPr>
        <w:spacing w:after="160" w:line="278" w:lineRule="auto"/>
      </w:pPr>
      <w:proofErr w:type="spellStart"/>
      <w:r w:rsidRPr="00E1774D">
        <w:t>CopyEdit</w:t>
      </w:r>
      <w:proofErr w:type="spellEnd"/>
    </w:p>
    <w:p w14:paraId="75BFB459" w14:textId="77777777" w:rsidR="007256AB" w:rsidRPr="00E1774D" w:rsidRDefault="007256AB" w:rsidP="007256AB">
      <w:pPr>
        <w:spacing w:after="160" w:line="278" w:lineRule="auto"/>
      </w:pPr>
      <w:r w:rsidRPr="00E1774D">
        <w:t>-- On primary:</w:t>
      </w:r>
    </w:p>
    <w:p w14:paraId="5676B5E3" w14:textId="77777777" w:rsidR="007256AB" w:rsidRPr="00E1774D" w:rsidRDefault="007256AB" w:rsidP="007256AB">
      <w:pPr>
        <w:spacing w:after="160" w:line="278" w:lineRule="auto"/>
      </w:pPr>
      <w:r w:rsidRPr="00E1774D">
        <w:t xml:space="preserve">ALTER DATABASE COMMIT TO SWITCHOVER TO </w:t>
      </w:r>
      <w:proofErr w:type="gramStart"/>
      <w:r w:rsidRPr="00E1774D">
        <w:t>STANDBY;</w:t>
      </w:r>
      <w:proofErr w:type="gramEnd"/>
    </w:p>
    <w:p w14:paraId="232CB389" w14:textId="77777777" w:rsidR="007256AB" w:rsidRPr="00E1774D" w:rsidRDefault="007256AB" w:rsidP="007256AB">
      <w:pPr>
        <w:spacing w:after="160" w:line="278" w:lineRule="auto"/>
      </w:pPr>
    </w:p>
    <w:p w14:paraId="04F06218" w14:textId="77777777" w:rsidR="007256AB" w:rsidRPr="00E1774D" w:rsidRDefault="007256AB" w:rsidP="007256AB">
      <w:pPr>
        <w:spacing w:after="160" w:line="278" w:lineRule="auto"/>
      </w:pPr>
      <w:r w:rsidRPr="00E1774D">
        <w:t>-- On standby:</w:t>
      </w:r>
    </w:p>
    <w:p w14:paraId="14EFE599" w14:textId="77777777" w:rsidR="007256AB" w:rsidRPr="00E1774D" w:rsidRDefault="007256AB" w:rsidP="007256AB">
      <w:pPr>
        <w:spacing w:after="160" w:line="278" w:lineRule="auto"/>
      </w:pPr>
      <w:r w:rsidRPr="00E1774D">
        <w:t xml:space="preserve">ALTER DATABASE COMMIT TO SWITCHOVER TO </w:t>
      </w:r>
      <w:proofErr w:type="gramStart"/>
      <w:r w:rsidRPr="00E1774D">
        <w:t>PRIMARY;</w:t>
      </w:r>
      <w:proofErr w:type="gramEnd"/>
    </w:p>
    <w:p w14:paraId="5247DEDF" w14:textId="77777777" w:rsidR="007256AB" w:rsidRPr="00E1774D" w:rsidRDefault="00000000" w:rsidP="007256AB">
      <w:pPr>
        <w:spacing w:after="160" w:line="278" w:lineRule="auto"/>
      </w:pPr>
      <w:r>
        <w:pict w14:anchorId="43AE1D65">
          <v:rect id="_x0000_i1100" style="width:0;height:1.5pt" o:hralign="center" o:hrstd="t" o:hr="t" fillcolor="#a0a0a0" stroked="f"/>
        </w:pict>
      </w:r>
    </w:p>
    <w:p w14:paraId="2A3DE502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16. How do you clone a database using RMAN?</w:t>
      </w:r>
    </w:p>
    <w:p w14:paraId="238748F5" w14:textId="77777777" w:rsidR="007256AB" w:rsidRPr="00E1774D" w:rsidRDefault="007256AB" w:rsidP="007256AB">
      <w:pPr>
        <w:numPr>
          <w:ilvl w:val="0"/>
          <w:numId w:val="161"/>
        </w:numPr>
        <w:spacing w:after="160" w:line="278" w:lineRule="auto"/>
      </w:pPr>
      <w:r w:rsidRPr="00E1774D">
        <w:t>Backup source.</w:t>
      </w:r>
    </w:p>
    <w:p w14:paraId="1806A092" w14:textId="77777777" w:rsidR="007256AB" w:rsidRPr="00E1774D" w:rsidRDefault="007256AB" w:rsidP="007256AB">
      <w:pPr>
        <w:numPr>
          <w:ilvl w:val="0"/>
          <w:numId w:val="161"/>
        </w:numPr>
        <w:spacing w:after="160" w:line="278" w:lineRule="auto"/>
      </w:pPr>
      <w:r w:rsidRPr="00E1774D">
        <w:t xml:space="preserve">Transfer backup and </w:t>
      </w:r>
      <w:proofErr w:type="spellStart"/>
      <w:r w:rsidRPr="00E1774D">
        <w:t>init</w:t>
      </w:r>
      <w:proofErr w:type="spellEnd"/>
      <w:r w:rsidRPr="00E1774D">
        <w:t>/</w:t>
      </w:r>
      <w:proofErr w:type="spellStart"/>
      <w:r w:rsidRPr="00E1774D">
        <w:t>spfile</w:t>
      </w:r>
      <w:proofErr w:type="spellEnd"/>
      <w:r w:rsidRPr="00E1774D">
        <w:t>.</w:t>
      </w:r>
    </w:p>
    <w:p w14:paraId="514AB20B" w14:textId="77777777" w:rsidR="007256AB" w:rsidRPr="00E1774D" w:rsidRDefault="007256AB" w:rsidP="007256AB">
      <w:pPr>
        <w:numPr>
          <w:ilvl w:val="0"/>
          <w:numId w:val="161"/>
        </w:numPr>
        <w:spacing w:after="160" w:line="278" w:lineRule="auto"/>
      </w:pPr>
      <w:r w:rsidRPr="00E1774D">
        <w:t>Use DUPLICATE DATABASE TO &lt;newname&gt; with NOOPEN.</w:t>
      </w:r>
    </w:p>
    <w:p w14:paraId="399D21E5" w14:textId="77777777" w:rsidR="007256AB" w:rsidRPr="00E1774D" w:rsidRDefault="00000000" w:rsidP="007256AB">
      <w:pPr>
        <w:spacing w:after="160" w:line="278" w:lineRule="auto"/>
      </w:pPr>
      <w:r>
        <w:lastRenderedPageBreak/>
        <w:pict w14:anchorId="09AA75E0">
          <v:rect id="_x0000_i1101" style="width:0;height:1.5pt" o:hralign="center" o:hrstd="t" o:hr="t" fillcolor="#a0a0a0" stroked="f"/>
        </w:pict>
      </w:r>
    </w:p>
    <w:p w14:paraId="5C2A161F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rFonts w:ascii="Segoe UI Emoji" w:hAnsi="Segoe UI Emoji" w:cs="Segoe UI Emoji"/>
          <w:b/>
          <w:bCs/>
        </w:rPr>
        <w:t>🔁</w:t>
      </w:r>
      <w:r w:rsidRPr="00E1774D">
        <w:rPr>
          <w:b/>
          <w:bCs/>
        </w:rPr>
        <w:t xml:space="preserve"> Oracle 21c/19c New Features (Bonus)</w:t>
      </w:r>
    </w:p>
    <w:p w14:paraId="559F8B7C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 xml:space="preserve">17. What is </w:t>
      </w:r>
      <w:proofErr w:type="spellStart"/>
      <w:r w:rsidRPr="00E1774D">
        <w:rPr>
          <w:b/>
          <w:bCs/>
        </w:rPr>
        <w:t>AutoML</w:t>
      </w:r>
      <w:proofErr w:type="spellEnd"/>
      <w:r w:rsidRPr="00E1774D">
        <w:rPr>
          <w:b/>
          <w:bCs/>
        </w:rPr>
        <w:t xml:space="preserve"> in Oracle 21c?</w:t>
      </w:r>
    </w:p>
    <w:p w14:paraId="64B70749" w14:textId="77777777" w:rsidR="007256AB" w:rsidRPr="00E1774D" w:rsidRDefault="007256AB" w:rsidP="007256AB">
      <w:pPr>
        <w:numPr>
          <w:ilvl w:val="0"/>
          <w:numId w:val="162"/>
        </w:numPr>
        <w:spacing w:after="160" w:line="278" w:lineRule="auto"/>
      </w:pPr>
      <w:r w:rsidRPr="00E1774D">
        <w:t>Machine Learning models directly in the DB using SQL interface (DBMS_DATA_MINING).</w:t>
      </w:r>
    </w:p>
    <w:p w14:paraId="5C9F634B" w14:textId="77777777" w:rsidR="007256AB" w:rsidRPr="00E1774D" w:rsidRDefault="007256AB" w:rsidP="007256AB">
      <w:pPr>
        <w:spacing w:after="160" w:line="278" w:lineRule="auto"/>
        <w:rPr>
          <w:b/>
          <w:bCs/>
        </w:rPr>
      </w:pPr>
      <w:r w:rsidRPr="00E1774D">
        <w:rPr>
          <w:b/>
          <w:bCs/>
        </w:rPr>
        <w:t>18. What is Hybrid Partitioned Table?</w:t>
      </w:r>
    </w:p>
    <w:p w14:paraId="69B12409" w14:textId="77777777" w:rsidR="007256AB" w:rsidRPr="00E1774D" w:rsidRDefault="007256AB" w:rsidP="007256AB">
      <w:pPr>
        <w:numPr>
          <w:ilvl w:val="0"/>
          <w:numId w:val="163"/>
        </w:numPr>
        <w:spacing w:after="160" w:line="278" w:lineRule="auto"/>
      </w:pPr>
      <w:r w:rsidRPr="00E1774D">
        <w:t>Table with partitions stored in different tablespaces or external sources (</w:t>
      </w:r>
      <w:proofErr w:type="spellStart"/>
      <w:r w:rsidRPr="00E1774D">
        <w:t>eg.</w:t>
      </w:r>
      <w:proofErr w:type="spellEnd"/>
      <w:r w:rsidRPr="00E1774D">
        <w:t>, files).</w:t>
      </w:r>
    </w:p>
    <w:p w14:paraId="22F7E024" w14:textId="77777777" w:rsidR="00A14947" w:rsidRPr="00D07E84" w:rsidRDefault="00A14947" w:rsidP="001D5D92">
      <w:pPr>
        <w:spacing w:before="120" w:after="120"/>
        <w:rPr>
          <w:rFonts w:ascii="Calibri" w:hAnsi="Calibri" w:cs="Calibri"/>
        </w:rPr>
      </w:pPr>
    </w:p>
    <w:p w14:paraId="466D6EAE" w14:textId="77777777" w:rsidR="00047278" w:rsidRPr="00D07E84" w:rsidRDefault="00047278" w:rsidP="001D5D92">
      <w:pPr>
        <w:spacing w:before="120" w:after="120"/>
        <w:rPr>
          <w:rFonts w:ascii="Calibri" w:hAnsi="Calibri" w:cs="Calibri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060"/>
        <w:gridCol w:w="249"/>
        <w:gridCol w:w="4051"/>
      </w:tblGrid>
      <w:tr w:rsidR="00047278" w:rsidRPr="00D07E84" w14:paraId="47006EE9" w14:textId="77777777" w:rsidTr="001D5D92">
        <w:tc>
          <w:tcPr>
            <w:tcW w:w="2703" w:type="pct"/>
            <w:tcBorders>
              <w:bottom w:val="single" w:sz="4" w:space="0" w:color="auto"/>
            </w:tcBorders>
            <w:shd w:val="clear" w:color="auto" w:fill="auto"/>
          </w:tcPr>
          <w:p w14:paraId="6F3BD5DC" w14:textId="77777777" w:rsidR="00047278" w:rsidRPr="00D07E84" w:rsidRDefault="00047278" w:rsidP="001D5D92">
            <w:pPr>
              <w:widowControl w:val="0"/>
              <w:spacing w:before="120" w:after="120"/>
              <w:rPr>
                <w:rFonts w:ascii="Calibri" w:hAnsi="Calibri" w:cs="Calibri"/>
              </w:rPr>
            </w:pPr>
          </w:p>
        </w:tc>
        <w:tc>
          <w:tcPr>
            <w:tcW w:w="133" w:type="pct"/>
            <w:shd w:val="clear" w:color="auto" w:fill="auto"/>
          </w:tcPr>
          <w:p w14:paraId="65885227" w14:textId="77777777" w:rsidR="00047278" w:rsidRPr="00D07E84" w:rsidRDefault="00047278" w:rsidP="001D5D92">
            <w:pPr>
              <w:widowControl w:val="0"/>
              <w:spacing w:before="120" w:after="120"/>
              <w:rPr>
                <w:rFonts w:ascii="Calibri" w:hAnsi="Calibri" w:cs="Calibri"/>
              </w:rPr>
            </w:pPr>
          </w:p>
        </w:tc>
        <w:tc>
          <w:tcPr>
            <w:tcW w:w="2164" w:type="pct"/>
            <w:tcBorders>
              <w:bottom w:val="single" w:sz="4" w:space="0" w:color="auto"/>
            </w:tcBorders>
            <w:shd w:val="clear" w:color="auto" w:fill="auto"/>
          </w:tcPr>
          <w:p w14:paraId="39C49E7A" w14:textId="77777777" w:rsidR="00047278" w:rsidRPr="00D07E84" w:rsidRDefault="00047278" w:rsidP="001D5D92">
            <w:pPr>
              <w:widowControl w:val="0"/>
              <w:spacing w:before="120" w:after="120"/>
              <w:rPr>
                <w:rFonts w:ascii="Calibri" w:hAnsi="Calibri" w:cs="Calibri"/>
              </w:rPr>
            </w:pPr>
          </w:p>
        </w:tc>
      </w:tr>
      <w:tr w:rsidR="00047278" w:rsidRPr="00D07E84" w14:paraId="067073D3" w14:textId="77777777" w:rsidTr="001D5D92">
        <w:tc>
          <w:tcPr>
            <w:tcW w:w="2703" w:type="pct"/>
            <w:tcBorders>
              <w:top w:val="single" w:sz="4" w:space="0" w:color="auto"/>
            </w:tcBorders>
            <w:shd w:val="clear" w:color="auto" w:fill="auto"/>
          </w:tcPr>
          <w:p w14:paraId="76ABAA25" w14:textId="3FC9A2DC" w:rsidR="00047278" w:rsidRPr="00D07E84" w:rsidRDefault="00047278" w:rsidP="001D5D92">
            <w:pPr>
              <w:widowControl w:val="0"/>
              <w:spacing w:before="120" w:after="120"/>
              <w:rPr>
                <w:rFonts w:ascii="Calibri" w:hAnsi="Calibri" w:cs="Calibri"/>
              </w:rPr>
            </w:pPr>
          </w:p>
        </w:tc>
        <w:tc>
          <w:tcPr>
            <w:tcW w:w="133" w:type="pct"/>
            <w:shd w:val="clear" w:color="auto" w:fill="auto"/>
          </w:tcPr>
          <w:p w14:paraId="32AB54EA" w14:textId="77777777" w:rsidR="00047278" w:rsidRPr="00D07E84" w:rsidRDefault="00047278" w:rsidP="001D5D92">
            <w:pPr>
              <w:widowControl w:val="0"/>
              <w:spacing w:before="120" w:after="120"/>
              <w:rPr>
                <w:rFonts w:ascii="Calibri" w:hAnsi="Calibri" w:cs="Calibri"/>
              </w:rPr>
            </w:pPr>
          </w:p>
        </w:tc>
        <w:tc>
          <w:tcPr>
            <w:tcW w:w="2164" w:type="pct"/>
            <w:tcBorders>
              <w:top w:val="single" w:sz="4" w:space="0" w:color="auto"/>
            </w:tcBorders>
            <w:shd w:val="clear" w:color="auto" w:fill="auto"/>
          </w:tcPr>
          <w:p w14:paraId="71E55811" w14:textId="2DCA2A68" w:rsidR="00A67C4B" w:rsidRPr="00D07E84" w:rsidRDefault="00A67C4B" w:rsidP="00A67C4B">
            <w:pPr>
              <w:widowControl w:val="0"/>
              <w:spacing w:before="120" w:after="120"/>
              <w:rPr>
                <w:rFonts w:ascii="Calibri" w:hAnsi="Calibri" w:cs="Calibri"/>
              </w:rPr>
            </w:pPr>
          </w:p>
        </w:tc>
      </w:tr>
    </w:tbl>
    <w:p w14:paraId="096A3078" w14:textId="16E3F2B0" w:rsidR="00047278" w:rsidRDefault="00B9650F" w:rsidP="001D5D92">
      <w:pPr>
        <w:pStyle w:val="Heading1"/>
        <w:spacing w:before="120" w:after="120"/>
        <w:rPr>
          <w:rFonts w:ascii="Calibri" w:hAnsi="Calibri" w:cs="Calibri"/>
        </w:rPr>
      </w:pPr>
      <w:bookmarkStart w:id="19" w:name="_Toc203810755"/>
      <w:r>
        <w:rPr>
          <w:rFonts w:ascii="Calibri" w:hAnsi="Calibri" w:cs="Calibri"/>
        </w:rPr>
        <w:t>Oracle to Postgres migration</w:t>
      </w:r>
      <w:bookmarkEnd w:id="19"/>
    </w:p>
    <w:p w14:paraId="0504F6E9" w14:textId="77777777" w:rsidR="00B9650F" w:rsidRDefault="00B9650F" w:rsidP="00B9650F"/>
    <w:p w14:paraId="092766E0" w14:textId="10EF070D" w:rsidR="00EF7F17" w:rsidRDefault="00EF7F17" w:rsidP="00B9650F">
      <w:r w:rsidRPr="00EF7F17">
        <w:t>https://www.youtube.com/watch?v=V_6ICUtMRfM</w:t>
      </w:r>
    </w:p>
    <w:p w14:paraId="2A80EE69" w14:textId="3B880AB1" w:rsidR="00B9650F" w:rsidRPr="00454AA0" w:rsidRDefault="00E24A97" w:rsidP="00B9650F">
      <w:pPr>
        <w:spacing w:after="160" w:line="278" w:lineRule="auto"/>
      </w:pPr>
      <w:r>
        <w:t>s</w:t>
      </w:r>
      <w:r w:rsidR="00B9650F" w:rsidRPr="00454AA0">
        <w:t xml:space="preserve">tep by step migration from oracle to azure </w:t>
      </w:r>
      <w:proofErr w:type="spellStart"/>
      <w:r w:rsidR="00B9650F" w:rsidRPr="00454AA0">
        <w:t>postgres</w:t>
      </w:r>
      <w:proofErr w:type="spellEnd"/>
      <w:r w:rsidR="00B9650F" w:rsidRPr="00454AA0">
        <w:t xml:space="preserve"> </w:t>
      </w:r>
    </w:p>
    <w:p w14:paraId="2F4708F9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b/>
          <w:bCs/>
        </w:rPr>
        <w:t>ChatGPT said:</w:t>
      </w:r>
    </w:p>
    <w:p w14:paraId="53300F69" w14:textId="77777777" w:rsidR="00B9650F" w:rsidRPr="00454AA0" w:rsidRDefault="00B9650F" w:rsidP="00B9650F">
      <w:pPr>
        <w:spacing w:after="160" w:line="278" w:lineRule="auto"/>
      </w:pPr>
      <w:r w:rsidRPr="00454AA0">
        <w:t xml:space="preserve">Here's a </w:t>
      </w:r>
      <w:r w:rsidRPr="00454AA0">
        <w:rPr>
          <w:b/>
          <w:bCs/>
        </w:rPr>
        <w:t>step-by-step guide</w:t>
      </w:r>
      <w:r w:rsidRPr="00454AA0">
        <w:t xml:space="preserve"> to migrate an </w:t>
      </w:r>
      <w:r w:rsidRPr="00454AA0">
        <w:rPr>
          <w:b/>
          <w:bCs/>
        </w:rPr>
        <w:t>on-premises Oracle database to Azure Database for PostgreSQL</w:t>
      </w:r>
      <w:r w:rsidRPr="00454AA0">
        <w:t xml:space="preserve"> using a </w:t>
      </w:r>
      <w:r w:rsidRPr="00454AA0">
        <w:rPr>
          <w:b/>
          <w:bCs/>
        </w:rPr>
        <w:t>logical migration</w:t>
      </w:r>
      <w:r w:rsidRPr="00454AA0">
        <w:t xml:space="preserve"> approach (schema + data). This covers both </w:t>
      </w:r>
      <w:r w:rsidRPr="00454AA0">
        <w:rPr>
          <w:b/>
          <w:bCs/>
        </w:rPr>
        <w:t>online</w:t>
      </w:r>
      <w:r w:rsidRPr="00454AA0">
        <w:t xml:space="preserve"> and </w:t>
      </w:r>
      <w:r w:rsidRPr="00454AA0">
        <w:rPr>
          <w:b/>
          <w:bCs/>
        </w:rPr>
        <w:t>offline</w:t>
      </w:r>
      <w:r w:rsidRPr="00454AA0">
        <w:t xml:space="preserve"> migration methods using </w:t>
      </w:r>
      <w:r w:rsidRPr="00454AA0">
        <w:rPr>
          <w:b/>
          <w:bCs/>
        </w:rPr>
        <w:t>Ora2Pg</w:t>
      </w:r>
      <w:r w:rsidRPr="00454AA0">
        <w:t>, a widely used open-source tool.</w:t>
      </w:r>
    </w:p>
    <w:p w14:paraId="75CC1442" w14:textId="77777777" w:rsidR="00B9650F" w:rsidRPr="00454AA0" w:rsidRDefault="00000000" w:rsidP="00B9650F">
      <w:pPr>
        <w:spacing w:after="160" w:line="278" w:lineRule="auto"/>
      </w:pPr>
      <w:r>
        <w:pict w14:anchorId="394523A7">
          <v:rect id="_x0000_i1102" style="width:0;height:1.5pt" o:hralign="center" o:hrstd="t" o:hr="t" fillcolor="#a0a0a0" stroked="f"/>
        </w:pict>
      </w:r>
    </w:p>
    <w:p w14:paraId="313219B8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✅</w:t>
      </w:r>
      <w:r w:rsidRPr="00454AA0">
        <w:rPr>
          <w:b/>
          <w:bCs/>
        </w:rPr>
        <w:t xml:space="preserve"> Pre-Migration Checklist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5600"/>
      </w:tblGrid>
      <w:tr w:rsidR="00B9650F" w:rsidRPr="00454AA0" w14:paraId="217A5126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11777E" w14:textId="77777777" w:rsidR="00B9650F" w:rsidRPr="00454AA0" w:rsidRDefault="00B9650F" w:rsidP="00261A76">
            <w:pPr>
              <w:spacing w:after="160" w:line="278" w:lineRule="auto"/>
              <w:rPr>
                <w:b/>
                <w:bCs/>
              </w:rPr>
            </w:pPr>
            <w:r w:rsidRPr="00454AA0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3B21F9D6" w14:textId="77777777" w:rsidR="00B9650F" w:rsidRPr="00454AA0" w:rsidRDefault="00B9650F" w:rsidP="00261A76">
            <w:pPr>
              <w:spacing w:after="160" w:line="278" w:lineRule="auto"/>
              <w:rPr>
                <w:b/>
                <w:bCs/>
              </w:rPr>
            </w:pPr>
            <w:r w:rsidRPr="00454AA0">
              <w:rPr>
                <w:b/>
                <w:bCs/>
              </w:rPr>
              <w:t>Description</w:t>
            </w:r>
          </w:p>
        </w:tc>
      </w:tr>
      <w:tr w:rsidR="00B9650F" w:rsidRPr="00454AA0" w14:paraId="086BFCD2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7E071" w14:textId="77777777" w:rsidR="00B9650F" w:rsidRPr="00454AA0" w:rsidRDefault="00B9650F" w:rsidP="00261A76">
            <w:pPr>
              <w:spacing w:after="160" w:line="278" w:lineRule="auto"/>
            </w:pPr>
            <w:r w:rsidRPr="00454AA0">
              <w:rPr>
                <w:rFonts w:ascii="Segoe UI Emoji" w:hAnsi="Segoe UI Emoji" w:cs="Segoe UI Emoji"/>
              </w:rPr>
              <w:t>⚙️</w:t>
            </w:r>
            <w:r w:rsidRPr="00454AA0">
              <w:t xml:space="preserve"> Assess DB</w:t>
            </w:r>
          </w:p>
        </w:tc>
        <w:tc>
          <w:tcPr>
            <w:tcW w:w="0" w:type="auto"/>
            <w:vAlign w:val="center"/>
            <w:hideMark/>
          </w:tcPr>
          <w:p w14:paraId="33BA2D63" w14:textId="77777777" w:rsidR="00B9650F" w:rsidRPr="00454AA0" w:rsidRDefault="00B9650F" w:rsidP="00261A76">
            <w:pPr>
              <w:spacing w:after="160" w:line="278" w:lineRule="auto"/>
            </w:pPr>
            <w:r w:rsidRPr="00454AA0">
              <w:t xml:space="preserve">Use </w:t>
            </w:r>
            <w:r w:rsidRPr="00454AA0">
              <w:rPr>
                <w:b/>
                <w:bCs/>
              </w:rPr>
              <w:t>Ora2Pg</w:t>
            </w:r>
            <w:r w:rsidRPr="00454AA0">
              <w:t xml:space="preserve"> to evaluate schema compatibility</w:t>
            </w:r>
          </w:p>
        </w:tc>
      </w:tr>
      <w:tr w:rsidR="00B9650F" w:rsidRPr="00454AA0" w14:paraId="4142372E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EAD33" w14:textId="77777777" w:rsidR="00B9650F" w:rsidRPr="00454AA0" w:rsidRDefault="00B9650F" w:rsidP="00261A76">
            <w:pPr>
              <w:spacing w:after="160" w:line="278" w:lineRule="auto"/>
            </w:pPr>
            <w:r w:rsidRPr="00454AA0">
              <w:rPr>
                <w:rFonts w:ascii="Segoe UI Emoji" w:hAnsi="Segoe UI Emoji" w:cs="Segoe UI Emoji"/>
              </w:rPr>
              <w:t>☁️</w:t>
            </w:r>
            <w:r w:rsidRPr="00454AA0">
              <w:t xml:space="preserve"> Setup Azure</w:t>
            </w:r>
          </w:p>
        </w:tc>
        <w:tc>
          <w:tcPr>
            <w:tcW w:w="0" w:type="auto"/>
            <w:vAlign w:val="center"/>
            <w:hideMark/>
          </w:tcPr>
          <w:p w14:paraId="60D75E1C" w14:textId="77777777" w:rsidR="00B9650F" w:rsidRPr="00454AA0" w:rsidRDefault="00B9650F" w:rsidP="00261A76">
            <w:pPr>
              <w:spacing w:after="160" w:line="278" w:lineRule="auto"/>
            </w:pPr>
            <w:r w:rsidRPr="00454AA0">
              <w:t xml:space="preserve">Provision </w:t>
            </w:r>
            <w:r w:rsidRPr="00454AA0">
              <w:rPr>
                <w:b/>
                <w:bCs/>
              </w:rPr>
              <w:t>Azure Database for PostgreSQL (Flexible Server)</w:t>
            </w:r>
          </w:p>
        </w:tc>
      </w:tr>
      <w:tr w:rsidR="00B9650F" w:rsidRPr="00454AA0" w14:paraId="13952BA7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BC5D7" w14:textId="77777777" w:rsidR="00B9650F" w:rsidRPr="00454AA0" w:rsidRDefault="00B9650F" w:rsidP="00261A76">
            <w:pPr>
              <w:spacing w:after="160" w:line="278" w:lineRule="auto"/>
            </w:pPr>
            <w:r w:rsidRPr="00454AA0">
              <w:rPr>
                <w:rFonts w:ascii="Segoe UI Emoji" w:hAnsi="Segoe UI Emoji" w:cs="Segoe UI Emoji"/>
              </w:rPr>
              <w:t>🔐</w:t>
            </w:r>
            <w:r w:rsidRPr="00454AA0">
              <w:t xml:space="preserve"> Network Access</w:t>
            </w:r>
          </w:p>
        </w:tc>
        <w:tc>
          <w:tcPr>
            <w:tcW w:w="0" w:type="auto"/>
            <w:vAlign w:val="center"/>
            <w:hideMark/>
          </w:tcPr>
          <w:p w14:paraId="09F192B0" w14:textId="77777777" w:rsidR="00B9650F" w:rsidRPr="00454AA0" w:rsidRDefault="00B9650F" w:rsidP="00261A76">
            <w:pPr>
              <w:spacing w:after="160" w:line="278" w:lineRule="auto"/>
            </w:pPr>
            <w:r w:rsidRPr="00454AA0">
              <w:t>Whitelist client IP, configure VNET if needed</w:t>
            </w:r>
          </w:p>
        </w:tc>
      </w:tr>
      <w:tr w:rsidR="00B9650F" w:rsidRPr="00454AA0" w14:paraId="60132532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8649B" w14:textId="77777777" w:rsidR="00B9650F" w:rsidRPr="00454AA0" w:rsidRDefault="00B9650F" w:rsidP="00261A76">
            <w:pPr>
              <w:spacing w:after="160" w:line="278" w:lineRule="auto"/>
            </w:pPr>
            <w:r w:rsidRPr="00454AA0">
              <w:rPr>
                <w:rFonts w:ascii="Segoe UI Emoji" w:hAnsi="Segoe UI Emoji" w:cs="Segoe UI Emoji"/>
              </w:rPr>
              <w:t>🧪</w:t>
            </w:r>
            <w:r w:rsidRPr="00454AA0">
              <w:t xml:space="preserve"> Testing</w:t>
            </w:r>
          </w:p>
        </w:tc>
        <w:tc>
          <w:tcPr>
            <w:tcW w:w="0" w:type="auto"/>
            <w:vAlign w:val="center"/>
            <w:hideMark/>
          </w:tcPr>
          <w:p w14:paraId="28F87E54" w14:textId="77777777" w:rsidR="00B9650F" w:rsidRPr="00454AA0" w:rsidRDefault="00B9650F" w:rsidP="00261A76">
            <w:pPr>
              <w:spacing w:after="160" w:line="278" w:lineRule="auto"/>
            </w:pPr>
            <w:r w:rsidRPr="00454AA0">
              <w:t>Validate Ora2Pg report before actual migration</w:t>
            </w:r>
          </w:p>
        </w:tc>
      </w:tr>
      <w:tr w:rsidR="00B9650F" w:rsidRPr="00454AA0" w14:paraId="56C1A4F1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6D058" w14:textId="77777777" w:rsidR="00B9650F" w:rsidRPr="00454AA0" w:rsidRDefault="00B9650F" w:rsidP="00261A76">
            <w:pPr>
              <w:spacing w:after="160" w:line="278" w:lineRule="auto"/>
            </w:pPr>
            <w:r w:rsidRPr="00454AA0">
              <w:rPr>
                <w:rFonts w:ascii="Segoe UI Emoji" w:hAnsi="Segoe UI Emoji" w:cs="Segoe UI Emoji"/>
              </w:rPr>
              <w:t>💾</w:t>
            </w:r>
            <w:r w:rsidRPr="00454AA0">
              <w:t xml:space="preserve"> Backup</w:t>
            </w:r>
          </w:p>
        </w:tc>
        <w:tc>
          <w:tcPr>
            <w:tcW w:w="0" w:type="auto"/>
            <w:vAlign w:val="center"/>
            <w:hideMark/>
          </w:tcPr>
          <w:p w14:paraId="23F3B05D" w14:textId="77777777" w:rsidR="00B9650F" w:rsidRPr="00454AA0" w:rsidRDefault="00B9650F" w:rsidP="00261A76">
            <w:pPr>
              <w:spacing w:after="160" w:line="278" w:lineRule="auto"/>
            </w:pPr>
            <w:r w:rsidRPr="00454AA0">
              <w:t>Take a full Oracle DB backup (just in case)</w:t>
            </w:r>
          </w:p>
        </w:tc>
      </w:tr>
    </w:tbl>
    <w:p w14:paraId="5DE1A47D" w14:textId="77777777" w:rsidR="00B9650F" w:rsidRPr="00454AA0" w:rsidRDefault="00000000" w:rsidP="00B9650F">
      <w:pPr>
        <w:spacing w:after="160" w:line="278" w:lineRule="auto"/>
      </w:pPr>
      <w:r>
        <w:pict w14:anchorId="2C75865A">
          <v:rect id="_x0000_i1103" style="width:0;height:1.5pt" o:hralign="center" o:hrstd="t" o:hr="t" fillcolor="#a0a0a0" stroked="f"/>
        </w:pict>
      </w:r>
    </w:p>
    <w:p w14:paraId="347041AD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🛠️</w:t>
      </w:r>
      <w:r w:rsidRPr="00454AA0">
        <w:rPr>
          <w:b/>
          <w:bCs/>
        </w:rPr>
        <w:t xml:space="preserve"> TOOLS REQUIRED</w:t>
      </w:r>
    </w:p>
    <w:p w14:paraId="519463C3" w14:textId="77777777" w:rsidR="00B9650F" w:rsidRPr="00454AA0" w:rsidRDefault="00B9650F" w:rsidP="00B9650F">
      <w:pPr>
        <w:numPr>
          <w:ilvl w:val="0"/>
          <w:numId w:val="164"/>
        </w:numPr>
        <w:spacing w:after="160" w:line="278" w:lineRule="auto"/>
      </w:pPr>
      <w:r w:rsidRPr="00454AA0">
        <w:lastRenderedPageBreak/>
        <w:t>Ora2Pg – for schema and data export</w:t>
      </w:r>
    </w:p>
    <w:p w14:paraId="44C4087B" w14:textId="77777777" w:rsidR="00B9650F" w:rsidRPr="00454AA0" w:rsidRDefault="00B9650F" w:rsidP="00B9650F">
      <w:pPr>
        <w:numPr>
          <w:ilvl w:val="0"/>
          <w:numId w:val="164"/>
        </w:numPr>
        <w:spacing w:after="160" w:line="278" w:lineRule="auto"/>
      </w:pPr>
      <w:proofErr w:type="spellStart"/>
      <w:r w:rsidRPr="00454AA0">
        <w:t>psql</w:t>
      </w:r>
      <w:proofErr w:type="spellEnd"/>
      <w:r w:rsidRPr="00454AA0">
        <w:t xml:space="preserve"> or </w:t>
      </w:r>
      <w:proofErr w:type="spellStart"/>
      <w:r w:rsidRPr="00454AA0">
        <w:t>pg_restore</w:t>
      </w:r>
      <w:proofErr w:type="spellEnd"/>
      <w:r w:rsidRPr="00454AA0">
        <w:t xml:space="preserve"> – for importing into PostgreSQL</w:t>
      </w:r>
    </w:p>
    <w:p w14:paraId="2F862BF4" w14:textId="77777777" w:rsidR="00B9650F" w:rsidRPr="00454AA0" w:rsidRDefault="00B9650F" w:rsidP="00B9650F">
      <w:pPr>
        <w:numPr>
          <w:ilvl w:val="0"/>
          <w:numId w:val="164"/>
        </w:numPr>
        <w:spacing w:after="160" w:line="278" w:lineRule="auto"/>
      </w:pPr>
      <w:r w:rsidRPr="00454AA0">
        <w:t xml:space="preserve">Optional: </w:t>
      </w:r>
      <w:proofErr w:type="spellStart"/>
      <w:r w:rsidRPr="00454AA0">
        <w:t>pgAdmin</w:t>
      </w:r>
      <w:proofErr w:type="spellEnd"/>
      <w:r w:rsidRPr="00454AA0">
        <w:t>, Azure Data Studio, DMS (Azure Database Migration Service)</w:t>
      </w:r>
    </w:p>
    <w:p w14:paraId="4950FE3D" w14:textId="77777777" w:rsidR="00B9650F" w:rsidRPr="00454AA0" w:rsidRDefault="00000000" w:rsidP="00B9650F">
      <w:pPr>
        <w:spacing w:after="160" w:line="278" w:lineRule="auto"/>
      </w:pPr>
      <w:r>
        <w:pict w14:anchorId="33AFE584">
          <v:rect id="_x0000_i1104" style="width:0;height:1.5pt" o:hralign="center" o:hrstd="t" o:hr="t" fillcolor="#a0a0a0" stroked="f"/>
        </w:pict>
      </w:r>
    </w:p>
    <w:p w14:paraId="433658C1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🧭</w:t>
      </w:r>
      <w:r w:rsidRPr="00454AA0">
        <w:rPr>
          <w:b/>
          <w:bCs/>
        </w:rPr>
        <w:t xml:space="preserve"> Step-by-Step Migration (Offline)</w:t>
      </w:r>
    </w:p>
    <w:p w14:paraId="16F7C1DA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✅</w:t>
      </w:r>
      <w:r w:rsidRPr="00454AA0">
        <w:rPr>
          <w:b/>
          <w:bCs/>
        </w:rPr>
        <w:t xml:space="preserve"> 1. Install Ora2Pg</w:t>
      </w:r>
    </w:p>
    <w:p w14:paraId="39D48497" w14:textId="77777777" w:rsidR="00B9650F" w:rsidRPr="00454AA0" w:rsidRDefault="00B9650F" w:rsidP="00B9650F">
      <w:pPr>
        <w:spacing w:after="160" w:line="278" w:lineRule="auto"/>
      </w:pPr>
      <w:r w:rsidRPr="00454AA0">
        <w:t>On a Linux machine (migration box):</w:t>
      </w:r>
    </w:p>
    <w:p w14:paraId="28EF57C5" w14:textId="77777777" w:rsidR="00B9650F" w:rsidRPr="00454AA0" w:rsidRDefault="00B9650F" w:rsidP="00B9650F">
      <w:pPr>
        <w:spacing w:after="160" w:line="278" w:lineRule="auto"/>
      </w:pPr>
      <w:r w:rsidRPr="00454AA0">
        <w:t>bash</w:t>
      </w:r>
    </w:p>
    <w:p w14:paraId="0106DBEA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7F2F4E16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sudo</w:t>
      </w:r>
      <w:proofErr w:type="spellEnd"/>
      <w:r w:rsidRPr="00454AA0">
        <w:t xml:space="preserve"> apt install ora2pg</w:t>
      </w:r>
    </w:p>
    <w:p w14:paraId="54D39708" w14:textId="77777777" w:rsidR="00B9650F" w:rsidRPr="00454AA0" w:rsidRDefault="00B9650F" w:rsidP="00B9650F">
      <w:pPr>
        <w:spacing w:after="160" w:line="278" w:lineRule="auto"/>
      </w:pPr>
      <w:r w:rsidRPr="00454AA0">
        <w:t># or use yum / build from source on CentOS/RHEL</w:t>
      </w:r>
    </w:p>
    <w:p w14:paraId="5455E8A5" w14:textId="77777777" w:rsidR="00B9650F" w:rsidRPr="00454AA0" w:rsidRDefault="00B9650F" w:rsidP="00B9650F">
      <w:pPr>
        <w:spacing w:after="160" w:line="278" w:lineRule="auto"/>
      </w:pPr>
      <w:r w:rsidRPr="00454AA0">
        <w:t>Update ora2pg.conf with Oracle and Postgres connection details:</w:t>
      </w:r>
    </w:p>
    <w:p w14:paraId="7ECADA81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ini</w:t>
      </w:r>
      <w:proofErr w:type="spellEnd"/>
    </w:p>
    <w:p w14:paraId="472D7B87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36E8BCD7" w14:textId="77777777" w:rsidR="00B9650F" w:rsidRPr="00454AA0" w:rsidRDefault="00B9650F" w:rsidP="00B9650F">
      <w:pPr>
        <w:spacing w:after="160" w:line="278" w:lineRule="auto"/>
      </w:pPr>
      <w:r w:rsidRPr="00454AA0">
        <w:t xml:space="preserve">ORACLE_DSN     </w:t>
      </w:r>
      <w:proofErr w:type="spellStart"/>
      <w:proofErr w:type="gramStart"/>
      <w:r w:rsidRPr="00454AA0">
        <w:t>dbi:Oracle</w:t>
      </w:r>
      <w:proofErr w:type="gramEnd"/>
      <w:r w:rsidRPr="00454AA0">
        <w:t>:host</w:t>
      </w:r>
      <w:proofErr w:type="spellEnd"/>
      <w:r w:rsidRPr="00454AA0">
        <w:t>=</w:t>
      </w:r>
      <w:proofErr w:type="spellStart"/>
      <w:proofErr w:type="gramStart"/>
      <w:r w:rsidRPr="00454AA0">
        <w:t>localhost;sid</w:t>
      </w:r>
      <w:proofErr w:type="spellEnd"/>
      <w:proofErr w:type="gramEnd"/>
      <w:r w:rsidRPr="00454AA0">
        <w:t>=ORCL</w:t>
      </w:r>
    </w:p>
    <w:p w14:paraId="19A152EF" w14:textId="77777777" w:rsidR="00B9650F" w:rsidRPr="00454AA0" w:rsidRDefault="00B9650F" w:rsidP="00B9650F">
      <w:pPr>
        <w:spacing w:after="160" w:line="278" w:lineRule="auto"/>
      </w:pPr>
      <w:r w:rsidRPr="00454AA0">
        <w:t xml:space="preserve">ORACLE_USER    </w:t>
      </w:r>
      <w:proofErr w:type="spellStart"/>
      <w:r w:rsidRPr="00454AA0">
        <w:t>scott</w:t>
      </w:r>
      <w:proofErr w:type="spellEnd"/>
    </w:p>
    <w:p w14:paraId="5CF75198" w14:textId="77777777" w:rsidR="00B9650F" w:rsidRPr="00454AA0" w:rsidRDefault="00B9650F" w:rsidP="00B9650F">
      <w:pPr>
        <w:spacing w:after="160" w:line="278" w:lineRule="auto"/>
      </w:pPr>
      <w:r w:rsidRPr="00454AA0">
        <w:t>ORACLE_PWD     tiger</w:t>
      </w:r>
    </w:p>
    <w:p w14:paraId="17022BF5" w14:textId="77777777" w:rsidR="00B9650F" w:rsidRPr="00454AA0" w:rsidRDefault="00B9650F" w:rsidP="00B9650F">
      <w:pPr>
        <w:spacing w:after="160" w:line="278" w:lineRule="auto"/>
      </w:pPr>
    </w:p>
    <w:p w14:paraId="495D1385" w14:textId="77777777" w:rsidR="00B9650F" w:rsidRPr="00454AA0" w:rsidRDefault="00B9650F" w:rsidP="00B9650F">
      <w:pPr>
        <w:spacing w:after="160" w:line="278" w:lineRule="auto"/>
      </w:pPr>
      <w:r w:rsidRPr="00454AA0">
        <w:t xml:space="preserve">PG_DSN         </w:t>
      </w:r>
      <w:proofErr w:type="spellStart"/>
      <w:proofErr w:type="gramStart"/>
      <w:r w:rsidRPr="00454AA0">
        <w:t>dbi:Pg</w:t>
      </w:r>
      <w:proofErr w:type="gramEnd"/>
      <w:r w:rsidRPr="00454AA0">
        <w:t>:host</w:t>
      </w:r>
      <w:proofErr w:type="spellEnd"/>
      <w:r w:rsidRPr="00454AA0">
        <w:t>=&lt;</w:t>
      </w:r>
      <w:proofErr w:type="spellStart"/>
      <w:r w:rsidRPr="00454AA0">
        <w:t>azure_pg_host</w:t>
      </w:r>
      <w:proofErr w:type="spellEnd"/>
      <w:proofErr w:type="gramStart"/>
      <w:r w:rsidRPr="00454AA0">
        <w:t>&gt;;port</w:t>
      </w:r>
      <w:proofErr w:type="gramEnd"/>
      <w:r w:rsidRPr="00454AA0">
        <w:t>=</w:t>
      </w:r>
      <w:proofErr w:type="gramStart"/>
      <w:r w:rsidRPr="00454AA0">
        <w:t>5432;database</w:t>
      </w:r>
      <w:proofErr w:type="gramEnd"/>
      <w:r w:rsidRPr="00454AA0">
        <w:t>=</w:t>
      </w:r>
      <w:proofErr w:type="spellStart"/>
      <w:r w:rsidRPr="00454AA0">
        <w:t>yourdb</w:t>
      </w:r>
      <w:proofErr w:type="spellEnd"/>
    </w:p>
    <w:p w14:paraId="12C2B407" w14:textId="77777777" w:rsidR="00B9650F" w:rsidRPr="00454AA0" w:rsidRDefault="00B9650F" w:rsidP="00B9650F">
      <w:pPr>
        <w:spacing w:after="160" w:line="278" w:lineRule="auto"/>
      </w:pPr>
      <w:r w:rsidRPr="00454AA0">
        <w:t xml:space="preserve">PG_USER        </w:t>
      </w:r>
      <w:proofErr w:type="spellStart"/>
      <w:r w:rsidRPr="00454AA0">
        <w:t>pguser</w:t>
      </w:r>
      <w:proofErr w:type="spellEnd"/>
    </w:p>
    <w:p w14:paraId="52813ACC" w14:textId="77777777" w:rsidR="00B9650F" w:rsidRPr="00454AA0" w:rsidRDefault="00B9650F" w:rsidP="00B9650F">
      <w:pPr>
        <w:spacing w:after="160" w:line="278" w:lineRule="auto"/>
      </w:pPr>
      <w:r w:rsidRPr="00454AA0">
        <w:t xml:space="preserve">PG_PWD         </w:t>
      </w:r>
      <w:proofErr w:type="spellStart"/>
      <w:r w:rsidRPr="00454AA0">
        <w:t>yourpassword</w:t>
      </w:r>
      <w:proofErr w:type="spellEnd"/>
    </w:p>
    <w:p w14:paraId="42B97E2C" w14:textId="77777777" w:rsidR="00B9650F" w:rsidRPr="00454AA0" w:rsidRDefault="00B9650F" w:rsidP="00B9650F">
      <w:pPr>
        <w:spacing w:after="160" w:line="278" w:lineRule="auto"/>
      </w:pPr>
    </w:p>
    <w:p w14:paraId="612A448F" w14:textId="77777777" w:rsidR="00B9650F" w:rsidRPr="00454AA0" w:rsidRDefault="00B9650F" w:rsidP="00B9650F">
      <w:pPr>
        <w:spacing w:after="160" w:line="278" w:lineRule="auto"/>
      </w:pPr>
      <w:r w:rsidRPr="00454AA0">
        <w:t xml:space="preserve">SCHEMA         </w:t>
      </w:r>
      <w:proofErr w:type="spellStart"/>
      <w:r w:rsidRPr="00454AA0">
        <w:t>scott</w:t>
      </w:r>
      <w:proofErr w:type="spellEnd"/>
    </w:p>
    <w:p w14:paraId="2D951557" w14:textId="77777777" w:rsidR="00B9650F" w:rsidRPr="00454AA0" w:rsidRDefault="00000000" w:rsidP="00B9650F">
      <w:pPr>
        <w:spacing w:after="160" w:line="278" w:lineRule="auto"/>
      </w:pPr>
      <w:r>
        <w:pict w14:anchorId="7E04C2FB">
          <v:rect id="_x0000_i1105" style="width:0;height:1.5pt" o:hralign="center" o:hrstd="t" o:hr="t" fillcolor="#a0a0a0" stroked="f"/>
        </w:pict>
      </w:r>
    </w:p>
    <w:p w14:paraId="4B6079F4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✅</w:t>
      </w:r>
      <w:r w:rsidRPr="00454AA0">
        <w:rPr>
          <w:b/>
          <w:bCs/>
        </w:rPr>
        <w:t xml:space="preserve"> 2. Run Analysis</w:t>
      </w:r>
    </w:p>
    <w:p w14:paraId="4F336D31" w14:textId="77777777" w:rsidR="00B9650F" w:rsidRPr="00454AA0" w:rsidRDefault="00B9650F" w:rsidP="00B9650F">
      <w:pPr>
        <w:spacing w:after="160" w:line="278" w:lineRule="auto"/>
      </w:pPr>
      <w:r w:rsidRPr="00454AA0">
        <w:t>Check how compatible the Oracle schema is with Postgres:</w:t>
      </w:r>
    </w:p>
    <w:p w14:paraId="02F0CBB1" w14:textId="77777777" w:rsidR="00B9650F" w:rsidRPr="00454AA0" w:rsidRDefault="00B9650F" w:rsidP="00B9650F">
      <w:pPr>
        <w:spacing w:after="160" w:line="278" w:lineRule="auto"/>
      </w:pPr>
      <w:r w:rsidRPr="00454AA0">
        <w:t>bash</w:t>
      </w:r>
    </w:p>
    <w:p w14:paraId="6AC30570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56B4861C" w14:textId="77777777" w:rsidR="00B9650F" w:rsidRPr="00454AA0" w:rsidRDefault="00B9650F" w:rsidP="00B9650F">
      <w:pPr>
        <w:spacing w:after="160" w:line="278" w:lineRule="auto"/>
      </w:pPr>
      <w:r w:rsidRPr="00454AA0">
        <w:t>ora2pg -t SHOW_REPORT -c ora2pg.conf -o analysis.txt</w:t>
      </w:r>
    </w:p>
    <w:p w14:paraId="6689CAA5" w14:textId="77777777" w:rsidR="00B9650F" w:rsidRPr="00454AA0" w:rsidRDefault="00000000" w:rsidP="00B9650F">
      <w:pPr>
        <w:spacing w:after="160" w:line="278" w:lineRule="auto"/>
      </w:pPr>
      <w:r>
        <w:pict w14:anchorId="17B902B5">
          <v:rect id="_x0000_i1106" style="width:0;height:1.5pt" o:hralign="center" o:hrstd="t" o:hr="t" fillcolor="#a0a0a0" stroked="f"/>
        </w:pict>
      </w:r>
    </w:p>
    <w:p w14:paraId="4F2FFA0D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lastRenderedPageBreak/>
        <w:t>✅</w:t>
      </w:r>
      <w:r w:rsidRPr="00454AA0">
        <w:rPr>
          <w:b/>
          <w:bCs/>
        </w:rPr>
        <w:t xml:space="preserve"> 3. Export Schema</w:t>
      </w:r>
    </w:p>
    <w:p w14:paraId="7E98A3F4" w14:textId="77777777" w:rsidR="00B9650F" w:rsidRPr="00454AA0" w:rsidRDefault="00B9650F" w:rsidP="00B9650F">
      <w:pPr>
        <w:spacing w:after="160" w:line="278" w:lineRule="auto"/>
      </w:pPr>
      <w:r w:rsidRPr="00454AA0">
        <w:t>Generate SQL DDL for PostgreSQL:</w:t>
      </w:r>
    </w:p>
    <w:p w14:paraId="40D6C2AC" w14:textId="77777777" w:rsidR="00B9650F" w:rsidRPr="00454AA0" w:rsidRDefault="00B9650F" w:rsidP="00B9650F">
      <w:pPr>
        <w:spacing w:after="160" w:line="278" w:lineRule="auto"/>
      </w:pPr>
      <w:r w:rsidRPr="00454AA0">
        <w:t>bash</w:t>
      </w:r>
    </w:p>
    <w:p w14:paraId="09F72438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693522C0" w14:textId="77777777" w:rsidR="00B9650F" w:rsidRPr="00454AA0" w:rsidRDefault="00B9650F" w:rsidP="00B9650F">
      <w:pPr>
        <w:spacing w:after="160" w:line="278" w:lineRule="auto"/>
      </w:pPr>
      <w:r w:rsidRPr="00454AA0">
        <w:t xml:space="preserve">ora2pg -t TABLE -c ora2pg.conf -o </w:t>
      </w:r>
      <w:proofErr w:type="spellStart"/>
      <w:r w:rsidRPr="00454AA0">
        <w:t>schema.sql</w:t>
      </w:r>
      <w:proofErr w:type="spellEnd"/>
    </w:p>
    <w:p w14:paraId="3683189C" w14:textId="77777777" w:rsidR="00B9650F" w:rsidRPr="00454AA0" w:rsidRDefault="00B9650F" w:rsidP="00B9650F">
      <w:pPr>
        <w:spacing w:after="160" w:line="278" w:lineRule="auto"/>
      </w:pPr>
      <w:r w:rsidRPr="00454AA0">
        <w:t>Apply to Azure PostgreSQL:</w:t>
      </w:r>
    </w:p>
    <w:p w14:paraId="5E53F1FC" w14:textId="77777777" w:rsidR="00B9650F" w:rsidRPr="00454AA0" w:rsidRDefault="00B9650F" w:rsidP="00B9650F">
      <w:pPr>
        <w:spacing w:after="160" w:line="278" w:lineRule="auto"/>
      </w:pPr>
      <w:r w:rsidRPr="00454AA0">
        <w:t>bash</w:t>
      </w:r>
    </w:p>
    <w:p w14:paraId="55773E2A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5A98C77E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psql</w:t>
      </w:r>
      <w:proofErr w:type="spellEnd"/>
      <w:r w:rsidRPr="00454AA0">
        <w:t xml:space="preserve"> -h &lt;</w:t>
      </w:r>
      <w:proofErr w:type="spellStart"/>
      <w:r w:rsidRPr="00454AA0">
        <w:t>azure_host</w:t>
      </w:r>
      <w:proofErr w:type="spellEnd"/>
      <w:r w:rsidRPr="00454AA0">
        <w:t>&gt; -U &lt;</w:t>
      </w:r>
      <w:proofErr w:type="spellStart"/>
      <w:r w:rsidRPr="00454AA0">
        <w:t>pguser</w:t>
      </w:r>
      <w:proofErr w:type="spellEnd"/>
      <w:r w:rsidRPr="00454AA0">
        <w:t xml:space="preserve">&gt; -d </w:t>
      </w:r>
      <w:proofErr w:type="spellStart"/>
      <w:r w:rsidRPr="00454AA0">
        <w:t>yourdb</w:t>
      </w:r>
      <w:proofErr w:type="spellEnd"/>
      <w:r w:rsidRPr="00454AA0">
        <w:t xml:space="preserve"> -f </w:t>
      </w:r>
      <w:proofErr w:type="spellStart"/>
      <w:r w:rsidRPr="00454AA0">
        <w:t>schema.sql</w:t>
      </w:r>
      <w:proofErr w:type="spellEnd"/>
    </w:p>
    <w:p w14:paraId="322A1EBE" w14:textId="77777777" w:rsidR="00B9650F" w:rsidRPr="00454AA0" w:rsidRDefault="00000000" w:rsidP="00B9650F">
      <w:pPr>
        <w:spacing w:after="160" w:line="278" w:lineRule="auto"/>
      </w:pPr>
      <w:r>
        <w:pict w14:anchorId="2FA9A668">
          <v:rect id="_x0000_i1107" style="width:0;height:1.5pt" o:hralign="center" o:hrstd="t" o:hr="t" fillcolor="#a0a0a0" stroked="f"/>
        </w:pict>
      </w:r>
    </w:p>
    <w:p w14:paraId="14EA1D11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✅</w:t>
      </w:r>
      <w:r w:rsidRPr="00454AA0">
        <w:rPr>
          <w:b/>
          <w:bCs/>
        </w:rPr>
        <w:t xml:space="preserve"> 4. Export and Import Data</w:t>
      </w:r>
    </w:p>
    <w:p w14:paraId="7469D7EF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b/>
          <w:bCs/>
        </w:rPr>
        <w:t>Option A: Direct Copy</w:t>
      </w:r>
    </w:p>
    <w:p w14:paraId="1B8DE5F6" w14:textId="77777777" w:rsidR="00B9650F" w:rsidRPr="00454AA0" w:rsidRDefault="00B9650F" w:rsidP="00B9650F">
      <w:pPr>
        <w:spacing w:after="160" w:line="278" w:lineRule="auto"/>
      </w:pPr>
      <w:r w:rsidRPr="00454AA0">
        <w:t>bash</w:t>
      </w:r>
    </w:p>
    <w:p w14:paraId="2DBBC4D7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177B47F8" w14:textId="77777777" w:rsidR="00B9650F" w:rsidRPr="00454AA0" w:rsidRDefault="00B9650F" w:rsidP="00B9650F">
      <w:pPr>
        <w:spacing w:after="160" w:line="278" w:lineRule="auto"/>
      </w:pPr>
      <w:r w:rsidRPr="00454AA0">
        <w:t>ora2pg -t COPY -c ora2pg.conf</w:t>
      </w:r>
    </w:p>
    <w:p w14:paraId="6F84C317" w14:textId="77777777" w:rsidR="00B9650F" w:rsidRPr="00454AA0" w:rsidRDefault="00B9650F" w:rsidP="00B9650F">
      <w:pPr>
        <w:spacing w:after="160" w:line="278" w:lineRule="auto"/>
      </w:pPr>
      <w:r w:rsidRPr="00454AA0">
        <w:t>It will export data and automatically load it to Azure PostgreSQL.</w:t>
      </w:r>
    </w:p>
    <w:p w14:paraId="533D4CEE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b/>
          <w:bCs/>
        </w:rPr>
        <w:t>Option B: Dump and Load</w:t>
      </w:r>
    </w:p>
    <w:p w14:paraId="71BD1ECC" w14:textId="77777777" w:rsidR="00B9650F" w:rsidRPr="00454AA0" w:rsidRDefault="00B9650F" w:rsidP="00B9650F">
      <w:pPr>
        <w:spacing w:after="160" w:line="278" w:lineRule="auto"/>
      </w:pPr>
      <w:r w:rsidRPr="00454AA0">
        <w:t>bash</w:t>
      </w:r>
    </w:p>
    <w:p w14:paraId="7F537E3A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411E7CAB" w14:textId="77777777" w:rsidR="00B9650F" w:rsidRPr="00454AA0" w:rsidRDefault="00B9650F" w:rsidP="00B9650F">
      <w:pPr>
        <w:spacing w:after="160" w:line="278" w:lineRule="auto"/>
      </w:pPr>
      <w:r w:rsidRPr="00454AA0">
        <w:t xml:space="preserve">ora2pg -t COPY -c ora2pg.conf -o </w:t>
      </w:r>
      <w:proofErr w:type="spellStart"/>
      <w:r w:rsidRPr="00454AA0">
        <w:t>data.sql</w:t>
      </w:r>
      <w:proofErr w:type="spellEnd"/>
    </w:p>
    <w:p w14:paraId="49A180DD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psql</w:t>
      </w:r>
      <w:proofErr w:type="spellEnd"/>
      <w:r w:rsidRPr="00454AA0">
        <w:t xml:space="preserve"> -h &lt;</w:t>
      </w:r>
      <w:proofErr w:type="spellStart"/>
      <w:r w:rsidRPr="00454AA0">
        <w:t>azure_host</w:t>
      </w:r>
      <w:proofErr w:type="spellEnd"/>
      <w:r w:rsidRPr="00454AA0">
        <w:t>&gt; -U &lt;</w:t>
      </w:r>
      <w:proofErr w:type="spellStart"/>
      <w:r w:rsidRPr="00454AA0">
        <w:t>pguser</w:t>
      </w:r>
      <w:proofErr w:type="spellEnd"/>
      <w:r w:rsidRPr="00454AA0">
        <w:t xml:space="preserve">&gt; -d </w:t>
      </w:r>
      <w:proofErr w:type="spellStart"/>
      <w:r w:rsidRPr="00454AA0">
        <w:t>yourdb</w:t>
      </w:r>
      <w:proofErr w:type="spellEnd"/>
      <w:r w:rsidRPr="00454AA0">
        <w:t xml:space="preserve"> -f </w:t>
      </w:r>
      <w:proofErr w:type="spellStart"/>
      <w:r w:rsidRPr="00454AA0">
        <w:t>data.sql</w:t>
      </w:r>
      <w:proofErr w:type="spellEnd"/>
    </w:p>
    <w:p w14:paraId="53D988D5" w14:textId="77777777" w:rsidR="00B9650F" w:rsidRPr="00454AA0" w:rsidRDefault="00000000" w:rsidP="00B9650F">
      <w:pPr>
        <w:spacing w:after="160" w:line="278" w:lineRule="auto"/>
      </w:pPr>
      <w:r>
        <w:pict w14:anchorId="1A61B6A8">
          <v:rect id="_x0000_i1108" style="width:0;height:1.5pt" o:hralign="center" o:hrstd="t" o:hr="t" fillcolor="#a0a0a0" stroked="f"/>
        </w:pict>
      </w:r>
    </w:p>
    <w:p w14:paraId="5B633875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🔄</w:t>
      </w:r>
      <w:r w:rsidRPr="00454AA0">
        <w:rPr>
          <w:b/>
          <w:bCs/>
        </w:rPr>
        <w:t xml:space="preserve"> Optional: Online Sync (if required)</w:t>
      </w:r>
    </w:p>
    <w:p w14:paraId="0879BB9F" w14:textId="77777777" w:rsidR="00B9650F" w:rsidRPr="00454AA0" w:rsidRDefault="00B9650F" w:rsidP="00B9650F">
      <w:pPr>
        <w:spacing w:after="160" w:line="278" w:lineRule="auto"/>
      </w:pPr>
      <w:r w:rsidRPr="00454AA0">
        <w:t xml:space="preserve">You can create triggers or use </w:t>
      </w:r>
      <w:r w:rsidRPr="00454AA0">
        <w:rPr>
          <w:b/>
          <w:bCs/>
        </w:rPr>
        <w:t>Oracle CDC tools</w:t>
      </w:r>
      <w:r w:rsidRPr="00454AA0">
        <w:t xml:space="preserve"> to capture changes post-cutover if zero downtime is required. Alternatively:</w:t>
      </w:r>
    </w:p>
    <w:p w14:paraId="411F7171" w14:textId="77777777" w:rsidR="00B9650F" w:rsidRPr="00454AA0" w:rsidRDefault="00B9650F" w:rsidP="00B9650F">
      <w:pPr>
        <w:numPr>
          <w:ilvl w:val="0"/>
          <w:numId w:val="165"/>
        </w:numPr>
        <w:spacing w:after="160" w:line="278" w:lineRule="auto"/>
      </w:pPr>
      <w:r w:rsidRPr="00454AA0">
        <w:t xml:space="preserve">Use </w:t>
      </w:r>
      <w:proofErr w:type="spellStart"/>
      <w:r w:rsidRPr="00454AA0">
        <w:rPr>
          <w:b/>
          <w:bCs/>
        </w:rPr>
        <w:t>GoldenGate</w:t>
      </w:r>
      <w:proofErr w:type="spellEnd"/>
      <w:r w:rsidRPr="00454AA0">
        <w:t xml:space="preserve"> for real-time replication.</w:t>
      </w:r>
    </w:p>
    <w:p w14:paraId="6E4FDC1B" w14:textId="77777777" w:rsidR="00B9650F" w:rsidRPr="00454AA0" w:rsidRDefault="00B9650F" w:rsidP="00B9650F">
      <w:pPr>
        <w:numPr>
          <w:ilvl w:val="0"/>
          <w:numId w:val="165"/>
        </w:numPr>
        <w:spacing w:after="160" w:line="278" w:lineRule="auto"/>
      </w:pPr>
      <w:r w:rsidRPr="00454AA0">
        <w:t xml:space="preserve">Use </w:t>
      </w:r>
      <w:r w:rsidRPr="00454AA0">
        <w:rPr>
          <w:b/>
          <w:bCs/>
        </w:rPr>
        <w:t>Azure DMS</w:t>
      </w:r>
      <w:r w:rsidRPr="00454AA0">
        <w:t xml:space="preserve"> (in preview) for Oracle to PostgreSQL with online sync.</w:t>
      </w:r>
    </w:p>
    <w:p w14:paraId="08BBF2C5" w14:textId="77777777" w:rsidR="00B9650F" w:rsidRPr="00454AA0" w:rsidRDefault="00000000" w:rsidP="00B9650F">
      <w:pPr>
        <w:spacing w:after="160" w:line="278" w:lineRule="auto"/>
      </w:pPr>
      <w:r>
        <w:pict w14:anchorId="31A8FA76">
          <v:rect id="_x0000_i1109" style="width:0;height:1.5pt" o:hralign="center" o:hrstd="t" o:hr="t" fillcolor="#a0a0a0" stroked="f"/>
        </w:pict>
      </w:r>
    </w:p>
    <w:p w14:paraId="2D5D25E4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🔍</w:t>
      </w:r>
      <w:r w:rsidRPr="00454AA0">
        <w:rPr>
          <w:b/>
          <w:bCs/>
        </w:rPr>
        <w:t xml:space="preserve"> 5. Validation</w:t>
      </w:r>
    </w:p>
    <w:p w14:paraId="698369C0" w14:textId="77777777" w:rsidR="00B9650F" w:rsidRPr="00454AA0" w:rsidRDefault="00B9650F" w:rsidP="00B9650F">
      <w:pPr>
        <w:numPr>
          <w:ilvl w:val="0"/>
          <w:numId w:val="166"/>
        </w:numPr>
        <w:spacing w:after="160" w:line="278" w:lineRule="auto"/>
      </w:pPr>
      <w:r w:rsidRPr="00454AA0">
        <w:t>Validate row counts:</w:t>
      </w:r>
    </w:p>
    <w:p w14:paraId="717CE75A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lastRenderedPageBreak/>
        <w:t>sql</w:t>
      </w:r>
      <w:proofErr w:type="spellEnd"/>
    </w:p>
    <w:p w14:paraId="5FC46A85" w14:textId="77777777" w:rsidR="00B9650F" w:rsidRPr="00454AA0" w:rsidRDefault="00B9650F" w:rsidP="00B9650F">
      <w:pPr>
        <w:spacing w:after="160" w:line="278" w:lineRule="auto"/>
      </w:pPr>
      <w:proofErr w:type="spellStart"/>
      <w:r w:rsidRPr="00454AA0">
        <w:t>CopyEdit</w:t>
      </w:r>
      <w:proofErr w:type="spellEnd"/>
    </w:p>
    <w:p w14:paraId="0D374FDA" w14:textId="77777777" w:rsidR="00B9650F" w:rsidRPr="00454AA0" w:rsidRDefault="00B9650F" w:rsidP="00B9650F">
      <w:pPr>
        <w:spacing w:after="160" w:line="278" w:lineRule="auto"/>
      </w:pPr>
      <w:r w:rsidRPr="00454AA0">
        <w:t xml:space="preserve">SELECT </w:t>
      </w:r>
      <w:proofErr w:type="gramStart"/>
      <w:r w:rsidRPr="00454AA0">
        <w:t>COUNT(</w:t>
      </w:r>
      <w:proofErr w:type="gramEnd"/>
      <w:r w:rsidRPr="00454AA0">
        <w:t xml:space="preserve">*) FROM </w:t>
      </w:r>
      <w:proofErr w:type="spellStart"/>
      <w:r w:rsidRPr="00454AA0">
        <w:t>table_</w:t>
      </w:r>
      <w:proofErr w:type="gramStart"/>
      <w:r w:rsidRPr="00454AA0">
        <w:t>name</w:t>
      </w:r>
      <w:proofErr w:type="spellEnd"/>
      <w:r w:rsidRPr="00454AA0">
        <w:t>;</w:t>
      </w:r>
      <w:proofErr w:type="gramEnd"/>
    </w:p>
    <w:p w14:paraId="1DFF2860" w14:textId="77777777" w:rsidR="00B9650F" w:rsidRPr="00454AA0" w:rsidRDefault="00B9650F" w:rsidP="00B9650F">
      <w:pPr>
        <w:numPr>
          <w:ilvl w:val="0"/>
          <w:numId w:val="167"/>
        </w:numPr>
        <w:spacing w:after="160" w:line="278" w:lineRule="auto"/>
      </w:pPr>
      <w:r w:rsidRPr="00454AA0">
        <w:t>Check app connections.</w:t>
      </w:r>
    </w:p>
    <w:p w14:paraId="60BCBDF8" w14:textId="77777777" w:rsidR="00B9650F" w:rsidRPr="00454AA0" w:rsidRDefault="00B9650F" w:rsidP="00B9650F">
      <w:pPr>
        <w:numPr>
          <w:ilvl w:val="0"/>
          <w:numId w:val="167"/>
        </w:numPr>
        <w:spacing w:after="160" w:line="278" w:lineRule="auto"/>
      </w:pPr>
      <w:r w:rsidRPr="00454AA0">
        <w:t>Validate indexes, foreign keys, sequences.</w:t>
      </w:r>
    </w:p>
    <w:p w14:paraId="43D0BDCB" w14:textId="77777777" w:rsidR="00B9650F" w:rsidRPr="00454AA0" w:rsidRDefault="00000000" w:rsidP="00B9650F">
      <w:pPr>
        <w:spacing w:after="160" w:line="278" w:lineRule="auto"/>
      </w:pPr>
      <w:r>
        <w:pict w14:anchorId="3A9D59E2">
          <v:rect id="_x0000_i1110" style="width:0;height:1.5pt" o:hralign="center" o:hrstd="t" o:hr="t" fillcolor="#a0a0a0" stroked="f"/>
        </w:pict>
      </w:r>
    </w:p>
    <w:p w14:paraId="3A0DE166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📅</w:t>
      </w:r>
      <w:r w:rsidRPr="00454AA0">
        <w:rPr>
          <w:b/>
          <w:bCs/>
        </w:rPr>
        <w:t xml:space="preserve"> 6. Cutover Plan</w:t>
      </w:r>
    </w:p>
    <w:p w14:paraId="418CD8ED" w14:textId="77777777" w:rsidR="00B9650F" w:rsidRPr="00454AA0" w:rsidRDefault="00B9650F" w:rsidP="00B9650F">
      <w:pPr>
        <w:numPr>
          <w:ilvl w:val="0"/>
          <w:numId w:val="168"/>
        </w:numPr>
        <w:spacing w:after="160" w:line="278" w:lineRule="auto"/>
      </w:pPr>
      <w:r w:rsidRPr="00454AA0">
        <w:t>Freeze app writes to Oracle.</w:t>
      </w:r>
    </w:p>
    <w:p w14:paraId="536AD1E4" w14:textId="77777777" w:rsidR="00B9650F" w:rsidRPr="00454AA0" w:rsidRDefault="00B9650F" w:rsidP="00B9650F">
      <w:pPr>
        <w:numPr>
          <w:ilvl w:val="0"/>
          <w:numId w:val="168"/>
        </w:numPr>
        <w:spacing w:after="160" w:line="278" w:lineRule="auto"/>
      </w:pPr>
      <w:r w:rsidRPr="00454AA0">
        <w:t>Final delta sync or export.</w:t>
      </w:r>
    </w:p>
    <w:p w14:paraId="4402F0D8" w14:textId="77777777" w:rsidR="00B9650F" w:rsidRPr="00454AA0" w:rsidRDefault="00B9650F" w:rsidP="00B9650F">
      <w:pPr>
        <w:numPr>
          <w:ilvl w:val="0"/>
          <w:numId w:val="168"/>
        </w:numPr>
        <w:spacing w:after="160" w:line="278" w:lineRule="auto"/>
      </w:pPr>
      <w:r w:rsidRPr="00454AA0">
        <w:t>Redirect application to PostgreSQL on Azure.</w:t>
      </w:r>
    </w:p>
    <w:p w14:paraId="3FDE6037" w14:textId="77777777" w:rsidR="00B9650F" w:rsidRPr="00454AA0" w:rsidRDefault="00B9650F" w:rsidP="00B9650F">
      <w:pPr>
        <w:numPr>
          <w:ilvl w:val="0"/>
          <w:numId w:val="168"/>
        </w:numPr>
        <w:spacing w:after="160" w:line="278" w:lineRule="auto"/>
      </w:pPr>
      <w:r w:rsidRPr="00454AA0">
        <w:t xml:space="preserve">Monitor CPU/IO/memory in </w:t>
      </w:r>
      <w:r w:rsidRPr="00454AA0">
        <w:rPr>
          <w:b/>
          <w:bCs/>
        </w:rPr>
        <w:t>Azure Monitor</w:t>
      </w:r>
      <w:r w:rsidRPr="00454AA0">
        <w:t>.</w:t>
      </w:r>
    </w:p>
    <w:p w14:paraId="511DFE56" w14:textId="77777777" w:rsidR="00B9650F" w:rsidRPr="00454AA0" w:rsidRDefault="00000000" w:rsidP="00B9650F">
      <w:pPr>
        <w:spacing w:after="160" w:line="278" w:lineRule="auto"/>
      </w:pPr>
      <w:r>
        <w:pict w14:anchorId="418E04D9">
          <v:rect id="_x0000_i1111" style="width:0;height:1.5pt" o:hralign="center" o:hrstd="t" o:hr="t" fillcolor="#a0a0a0" stroked="f"/>
        </w:pict>
      </w:r>
    </w:p>
    <w:p w14:paraId="06B319B7" w14:textId="77777777" w:rsidR="00B9650F" w:rsidRPr="00454AA0" w:rsidRDefault="00B9650F" w:rsidP="00B9650F">
      <w:pPr>
        <w:spacing w:after="160" w:line="278" w:lineRule="auto"/>
        <w:rPr>
          <w:b/>
          <w:bCs/>
        </w:rPr>
      </w:pPr>
      <w:r w:rsidRPr="00454AA0">
        <w:rPr>
          <w:rFonts w:ascii="Segoe UI Emoji" w:hAnsi="Segoe UI Emoji" w:cs="Segoe UI Emoji"/>
          <w:b/>
          <w:bCs/>
        </w:rPr>
        <w:t>🚀</w:t>
      </w:r>
      <w:r w:rsidRPr="00454AA0">
        <w:rPr>
          <w:b/>
          <w:bCs/>
        </w:rPr>
        <w:t xml:space="preserve"> Optional: Full Automation Script</w:t>
      </w:r>
    </w:p>
    <w:p w14:paraId="1FEE273F" w14:textId="77777777" w:rsidR="00B9650F" w:rsidRPr="00454AA0" w:rsidRDefault="00B9650F" w:rsidP="00B9650F">
      <w:pPr>
        <w:spacing w:after="160" w:line="278" w:lineRule="auto"/>
      </w:pPr>
      <w:r w:rsidRPr="00454AA0">
        <w:t xml:space="preserve">If you want, I can generate a full </w:t>
      </w:r>
      <w:r w:rsidRPr="00454AA0">
        <w:rPr>
          <w:b/>
          <w:bCs/>
        </w:rPr>
        <w:t>Bash script</w:t>
      </w:r>
      <w:r w:rsidRPr="00454AA0">
        <w:t xml:space="preserve"> to automate export + import.</w:t>
      </w:r>
    </w:p>
    <w:p w14:paraId="0E646459" w14:textId="77777777" w:rsidR="00B9650F" w:rsidRPr="00454AA0" w:rsidRDefault="00000000" w:rsidP="00B9650F">
      <w:pPr>
        <w:spacing w:after="160" w:line="278" w:lineRule="auto"/>
      </w:pPr>
      <w:r>
        <w:pict w14:anchorId="005CD932">
          <v:rect id="_x0000_i1112" style="width:0;height:1.5pt" o:hralign="center" o:hrstd="t" o:hr="t" fillcolor="#a0a0a0" stroked="f"/>
        </w:pict>
      </w:r>
    </w:p>
    <w:p w14:paraId="3C6A503F" w14:textId="77777777" w:rsidR="00B9650F" w:rsidRPr="00454AA0" w:rsidRDefault="00B9650F" w:rsidP="00B9650F">
      <w:pPr>
        <w:spacing w:after="160" w:line="278" w:lineRule="auto"/>
      </w:pPr>
      <w:r w:rsidRPr="00454AA0">
        <w:t>Would you like:</w:t>
      </w:r>
    </w:p>
    <w:p w14:paraId="55955747" w14:textId="77777777" w:rsidR="00B9650F" w:rsidRPr="00454AA0" w:rsidRDefault="00B9650F" w:rsidP="00B9650F">
      <w:pPr>
        <w:numPr>
          <w:ilvl w:val="0"/>
          <w:numId w:val="169"/>
        </w:numPr>
        <w:spacing w:after="160" w:line="278" w:lineRule="auto"/>
      </w:pPr>
      <w:r w:rsidRPr="00454AA0">
        <w:t>Bash automation script?</w:t>
      </w:r>
    </w:p>
    <w:p w14:paraId="5D422931" w14:textId="77777777" w:rsidR="00B9650F" w:rsidRPr="00454AA0" w:rsidRDefault="00B9650F" w:rsidP="00B9650F">
      <w:pPr>
        <w:numPr>
          <w:ilvl w:val="0"/>
          <w:numId w:val="169"/>
        </w:numPr>
        <w:spacing w:after="160" w:line="278" w:lineRule="auto"/>
      </w:pPr>
      <w:r w:rsidRPr="00454AA0">
        <w:t>Migration using Azure DMS?</w:t>
      </w:r>
    </w:p>
    <w:p w14:paraId="4E3313F1" w14:textId="77777777" w:rsidR="00B9650F" w:rsidRDefault="00B9650F" w:rsidP="00B9650F">
      <w:pPr>
        <w:numPr>
          <w:ilvl w:val="0"/>
          <w:numId w:val="169"/>
        </w:numPr>
        <w:spacing w:after="160" w:line="278" w:lineRule="auto"/>
      </w:pPr>
      <w:r w:rsidRPr="00454AA0">
        <w:t xml:space="preserve">Migration from Oracle to </w:t>
      </w:r>
      <w:r w:rsidRPr="00454AA0">
        <w:rPr>
          <w:b/>
          <w:bCs/>
        </w:rPr>
        <w:t>Azure PostgreSQL Hyperscale (</w:t>
      </w:r>
      <w:proofErr w:type="spellStart"/>
      <w:r w:rsidRPr="00454AA0">
        <w:rPr>
          <w:b/>
          <w:bCs/>
        </w:rPr>
        <w:t>Citus</w:t>
      </w:r>
      <w:proofErr w:type="spellEnd"/>
      <w:r w:rsidRPr="00454AA0">
        <w:rPr>
          <w:b/>
          <w:bCs/>
        </w:rPr>
        <w:t>)</w:t>
      </w:r>
      <w:r w:rsidRPr="00454AA0">
        <w:t>?</w:t>
      </w:r>
    </w:p>
    <w:p w14:paraId="723F82DA" w14:textId="77777777" w:rsidR="00E24A97" w:rsidRDefault="00E24A97" w:rsidP="00E24A97">
      <w:pPr>
        <w:pBdr>
          <w:bottom w:val="double" w:sz="6" w:space="1" w:color="auto"/>
        </w:pBdr>
        <w:spacing w:after="160" w:line="278" w:lineRule="auto"/>
      </w:pPr>
    </w:p>
    <w:p w14:paraId="0288CEB1" w14:textId="77777777" w:rsidR="00E24A97" w:rsidRDefault="00E24A97" w:rsidP="00E24A97">
      <w:pPr>
        <w:spacing w:after="160" w:line="278" w:lineRule="auto"/>
      </w:pPr>
    </w:p>
    <w:p w14:paraId="5D434856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Here is a </w:t>
      </w:r>
      <w:r w:rsidRPr="00E24A97">
        <w:rPr>
          <w:b/>
          <w:bCs/>
          <w:lang w:val="en-US"/>
        </w:rPr>
        <w:t>step-by-step guide to migrate from Oracle to PostgreSQL using Ora2Pg</w:t>
      </w:r>
      <w:r w:rsidRPr="00E24A97">
        <w:rPr>
          <w:lang w:val="en-US"/>
        </w:rPr>
        <w:t>, an open-source tool widely used for schema and data migration:</w:t>
      </w:r>
    </w:p>
    <w:p w14:paraId="793AE3E1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29F5B07D">
          <v:rect id="_x0000_i1113" style="width:0;height:1.5pt" o:hralign="center" o:hrstd="t" o:hr="t" fillcolor="#a0a0a0" stroked="f"/>
        </w:pict>
      </w:r>
    </w:p>
    <w:p w14:paraId="63452A5E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🔄</w:t>
      </w:r>
      <w:r w:rsidRPr="00E24A97">
        <w:rPr>
          <w:b/>
          <w:bCs/>
          <w:lang w:val="en-US"/>
        </w:rPr>
        <w:t xml:space="preserve"> Oracle to PostgreSQL Migration Using Ora2Pg — Step-by-Step</w:t>
      </w:r>
    </w:p>
    <w:p w14:paraId="6F774D42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518070B8">
          <v:rect id="_x0000_i1114" style="width:0;height:1.5pt" o:hralign="center" o:hrstd="t" o:hr="t" fillcolor="#a0a0a0" stroked="f"/>
        </w:pict>
      </w:r>
    </w:p>
    <w:p w14:paraId="4EDBD982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✅</w:t>
      </w:r>
      <w:r w:rsidRPr="00E24A97">
        <w:rPr>
          <w:b/>
          <w:bCs/>
          <w:lang w:val="en-US"/>
        </w:rPr>
        <w:t xml:space="preserve"> Pre-Requisites</w:t>
      </w:r>
    </w:p>
    <w:p w14:paraId="633425DE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Oracle client installed</w:t>
      </w:r>
    </w:p>
    <w:p w14:paraId="629DA717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PostgreSQL database created</w:t>
      </w:r>
    </w:p>
    <w:p w14:paraId="551FF758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Perl installed</w:t>
      </w:r>
    </w:p>
    <w:p w14:paraId="4660CA94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lastRenderedPageBreak/>
        <w:t>ora2pg installed on Linux/Windows</w:t>
      </w:r>
    </w:p>
    <w:p w14:paraId="0A4860EB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Oracle user with necessary access</w:t>
      </w:r>
    </w:p>
    <w:p w14:paraId="15BABFFC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Network connectivity between source and target DBs</w:t>
      </w:r>
    </w:p>
    <w:p w14:paraId="3863EB42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47711D5B">
          <v:rect id="_x0000_i1115" style="width:0;height:1.5pt" o:hralign="center" o:hrstd="t" o:hr="t" fillcolor="#a0a0a0" stroked="f"/>
        </w:pict>
      </w:r>
    </w:p>
    <w:p w14:paraId="6C450C1B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🧰</w:t>
      </w:r>
      <w:r w:rsidRPr="00E24A97">
        <w:rPr>
          <w:b/>
          <w:bCs/>
          <w:lang w:val="en-US"/>
        </w:rPr>
        <w:t xml:space="preserve"> Step 1: Install Ora2Pg</w:t>
      </w:r>
    </w:p>
    <w:p w14:paraId="2FEE4C70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b/>
          <w:bCs/>
          <w:lang w:val="en-US"/>
        </w:rPr>
      </w:pPr>
      <w:r w:rsidRPr="00E24A97">
        <w:rPr>
          <w:b/>
          <w:bCs/>
          <w:lang w:val="en-US"/>
        </w:rPr>
        <w:t>On Ubuntu/Debian:</w:t>
      </w:r>
    </w:p>
    <w:p w14:paraId="63F73C6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1ED6165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1623BAEF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sudo</w:t>
      </w:r>
      <w:proofErr w:type="spellEnd"/>
      <w:r w:rsidRPr="00E24A97">
        <w:rPr>
          <w:lang w:val="en-US"/>
        </w:rPr>
        <w:t xml:space="preserve"> apt-get update</w:t>
      </w:r>
    </w:p>
    <w:p w14:paraId="73C7268E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sudo</w:t>
      </w:r>
      <w:proofErr w:type="spellEnd"/>
      <w:r w:rsidRPr="00E24A97">
        <w:rPr>
          <w:lang w:val="en-US"/>
        </w:rPr>
        <w:t xml:space="preserve"> apt-get install ora2pg</w:t>
      </w:r>
    </w:p>
    <w:p w14:paraId="3A1F1D95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b/>
          <w:bCs/>
          <w:lang w:val="en-US"/>
        </w:rPr>
      </w:pPr>
      <w:r w:rsidRPr="00E24A97">
        <w:rPr>
          <w:b/>
          <w:bCs/>
          <w:lang w:val="en-US"/>
        </w:rPr>
        <w:t>On CentOS/RHEL:</w:t>
      </w:r>
    </w:p>
    <w:p w14:paraId="56BEAAAE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6BA6AEF9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7493778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sudo</w:t>
      </w:r>
      <w:proofErr w:type="spellEnd"/>
      <w:r w:rsidRPr="00E24A97">
        <w:rPr>
          <w:lang w:val="en-US"/>
        </w:rPr>
        <w:t xml:space="preserve"> yum install </w:t>
      </w:r>
      <w:proofErr w:type="spellStart"/>
      <w:r w:rsidRPr="00E24A97">
        <w:rPr>
          <w:lang w:val="en-US"/>
        </w:rPr>
        <w:t>epel</w:t>
      </w:r>
      <w:proofErr w:type="spellEnd"/>
      <w:r w:rsidRPr="00E24A97">
        <w:rPr>
          <w:lang w:val="en-US"/>
        </w:rPr>
        <w:t>-release</w:t>
      </w:r>
    </w:p>
    <w:p w14:paraId="585D2D44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sudo</w:t>
      </w:r>
      <w:proofErr w:type="spellEnd"/>
      <w:r w:rsidRPr="00E24A97">
        <w:rPr>
          <w:lang w:val="en-US"/>
        </w:rPr>
        <w:t xml:space="preserve"> yum install ora2pg</w:t>
      </w:r>
    </w:p>
    <w:p w14:paraId="099E5E9A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59801615">
          <v:rect id="_x0000_i1116" style="width:0;height:1.5pt" o:hralign="center" o:hrstd="t" o:hr="t" fillcolor="#a0a0a0" stroked="f"/>
        </w:pict>
      </w:r>
    </w:p>
    <w:p w14:paraId="1B9FE5B5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📝</w:t>
      </w:r>
      <w:r w:rsidRPr="00E24A97">
        <w:rPr>
          <w:b/>
          <w:bCs/>
          <w:lang w:val="en-US"/>
        </w:rPr>
        <w:t xml:space="preserve"> Step 2: Configure ora2pg.conf File</w:t>
      </w:r>
    </w:p>
    <w:p w14:paraId="603C073A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Edit the config file (/</w:t>
      </w:r>
      <w:proofErr w:type="spellStart"/>
      <w:r w:rsidRPr="00E24A97">
        <w:rPr>
          <w:lang w:val="en-US"/>
        </w:rPr>
        <w:t>etc</w:t>
      </w:r>
      <w:proofErr w:type="spellEnd"/>
      <w:r w:rsidRPr="00E24A97">
        <w:rPr>
          <w:lang w:val="en-US"/>
        </w:rPr>
        <w:t>/ora2pg/ora2pg.conf or a local copy):</w:t>
      </w:r>
    </w:p>
    <w:p w14:paraId="79EE17EE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ini</w:t>
      </w:r>
      <w:proofErr w:type="spellEnd"/>
    </w:p>
    <w:p w14:paraId="3E18F9D3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5F34F0F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ORACLE_DSN     </w:t>
      </w:r>
      <w:proofErr w:type="spellStart"/>
      <w:proofErr w:type="gramStart"/>
      <w:r w:rsidRPr="00E24A97">
        <w:rPr>
          <w:lang w:val="en-US"/>
        </w:rPr>
        <w:t>dbi:Oracle</w:t>
      </w:r>
      <w:proofErr w:type="gramEnd"/>
      <w:r w:rsidRPr="00E24A97">
        <w:rPr>
          <w:lang w:val="en-US"/>
        </w:rPr>
        <w:t>:host</w:t>
      </w:r>
      <w:proofErr w:type="spellEnd"/>
      <w:r w:rsidRPr="00E24A97">
        <w:rPr>
          <w:lang w:val="en-US"/>
        </w:rPr>
        <w:t>=</w:t>
      </w:r>
      <w:proofErr w:type="spellStart"/>
      <w:r w:rsidRPr="00E24A97">
        <w:rPr>
          <w:lang w:val="en-US"/>
        </w:rPr>
        <w:t>SOURCE_DB_</w:t>
      </w:r>
      <w:proofErr w:type="gramStart"/>
      <w:r w:rsidRPr="00E24A97">
        <w:rPr>
          <w:lang w:val="en-US"/>
        </w:rPr>
        <w:t>HOST;sid</w:t>
      </w:r>
      <w:proofErr w:type="spellEnd"/>
      <w:proofErr w:type="gramEnd"/>
      <w:r w:rsidRPr="00E24A97">
        <w:rPr>
          <w:lang w:val="en-US"/>
        </w:rPr>
        <w:t>=</w:t>
      </w:r>
      <w:proofErr w:type="spellStart"/>
      <w:proofErr w:type="gramStart"/>
      <w:r w:rsidRPr="00E24A97">
        <w:rPr>
          <w:lang w:val="en-US"/>
        </w:rPr>
        <w:t>ORCL;port</w:t>
      </w:r>
      <w:proofErr w:type="spellEnd"/>
      <w:proofErr w:type="gramEnd"/>
      <w:r w:rsidRPr="00E24A97">
        <w:rPr>
          <w:lang w:val="en-US"/>
        </w:rPr>
        <w:t>=1521</w:t>
      </w:r>
    </w:p>
    <w:p w14:paraId="0D0C068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ORACLE_USER    </w:t>
      </w:r>
      <w:proofErr w:type="spellStart"/>
      <w:r w:rsidRPr="00E24A97">
        <w:rPr>
          <w:lang w:val="en-US"/>
        </w:rPr>
        <w:t>oracle_user</w:t>
      </w:r>
      <w:proofErr w:type="spellEnd"/>
    </w:p>
    <w:p w14:paraId="216211C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ORACLE_PWD     </w:t>
      </w:r>
      <w:proofErr w:type="spellStart"/>
      <w:r w:rsidRPr="00E24A97">
        <w:rPr>
          <w:lang w:val="en-US"/>
        </w:rPr>
        <w:t>oracle_password</w:t>
      </w:r>
      <w:proofErr w:type="spellEnd"/>
    </w:p>
    <w:p w14:paraId="4A50B863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15BE978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PG_DSN         </w:t>
      </w:r>
      <w:proofErr w:type="spellStart"/>
      <w:proofErr w:type="gramStart"/>
      <w:r w:rsidRPr="00E24A97">
        <w:rPr>
          <w:lang w:val="en-US"/>
        </w:rPr>
        <w:t>dbi:Pg</w:t>
      </w:r>
      <w:proofErr w:type="gramEnd"/>
      <w:r w:rsidRPr="00E24A97">
        <w:rPr>
          <w:lang w:val="en-US"/>
        </w:rPr>
        <w:t>:dbname</w:t>
      </w:r>
      <w:proofErr w:type="spellEnd"/>
      <w:r w:rsidRPr="00E24A97">
        <w:rPr>
          <w:lang w:val="en-US"/>
        </w:rPr>
        <w:t>=</w:t>
      </w:r>
      <w:proofErr w:type="spellStart"/>
      <w:r w:rsidRPr="00E24A97">
        <w:rPr>
          <w:lang w:val="en-US"/>
        </w:rPr>
        <w:t>target_pg_</w:t>
      </w:r>
      <w:proofErr w:type="gramStart"/>
      <w:r w:rsidRPr="00E24A97">
        <w:rPr>
          <w:lang w:val="en-US"/>
        </w:rPr>
        <w:t>db;host</w:t>
      </w:r>
      <w:proofErr w:type="spellEnd"/>
      <w:proofErr w:type="gramEnd"/>
      <w:r w:rsidRPr="00E24A97">
        <w:rPr>
          <w:lang w:val="en-US"/>
        </w:rPr>
        <w:t>=</w:t>
      </w:r>
      <w:proofErr w:type="spellStart"/>
      <w:r w:rsidRPr="00E24A97">
        <w:rPr>
          <w:lang w:val="en-US"/>
        </w:rPr>
        <w:t>PG_</w:t>
      </w:r>
      <w:proofErr w:type="gramStart"/>
      <w:r w:rsidRPr="00E24A97">
        <w:rPr>
          <w:lang w:val="en-US"/>
        </w:rPr>
        <w:t>HOST;port</w:t>
      </w:r>
      <w:proofErr w:type="spellEnd"/>
      <w:proofErr w:type="gramEnd"/>
      <w:r w:rsidRPr="00E24A97">
        <w:rPr>
          <w:lang w:val="en-US"/>
        </w:rPr>
        <w:t>=5432</w:t>
      </w:r>
    </w:p>
    <w:p w14:paraId="4BC86059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PG_USER        </w:t>
      </w:r>
      <w:proofErr w:type="spellStart"/>
      <w:r w:rsidRPr="00E24A97">
        <w:rPr>
          <w:lang w:val="en-US"/>
        </w:rPr>
        <w:t>pg_user</w:t>
      </w:r>
      <w:proofErr w:type="spellEnd"/>
    </w:p>
    <w:p w14:paraId="612520A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PG_PWD         </w:t>
      </w:r>
      <w:proofErr w:type="spellStart"/>
      <w:r w:rsidRPr="00E24A97">
        <w:rPr>
          <w:lang w:val="en-US"/>
        </w:rPr>
        <w:t>pg_password</w:t>
      </w:r>
      <w:proofErr w:type="spellEnd"/>
    </w:p>
    <w:p w14:paraId="68629D34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2A35BB5E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SCHEMA         </w:t>
      </w:r>
      <w:proofErr w:type="spellStart"/>
      <w:r w:rsidRPr="00E24A97">
        <w:rPr>
          <w:lang w:val="en-US"/>
        </w:rPr>
        <w:t>my_schema</w:t>
      </w:r>
      <w:proofErr w:type="spellEnd"/>
    </w:p>
    <w:p w14:paraId="6A61D911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EXPORT_SCHEMA  1</w:t>
      </w:r>
    </w:p>
    <w:p w14:paraId="46D14BCC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lastRenderedPageBreak/>
        <w:t>DATA_LIMIT     10000</w:t>
      </w:r>
    </w:p>
    <w:p w14:paraId="6655BD27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02467E8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TYPE           TABLE    # You can change it to VIEW, GRANT, SEQUENCE etc.</w:t>
      </w:r>
    </w:p>
    <w:p w14:paraId="6570B019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21DBFE4B">
          <v:rect id="_x0000_i1117" style="width:0;height:1.5pt" o:hralign="center" o:hrstd="t" o:hr="t" fillcolor="#a0a0a0" stroked="f"/>
        </w:pict>
      </w:r>
    </w:p>
    <w:p w14:paraId="2F208B9F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🧪</w:t>
      </w:r>
      <w:r w:rsidRPr="00E24A97">
        <w:rPr>
          <w:b/>
          <w:bCs/>
          <w:lang w:val="en-US"/>
        </w:rPr>
        <w:t xml:space="preserve"> Step 3: Test Oracle Connection</w:t>
      </w:r>
    </w:p>
    <w:p w14:paraId="0E9929C2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24E3A689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4C788BF1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-t TEST -c ora2pg.conf</w:t>
      </w:r>
    </w:p>
    <w:p w14:paraId="479D82E7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0FB754D9">
          <v:rect id="_x0000_i1118" style="width:0;height:1.5pt" o:hralign="center" o:hrstd="t" o:hr="t" fillcolor="#a0a0a0" stroked="f"/>
        </w:pict>
      </w:r>
    </w:p>
    <w:p w14:paraId="00B3B668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🔍</w:t>
      </w:r>
      <w:r w:rsidRPr="00E24A97">
        <w:rPr>
          <w:b/>
          <w:bCs/>
          <w:lang w:val="en-US"/>
        </w:rPr>
        <w:t xml:space="preserve"> Step 4: Analyze the Oracle DB</w:t>
      </w:r>
    </w:p>
    <w:p w14:paraId="09696922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2BF2FD6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23F0BC7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-t SHOW_VERSION -c ora2pg.conf</w:t>
      </w:r>
    </w:p>
    <w:p w14:paraId="657AE11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-t SHOW_TABLE -c ora2pg.conf</w:t>
      </w:r>
    </w:p>
    <w:p w14:paraId="361AB006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-t SHOW_COLUMN -c ora2pg.conf</w:t>
      </w:r>
    </w:p>
    <w:p w14:paraId="38DFA4DB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073EB4E5">
          <v:rect id="_x0000_i1119" style="width:0;height:1.5pt" o:hralign="center" o:hrstd="t" o:hr="t" fillcolor="#a0a0a0" stroked="f"/>
        </w:pict>
      </w:r>
    </w:p>
    <w:p w14:paraId="76C434C1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🧠</w:t>
      </w:r>
      <w:r w:rsidRPr="00E24A97">
        <w:rPr>
          <w:b/>
          <w:bCs/>
          <w:lang w:val="en-US"/>
        </w:rPr>
        <w:t xml:space="preserve"> Step 5: Estimate Migration Cost</w:t>
      </w:r>
    </w:p>
    <w:p w14:paraId="6028D01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18C3E57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2E47ABC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-t ESTIMATE -c ora2pg.conf</w:t>
      </w:r>
    </w:p>
    <w:p w14:paraId="0E96A494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0BAE612E">
          <v:rect id="_x0000_i1120" style="width:0;height:1.5pt" o:hralign="center" o:hrstd="t" o:hr="t" fillcolor="#a0a0a0" stroked="f"/>
        </w:pict>
      </w:r>
    </w:p>
    <w:p w14:paraId="443471B8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📤</w:t>
      </w:r>
      <w:r w:rsidRPr="00E24A97">
        <w:rPr>
          <w:b/>
          <w:bCs/>
          <w:lang w:val="en-US"/>
        </w:rPr>
        <w:t xml:space="preserve"> Step 6: Export Schema</w:t>
      </w:r>
    </w:p>
    <w:p w14:paraId="2AFB8346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0DE7EFB2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15E33C49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ora2pg -t TABLE -o </w:t>
      </w:r>
      <w:proofErr w:type="spellStart"/>
      <w:r w:rsidRPr="00E24A97">
        <w:rPr>
          <w:lang w:val="en-US"/>
        </w:rPr>
        <w:t>schema.sql</w:t>
      </w:r>
      <w:proofErr w:type="spellEnd"/>
      <w:r w:rsidRPr="00E24A97">
        <w:rPr>
          <w:lang w:val="en-US"/>
        </w:rPr>
        <w:t xml:space="preserve"> -c ora2pg.conf</w:t>
      </w:r>
    </w:p>
    <w:p w14:paraId="498C6DF9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3BD2C6BA">
          <v:rect id="_x0000_i1121" style="width:0;height:1.5pt" o:hralign="center" o:hrstd="t" o:hr="t" fillcolor="#a0a0a0" stroked="f"/>
        </w:pict>
      </w:r>
    </w:p>
    <w:p w14:paraId="2B63BECD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📥</w:t>
      </w:r>
      <w:r w:rsidRPr="00E24A97">
        <w:rPr>
          <w:b/>
          <w:bCs/>
          <w:lang w:val="en-US"/>
        </w:rPr>
        <w:t xml:space="preserve"> Step 7: Import Schema into PostgreSQL</w:t>
      </w:r>
    </w:p>
    <w:p w14:paraId="2C9B940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678B2E1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61749FE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psql</w:t>
      </w:r>
      <w:proofErr w:type="spellEnd"/>
      <w:r w:rsidRPr="00E24A97">
        <w:rPr>
          <w:lang w:val="en-US"/>
        </w:rPr>
        <w:t xml:space="preserve"> -U </w:t>
      </w:r>
      <w:proofErr w:type="spellStart"/>
      <w:r w:rsidRPr="00E24A97">
        <w:rPr>
          <w:lang w:val="en-US"/>
        </w:rPr>
        <w:t>pg_user</w:t>
      </w:r>
      <w:proofErr w:type="spellEnd"/>
      <w:r w:rsidRPr="00E24A97">
        <w:rPr>
          <w:lang w:val="en-US"/>
        </w:rPr>
        <w:t xml:space="preserve"> -d </w:t>
      </w:r>
      <w:proofErr w:type="spellStart"/>
      <w:r w:rsidRPr="00E24A97">
        <w:rPr>
          <w:lang w:val="en-US"/>
        </w:rPr>
        <w:t>target_pg_db</w:t>
      </w:r>
      <w:proofErr w:type="spellEnd"/>
      <w:r w:rsidRPr="00E24A97">
        <w:rPr>
          <w:lang w:val="en-US"/>
        </w:rPr>
        <w:t xml:space="preserve"> -f </w:t>
      </w:r>
      <w:proofErr w:type="spellStart"/>
      <w:r w:rsidRPr="00E24A97">
        <w:rPr>
          <w:lang w:val="en-US"/>
        </w:rPr>
        <w:t>schema.sql</w:t>
      </w:r>
      <w:proofErr w:type="spellEnd"/>
    </w:p>
    <w:p w14:paraId="5227D99B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lastRenderedPageBreak/>
        <w:pict w14:anchorId="201E9D12">
          <v:rect id="_x0000_i1122" style="width:0;height:1.5pt" o:hralign="center" o:hrstd="t" o:hr="t" fillcolor="#a0a0a0" stroked="f"/>
        </w:pict>
      </w:r>
    </w:p>
    <w:p w14:paraId="5DD3E3FA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📤</w:t>
      </w:r>
      <w:r w:rsidRPr="00E24A97">
        <w:rPr>
          <w:b/>
          <w:bCs/>
          <w:lang w:val="en-US"/>
        </w:rPr>
        <w:t xml:space="preserve"> Step 8: Export Data</w:t>
      </w:r>
    </w:p>
    <w:p w14:paraId="24DDD16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6CB71F4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4836DB5A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ora2pg -t COPY -o </w:t>
      </w:r>
      <w:proofErr w:type="spellStart"/>
      <w:r w:rsidRPr="00E24A97">
        <w:rPr>
          <w:lang w:val="en-US"/>
        </w:rPr>
        <w:t>data.sql</w:t>
      </w:r>
      <w:proofErr w:type="spellEnd"/>
      <w:r w:rsidRPr="00E24A97">
        <w:rPr>
          <w:lang w:val="en-US"/>
        </w:rPr>
        <w:t xml:space="preserve"> -c ora2pg.conf</w:t>
      </w:r>
    </w:p>
    <w:p w14:paraId="7B89E455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517C8AAA">
          <v:rect id="_x0000_i1123" style="width:0;height:1.5pt" o:hralign="center" o:hrstd="t" o:hr="t" fillcolor="#a0a0a0" stroked="f"/>
        </w:pict>
      </w:r>
    </w:p>
    <w:p w14:paraId="74098C82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📥</w:t>
      </w:r>
      <w:r w:rsidRPr="00E24A97">
        <w:rPr>
          <w:b/>
          <w:bCs/>
          <w:lang w:val="en-US"/>
        </w:rPr>
        <w:t xml:space="preserve"> Step 9: Import Data into PostgreSQL</w:t>
      </w:r>
    </w:p>
    <w:p w14:paraId="2D604C5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625D7BD9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3765104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psql</w:t>
      </w:r>
      <w:proofErr w:type="spellEnd"/>
      <w:r w:rsidRPr="00E24A97">
        <w:rPr>
          <w:lang w:val="en-US"/>
        </w:rPr>
        <w:t xml:space="preserve"> -U </w:t>
      </w:r>
      <w:proofErr w:type="spellStart"/>
      <w:r w:rsidRPr="00E24A97">
        <w:rPr>
          <w:lang w:val="en-US"/>
        </w:rPr>
        <w:t>pg_user</w:t>
      </w:r>
      <w:proofErr w:type="spellEnd"/>
      <w:r w:rsidRPr="00E24A97">
        <w:rPr>
          <w:lang w:val="en-US"/>
        </w:rPr>
        <w:t xml:space="preserve"> -d </w:t>
      </w:r>
      <w:proofErr w:type="spellStart"/>
      <w:r w:rsidRPr="00E24A97">
        <w:rPr>
          <w:lang w:val="en-US"/>
        </w:rPr>
        <w:t>target_pg_db</w:t>
      </w:r>
      <w:proofErr w:type="spellEnd"/>
      <w:r w:rsidRPr="00E24A97">
        <w:rPr>
          <w:lang w:val="en-US"/>
        </w:rPr>
        <w:t xml:space="preserve"> -f </w:t>
      </w:r>
      <w:proofErr w:type="spellStart"/>
      <w:r w:rsidRPr="00E24A97">
        <w:rPr>
          <w:lang w:val="en-US"/>
        </w:rPr>
        <w:t>data.sql</w:t>
      </w:r>
      <w:proofErr w:type="spellEnd"/>
    </w:p>
    <w:p w14:paraId="3B2EECA1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31E06E68">
          <v:rect id="_x0000_i1124" style="width:0;height:1.5pt" o:hralign="center" o:hrstd="t" o:hr="t" fillcolor="#a0a0a0" stroked="f"/>
        </w:pict>
      </w:r>
    </w:p>
    <w:p w14:paraId="1238BF19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🔁</w:t>
      </w:r>
      <w:r w:rsidRPr="00E24A97">
        <w:rPr>
          <w:b/>
          <w:bCs/>
          <w:lang w:val="en-US"/>
        </w:rPr>
        <w:t xml:space="preserve"> Step 10: Repeat for Other Object Types</w:t>
      </w:r>
    </w:p>
    <w:p w14:paraId="2607D70F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You can extract and migrate:</w:t>
      </w:r>
    </w:p>
    <w:p w14:paraId="15D21E0A" w14:textId="77777777" w:rsidR="00E24A97" w:rsidRPr="00E24A97" w:rsidRDefault="00E24A97" w:rsidP="00E24A97">
      <w:pPr>
        <w:numPr>
          <w:ilvl w:val="0"/>
          <w:numId w:val="213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Sequences: -t SEQUENCE</w:t>
      </w:r>
    </w:p>
    <w:p w14:paraId="38D712F7" w14:textId="77777777" w:rsidR="00E24A97" w:rsidRPr="00E24A97" w:rsidRDefault="00E24A97" w:rsidP="00E24A97">
      <w:pPr>
        <w:numPr>
          <w:ilvl w:val="0"/>
          <w:numId w:val="213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Views: -t VIEW</w:t>
      </w:r>
    </w:p>
    <w:p w14:paraId="2DFF6373" w14:textId="77777777" w:rsidR="00E24A97" w:rsidRPr="00E24A97" w:rsidRDefault="00E24A97" w:rsidP="00E24A97">
      <w:pPr>
        <w:numPr>
          <w:ilvl w:val="0"/>
          <w:numId w:val="213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Grants: -t GRANT</w:t>
      </w:r>
    </w:p>
    <w:p w14:paraId="399704D3" w14:textId="77777777" w:rsidR="00E24A97" w:rsidRPr="00E24A97" w:rsidRDefault="00E24A97" w:rsidP="00E24A97">
      <w:pPr>
        <w:numPr>
          <w:ilvl w:val="0"/>
          <w:numId w:val="213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Triggers: -t TRIGGER</w:t>
      </w:r>
    </w:p>
    <w:p w14:paraId="71A0E884" w14:textId="77777777" w:rsidR="00E24A97" w:rsidRPr="00E24A97" w:rsidRDefault="00E24A97" w:rsidP="00E24A97">
      <w:pPr>
        <w:numPr>
          <w:ilvl w:val="0"/>
          <w:numId w:val="213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Procedures/Functions: -t FUNCTION</w:t>
      </w:r>
    </w:p>
    <w:p w14:paraId="4505164D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09F84CAC">
          <v:rect id="_x0000_i1125" style="width:0;height:1.5pt" o:hralign="center" o:hrstd="t" o:hr="t" fillcolor="#a0a0a0" stroked="f"/>
        </w:pict>
      </w:r>
    </w:p>
    <w:p w14:paraId="6F3555AC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⚙️</w:t>
      </w:r>
      <w:r w:rsidRPr="00E24A97">
        <w:rPr>
          <w:b/>
          <w:bCs/>
          <w:lang w:val="en-US"/>
        </w:rPr>
        <w:t xml:space="preserve"> Optional: Migrate Everything in One Go</w:t>
      </w:r>
    </w:p>
    <w:p w14:paraId="6C248F2F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5195E6E6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7EC7E3E3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-c ora2pg.conf</w:t>
      </w:r>
    </w:p>
    <w:p w14:paraId="557E6F9A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15A22181">
          <v:rect id="_x0000_i1126" style="width:0;height:1.5pt" o:hralign="center" o:hrstd="t" o:hr="t" fillcolor="#a0a0a0" stroked="f"/>
        </w:pict>
      </w:r>
    </w:p>
    <w:p w14:paraId="6E8C55C3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📄</w:t>
      </w:r>
      <w:r w:rsidRPr="00E24A97">
        <w:rPr>
          <w:b/>
          <w:bCs/>
          <w:lang w:val="en-US"/>
        </w:rPr>
        <w:t xml:space="preserve"> Logs &amp; Reports</w:t>
      </w:r>
    </w:p>
    <w:p w14:paraId="18C30C7C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creates logs and reports. Check:</w:t>
      </w:r>
    </w:p>
    <w:p w14:paraId="0DC2A13B" w14:textId="77777777" w:rsidR="00E24A97" w:rsidRPr="00E24A97" w:rsidRDefault="00E24A97" w:rsidP="00E24A97">
      <w:pPr>
        <w:numPr>
          <w:ilvl w:val="0"/>
          <w:numId w:val="214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ora2pg.log</w:t>
      </w:r>
    </w:p>
    <w:p w14:paraId="7EB0000A" w14:textId="77777777" w:rsidR="00E24A97" w:rsidRPr="00E24A97" w:rsidRDefault="00E24A97" w:rsidP="00E24A97">
      <w:pPr>
        <w:numPr>
          <w:ilvl w:val="0"/>
          <w:numId w:val="214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migration_report.html</w:t>
      </w:r>
    </w:p>
    <w:p w14:paraId="40FE74E5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07EBFC20">
          <v:rect id="_x0000_i1127" style="width:0;height:1.5pt" o:hralign="center" o:hrstd="t" o:hr="t" fillcolor="#a0a0a0" stroked="f"/>
        </w:pict>
      </w:r>
    </w:p>
    <w:p w14:paraId="7CD7595E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🔐</w:t>
      </w:r>
      <w:r w:rsidRPr="00E24A97">
        <w:rPr>
          <w:b/>
          <w:bCs/>
          <w:lang w:val="en-US"/>
        </w:rPr>
        <w:t xml:space="preserve"> Security Tips</w:t>
      </w:r>
    </w:p>
    <w:p w14:paraId="6C8C65BB" w14:textId="77777777" w:rsidR="00E24A97" w:rsidRPr="00E24A97" w:rsidRDefault="00E24A97" w:rsidP="00E24A97">
      <w:pPr>
        <w:numPr>
          <w:ilvl w:val="0"/>
          <w:numId w:val="215"/>
        </w:numPr>
        <w:spacing w:after="160" w:line="278" w:lineRule="auto"/>
        <w:rPr>
          <w:lang w:val="en-US"/>
        </w:rPr>
      </w:pPr>
      <w:proofErr w:type="gramStart"/>
      <w:r w:rsidRPr="00E24A97">
        <w:rPr>
          <w:lang w:val="en-US"/>
        </w:rPr>
        <w:lastRenderedPageBreak/>
        <w:t>Use .</w:t>
      </w:r>
      <w:proofErr w:type="spellStart"/>
      <w:r w:rsidRPr="00E24A97">
        <w:rPr>
          <w:lang w:val="en-US"/>
        </w:rPr>
        <w:t>pgpass</w:t>
      </w:r>
      <w:proofErr w:type="spellEnd"/>
      <w:proofErr w:type="gramEnd"/>
      <w:r w:rsidRPr="00E24A97">
        <w:rPr>
          <w:lang w:val="en-US"/>
        </w:rPr>
        <w:t xml:space="preserve"> </w:t>
      </w:r>
      <w:proofErr w:type="gramStart"/>
      <w:r w:rsidRPr="00E24A97">
        <w:rPr>
          <w:lang w:val="en-US"/>
        </w:rPr>
        <w:t>and .</w:t>
      </w:r>
      <w:proofErr w:type="spellStart"/>
      <w:r w:rsidRPr="00E24A97">
        <w:rPr>
          <w:lang w:val="en-US"/>
        </w:rPr>
        <w:t>netrc</w:t>
      </w:r>
      <w:proofErr w:type="spellEnd"/>
      <w:proofErr w:type="gramEnd"/>
      <w:r w:rsidRPr="00E24A97">
        <w:rPr>
          <w:lang w:val="en-US"/>
        </w:rPr>
        <w:t xml:space="preserve"> to avoid putting credentials in config</w:t>
      </w:r>
    </w:p>
    <w:p w14:paraId="61279711" w14:textId="77777777" w:rsidR="00E24A97" w:rsidRPr="00E24A97" w:rsidRDefault="00E24A97" w:rsidP="00E24A97">
      <w:pPr>
        <w:numPr>
          <w:ilvl w:val="0"/>
          <w:numId w:val="215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Restrict access to ora2pg.conf</w:t>
      </w:r>
    </w:p>
    <w:p w14:paraId="46DB42D0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03341C30">
          <v:rect id="_x0000_i1128" style="width:0;height:1.5pt" o:hralign="center" o:hrstd="t" o:hr="t" fillcolor="#a0a0a0" stroked="f"/>
        </w:pict>
      </w:r>
    </w:p>
    <w:p w14:paraId="649F050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Would you like a </w:t>
      </w:r>
      <w:r w:rsidRPr="00E24A97">
        <w:rPr>
          <w:b/>
          <w:bCs/>
          <w:lang w:val="en-US"/>
        </w:rPr>
        <w:t>bash script</w:t>
      </w:r>
      <w:r w:rsidRPr="00E24A97">
        <w:rPr>
          <w:lang w:val="en-US"/>
        </w:rPr>
        <w:t xml:space="preserve"> to automate these steps or a </w:t>
      </w:r>
      <w:r w:rsidRPr="00E24A97">
        <w:rPr>
          <w:b/>
          <w:bCs/>
          <w:lang w:val="en-US"/>
        </w:rPr>
        <w:t>migration checklist in Excel</w:t>
      </w:r>
      <w:r w:rsidRPr="00E24A97">
        <w:rPr>
          <w:lang w:val="en-US"/>
        </w:rPr>
        <w:t>?</w:t>
      </w:r>
    </w:p>
    <w:p w14:paraId="43907A64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b/>
          <w:bCs/>
          <w:lang w:val="en-US"/>
        </w:rPr>
      </w:pPr>
      <w:r w:rsidRPr="00E24A97">
        <w:rPr>
          <w:b/>
          <w:bCs/>
          <w:lang w:val="en-US"/>
        </w:rPr>
        <w:t>You said:</w:t>
      </w:r>
    </w:p>
    <w:p w14:paraId="18B4258C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 script</w:t>
      </w:r>
    </w:p>
    <w:p w14:paraId="52112FD2" w14:textId="77777777" w:rsidR="00E24A97" w:rsidRPr="00E24A97" w:rsidRDefault="00E24A97" w:rsidP="00E24A97">
      <w:pPr>
        <w:numPr>
          <w:ilvl w:val="0"/>
          <w:numId w:val="212"/>
        </w:numPr>
        <w:spacing w:after="160" w:line="278" w:lineRule="auto"/>
        <w:rPr>
          <w:b/>
          <w:bCs/>
          <w:lang w:val="en-US"/>
        </w:rPr>
      </w:pPr>
      <w:r w:rsidRPr="00E24A97">
        <w:rPr>
          <w:b/>
          <w:bCs/>
          <w:lang w:val="en-US"/>
        </w:rPr>
        <w:t>ChatGPT said:</w:t>
      </w:r>
    </w:p>
    <w:p w14:paraId="78645B76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Here is a </w:t>
      </w:r>
      <w:r w:rsidRPr="00E24A97">
        <w:rPr>
          <w:b/>
          <w:bCs/>
          <w:lang w:val="en-US"/>
        </w:rPr>
        <w:t>Bash script</w:t>
      </w:r>
      <w:r w:rsidRPr="00E24A97">
        <w:rPr>
          <w:lang w:val="en-US"/>
        </w:rPr>
        <w:t xml:space="preserve"> that automates key steps of an Oracle to PostgreSQL migration using </w:t>
      </w:r>
      <w:r w:rsidRPr="00E24A97">
        <w:rPr>
          <w:b/>
          <w:bCs/>
          <w:lang w:val="en-US"/>
        </w:rPr>
        <w:t>Ora2Pg</w:t>
      </w:r>
      <w:r w:rsidRPr="00E24A97">
        <w:rPr>
          <w:lang w:val="en-US"/>
        </w:rPr>
        <w:t>. It exports both schema and data, imports them into PostgreSQL, and logs each step.</w:t>
      </w:r>
    </w:p>
    <w:p w14:paraId="3D15A558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012A18A3">
          <v:rect id="_x0000_i1129" style="width:0;height:1.5pt" o:hralign="center" o:hrstd="t" o:hr="t" fillcolor="#a0a0a0" stroked="f"/>
        </w:pict>
      </w:r>
    </w:p>
    <w:p w14:paraId="0274F4F8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✅</w:t>
      </w:r>
      <w:r w:rsidRPr="00E24A97">
        <w:rPr>
          <w:b/>
          <w:bCs/>
          <w:lang w:val="en-US"/>
        </w:rPr>
        <w:t xml:space="preserve"> Oracle to PostgreSQL Migration Automation – Bash Script</w:t>
      </w:r>
    </w:p>
    <w:p w14:paraId="5BE672F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32D508EF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31C480D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gramStart"/>
      <w:r w:rsidRPr="00E24A97">
        <w:rPr>
          <w:lang w:val="en-US"/>
        </w:rPr>
        <w:t>#!/</w:t>
      </w:r>
      <w:proofErr w:type="gramEnd"/>
      <w:r w:rsidRPr="00E24A97">
        <w:rPr>
          <w:lang w:val="en-US"/>
        </w:rPr>
        <w:t>bin/bash</w:t>
      </w:r>
    </w:p>
    <w:p w14:paraId="5A8F3435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42D2C45F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CONFIGURATION ===</w:t>
      </w:r>
    </w:p>
    <w:p w14:paraId="2AC458AA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ORACLE_HOST="</w:t>
      </w:r>
      <w:proofErr w:type="spellStart"/>
      <w:r w:rsidRPr="00E24A97">
        <w:rPr>
          <w:lang w:val="en-US"/>
        </w:rPr>
        <w:t>your_oracle_host</w:t>
      </w:r>
      <w:proofErr w:type="spellEnd"/>
      <w:r w:rsidRPr="00E24A97">
        <w:rPr>
          <w:lang w:val="en-US"/>
        </w:rPr>
        <w:t>"</w:t>
      </w:r>
    </w:p>
    <w:p w14:paraId="498A37AA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ORACLE_PORT="1521"</w:t>
      </w:r>
    </w:p>
    <w:p w14:paraId="568660A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ORACLE_SID="ORCL"</w:t>
      </w:r>
    </w:p>
    <w:p w14:paraId="7C36D61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ORACLE_USER="</w:t>
      </w:r>
      <w:proofErr w:type="spellStart"/>
      <w:r w:rsidRPr="00E24A97">
        <w:rPr>
          <w:lang w:val="en-US"/>
        </w:rPr>
        <w:t>oracle_user</w:t>
      </w:r>
      <w:proofErr w:type="spellEnd"/>
      <w:r w:rsidRPr="00E24A97">
        <w:rPr>
          <w:lang w:val="en-US"/>
        </w:rPr>
        <w:t>"</w:t>
      </w:r>
    </w:p>
    <w:p w14:paraId="5EBFE7A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ORACLE_PWD="</w:t>
      </w:r>
      <w:proofErr w:type="spellStart"/>
      <w:r w:rsidRPr="00E24A97">
        <w:rPr>
          <w:lang w:val="en-US"/>
        </w:rPr>
        <w:t>oracle_password</w:t>
      </w:r>
      <w:proofErr w:type="spellEnd"/>
      <w:r w:rsidRPr="00E24A97">
        <w:rPr>
          <w:lang w:val="en-US"/>
        </w:rPr>
        <w:t>"</w:t>
      </w:r>
    </w:p>
    <w:p w14:paraId="0326CD9C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02AA8848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PG_HOST="</w:t>
      </w:r>
      <w:proofErr w:type="spellStart"/>
      <w:r w:rsidRPr="00E24A97">
        <w:rPr>
          <w:lang w:val="en-US"/>
        </w:rPr>
        <w:t>your_pg_host</w:t>
      </w:r>
      <w:proofErr w:type="spellEnd"/>
      <w:r w:rsidRPr="00E24A97">
        <w:rPr>
          <w:lang w:val="en-US"/>
        </w:rPr>
        <w:t>"</w:t>
      </w:r>
    </w:p>
    <w:p w14:paraId="633AE4E2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PG_PORT="5432"</w:t>
      </w:r>
    </w:p>
    <w:p w14:paraId="656BA1D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PG_DB="</w:t>
      </w:r>
      <w:proofErr w:type="spellStart"/>
      <w:r w:rsidRPr="00E24A97">
        <w:rPr>
          <w:lang w:val="en-US"/>
        </w:rPr>
        <w:t>target_pg_db</w:t>
      </w:r>
      <w:proofErr w:type="spellEnd"/>
      <w:r w:rsidRPr="00E24A97">
        <w:rPr>
          <w:lang w:val="en-US"/>
        </w:rPr>
        <w:t>"</w:t>
      </w:r>
    </w:p>
    <w:p w14:paraId="6D2B9A73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PG_USER="</w:t>
      </w:r>
      <w:proofErr w:type="spellStart"/>
      <w:r w:rsidRPr="00E24A97">
        <w:rPr>
          <w:lang w:val="en-US"/>
        </w:rPr>
        <w:t>pg_user</w:t>
      </w:r>
      <w:proofErr w:type="spellEnd"/>
      <w:r w:rsidRPr="00E24A97">
        <w:rPr>
          <w:lang w:val="en-US"/>
        </w:rPr>
        <w:t>"</w:t>
      </w:r>
    </w:p>
    <w:p w14:paraId="3CD13194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PG_PWD="</w:t>
      </w:r>
      <w:proofErr w:type="spellStart"/>
      <w:r w:rsidRPr="00E24A97">
        <w:rPr>
          <w:lang w:val="en-US"/>
        </w:rPr>
        <w:t>pg_password</w:t>
      </w:r>
      <w:proofErr w:type="spellEnd"/>
      <w:r w:rsidRPr="00E24A97">
        <w:rPr>
          <w:lang w:val="en-US"/>
        </w:rPr>
        <w:t>"</w:t>
      </w:r>
    </w:p>
    <w:p w14:paraId="4067C1B9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677FB092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ORA2PG_CONF="ora2pg.conf"</w:t>
      </w:r>
    </w:p>
    <w:p w14:paraId="28A5AD21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 WORK_DIR="$HOME/ora2pg_migration"</w:t>
      </w:r>
    </w:p>
    <w:p w14:paraId="76EF878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mkdir</w:t>
      </w:r>
      <w:proofErr w:type="spellEnd"/>
      <w:r w:rsidRPr="00E24A97">
        <w:rPr>
          <w:lang w:val="en-US"/>
        </w:rPr>
        <w:t xml:space="preserve"> -p "$WORK_DIR"</w:t>
      </w:r>
    </w:p>
    <w:p w14:paraId="5E2F3D41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lastRenderedPageBreak/>
        <w:t>cd "$WORK_DIR" || exit 1</w:t>
      </w:r>
    </w:p>
    <w:p w14:paraId="554DC027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22D1745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GENERATE CONFIG FILE ===</w:t>
      </w:r>
    </w:p>
    <w:p w14:paraId="5868A463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cat &gt; "$ORA2PG_CONF" &lt;&lt;EOF</w:t>
      </w:r>
    </w:p>
    <w:p w14:paraId="41775D0E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ORACLE_DSN     </w:t>
      </w:r>
      <w:proofErr w:type="spellStart"/>
      <w:proofErr w:type="gramStart"/>
      <w:r w:rsidRPr="00E24A97">
        <w:rPr>
          <w:lang w:val="en-US"/>
        </w:rPr>
        <w:t>dbi:Oracle</w:t>
      </w:r>
      <w:proofErr w:type="gramEnd"/>
      <w:r w:rsidRPr="00E24A97">
        <w:rPr>
          <w:lang w:val="en-US"/>
        </w:rPr>
        <w:t>:host</w:t>
      </w:r>
      <w:proofErr w:type="spellEnd"/>
      <w:r w:rsidRPr="00E24A97">
        <w:rPr>
          <w:lang w:val="en-US"/>
        </w:rPr>
        <w:t>=$</w:t>
      </w:r>
      <w:proofErr w:type="spellStart"/>
      <w:r w:rsidRPr="00E24A97">
        <w:rPr>
          <w:lang w:val="en-US"/>
        </w:rPr>
        <w:t>ORACLE_</w:t>
      </w:r>
      <w:proofErr w:type="gramStart"/>
      <w:r w:rsidRPr="00E24A97">
        <w:rPr>
          <w:lang w:val="en-US"/>
        </w:rPr>
        <w:t>HOST;sid</w:t>
      </w:r>
      <w:proofErr w:type="spellEnd"/>
      <w:proofErr w:type="gramEnd"/>
      <w:r w:rsidRPr="00E24A97">
        <w:rPr>
          <w:lang w:val="en-US"/>
        </w:rPr>
        <w:t>=$</w:t>
      </w:r>
      <w:proofErr w:type="spellStart"/>
      <w:r w:rsidRPr="00E24A97">
        <w:rPr>
          <w:lang w:val="en-US"/>
        </w:rPr>
        <w:t>ORACLE_</w:t>
      </w:r>
      <w:proofErr w:type="gramStart"/>
      <w:r w:rsidRPr="00E24A97">
        <w:rPr>
          <w:lang w:val="en-US"/>
        </w:rPr>
        <w:t>SID;port</w:t>
      </w:r>
      <w:proofErr w:type="spellEnd"/>
      <w:proofErr w:type="gramEnd"/>
      <w:r w:rsidRPr="00E24A97">
        <w:rPr>
          <w:lang w:val="en-US"/>
        </w:rPr>
        <w:t>=$ORACLE_PORT</w:t>
      </w:r>
    </w:p>
    <w:p w14:paraId="1B39BBE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ORACLE_USER    $ORACLE_USER</w:t>
      </w:r>
    </w:p>
    <w:p w14:paraId="10EB44C6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ORACLE_PWD     $ORACLE_PWD</w:t>
      </w:r>
    </w:p>
    <w:p w14:paraId="2CBA12F5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79760F3A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PG_DSN         </w:t>
      </w:r>
      <w:proofErr w:type="spellStart"/>
      <w:proofErr w:type="gramStart"/>
      <w:r w:rsidRPr="00E24A97">
        <w:rPr>
          <w:lang w:val="en-US"/>
        </w:rPr>
        <w:t>dbi:Pg</w:t>
      </w:r>
      <w:proofErr w:type="gramEnd"/>
      <w:r w:rsidRPr="00E24A97">
        <w:rPr>
          <w:lang w:val="en-US"/>
        </w:rPr>
        <w:t>:dbname</w:t>
      </w:r>
      <w:proofErr w:type="spellEnd"/>
      <w:r w:rsidRPr="00E24A97">
        <w:rPr>
          <w:lang w:val="en-US"/>
        </w:rPr>
        <w:t>=$</w:t>
      </w:r>
      <w:proofErr w:type="spellStart"/>
      <w:r w:rsidRPr="00E24A97">
        <w:rPr>
          <w:lang w:val="en-US"/>
        </w:rPr>
        <w:t>PG_</w:t>
      </w:r>
      <w:proofErr w:type="gramStart"/>
      <w:r w:rsidRPr="00E24A97">
        <w:rPr>
          <w:lang w:val="en-US"/>
        </w:rPr>
        <w:t>DB;host</w:t>
      </w:r>
      <w:proofErr w:type="spellEnd"/>
      <w:proofErr w:type="gramEnd"/>
      <w:r w:rsidRPr="00E24A97">
        <w:rPr>
          <w:lang w:val="en-US"/>
        </w:rPr>
        <w:t>=$</w:t>
      </w:r>
      <w:proofErr w:type="spellStart"/>
      <w:r w:rsidRPr="00E24A97">
        <w:rPr>
          <w:lang w:val="en-US"/>
        </w:rPr>
        <w:t>PG_</w:t>
      </w:r>
      <w:proofErr w:type="gramStart"/>
      <w:r w:rsidRPr="00E24A97">
        <w:rPr>
          <w:lang w:val="en-US"/>
        </w:rPr>
        <w:t>HOST;port</w:t>
      </w:r>
      <w:proofErr w:type="spellEnd"/>
      <w:proofErr w:type="gramEnd"/>
      <w:r w:rsidRPr="00E24A97">
        <w:rPr>
          <w:lang w:val="en-US"/>
        </w:rPr>
        <w:t>=$PG_PORT</w:t>
      </w:r>
    </w:p>
    <w:p w14:paraId="4133163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PG_USER        $PG_USER</w:t>
      </w:r>
    </w:p>
    <w:p w14:paraId="5FE6FB7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PG_PWD         $PG_PWD</w:t>
      </w:r>
    </w:p>
    <w:p w14:paraId="3B4AD243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407124B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SCHEMA         public</w:t>
      </w:r>
    </w:p>
    <w:p w14:paraId="4F9B3CA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EXPORT_SCHEMA  1</w:t>
      </w:r>
    </w:p>
    <w:p w14:paraId="1173A6C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DATA_LIMIT     10000</w:t>
      </w:r>
    </w:p>
    <w:p w14:paraId="1CD198F4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EOF</w:t>
      </w:r>
    </w:p>
    <w:p w14:paraId="2FE583C3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12FC8F62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STEP 1: Test Oracle Connection ===</w:t>
      </w:r>
    </w:p>
    <w:p w14:paraId="7E155746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echo "&gt;&gt; Testing Oracle DB connection..."</w:t>
      </w:r>
    </w:p>
    <w:p w14:paraId="13C20CDF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ora2pg -t TEST -c "$ORA2PG_CONF" || </w:t>
      </w:r>
      <w:proofErr w:type="gramStart"/>
      <w:r w:rsidRPr="00E24A97">
        <w:rPr>
          <w:lang w:val="en-US"/>
        </w:rPr>
        <w:t>{ echo</w:t>
      </w:r>
      <w:proofErr w:type="gramEnd"/>
      <w:r w:rsidRPr="00E24A97">
        <w:rPr>
          <w:lang w:val="en-US"/>
        </w:rPr>
        <w:t xml:space="preserve"> "Oracle connection failed"; exit 1</w:t>
      </w:r>
      <w:proofErr w:type="gramStart"/>
      <w:r w:rsidRPr="00E24A97">
        <w:rPr>
          <w:lang w:val="en-US"/>
        </w:rPr>
        <w:t>; }</w:t>
      </w:r>
      <w:proofErr w:type="gramEnd"/>
    </w:p>
    <w:p w14:paraId="167484FB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0F1E4CF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STEP 2: Estimate Migration ===</w:t>
      </w:r>
    </w:p>
    <w:p w14:paraId="187BEAB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echo "&gt;&gt; Estimating migration cost..."</w:t>
      </w:r>
    </w:p>
    <w:p w14:paraId="64E8246D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ora2pg -t ESTIMATE -c "$ORA2PG_CONF" &gt; estimate_report.txt</w:t>
      </w:r>
    </w:p>
    <w:p w14:paraId="38CA6169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4707BDA1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STEP 3: Export Schema ===</w:t>
      </w:r>
    </w:p>
    <w:p w14:paraId="0F02A414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echo "&gt;&gt; Exporting schema..."</w:t>
      </w:r>
    </w:p>
    <w:p w14:paraId="735D5DE4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ora2pg -t TABLE -o </w:t>
      </w:r>
      <w:proofErr w:type="spellStart"/>
      <w:r w:rsidRPr="00E24A97">
        <w:rPr>
          <w:lang w:val="en-US"/>
        </w:rPr>
        <w:t>schema.sql</w:t>
      </w:r>
      <w:proofErr w:type="spellEnd"/>
      <w:r w:rsidRPr="00E24A97">
        <w:rPr>
          <w:lang w:val="en-US"/>
        </w:rPr>
        <w:t xml:space="preserve"> -c "$ORA2PG_CONF"</w:t>
      </w:r>
    </w:p>
    <w:p w14:paraId="5FE7F0BB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600B2E5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STEP 4: Import Schema into PostgreSQL ===</w:t>
      </w:r>
    </w:p>
    <w:p w14:paraId="27FDBBD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lastRenderedPageBreak/>
        <w:t>echo "&gt;&gt; Importing schema into PostgreSQL..."</w:t>
      </w:r>
    </w:p>
    <w:p w14:paraId="4C1BE0BA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PGPASSWORD=$PG_PWD </w:t>
      </w:r>
      <w:proofErr w:type="spellStart"/>
      <w:r w:rsidRPr="00E24A97">
        <w:rPr>
          <w:lang w:val="en-US"/>
        </w:rPr>
        <w:t>psql</w:t>
      </w:r>
      <w:proofErr w:type="spellEnd"/>
      <w:r w:rsidRPr="00E24A97">
        <w:rPr>
          <w:lang w:val="en-US"/>
        </w:rPr>
        <w:t xml:space="preserve"> -h $PG_HOST -U $PG_USER -d $PG_DB -f </w:t>
      </w:r>
      <w:proofErr w:type="spellStart"/>
      <w:r w:rsidRPr="00E24A97">
        <w:rPr>
          <w:lang w:val="en-US"/>
        </w:rPr>
        <w:t>schema.sql</w:t>
      </w:r>
      <w:proofErr w:type="spellEnd"/>
    </w:p>
    <w:p w14:paraId="64890D32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78CC17E5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STEP 5: Export Data ===</w:t>
      </w:r>
    </w:p>
    <w:p w14:paraId="48BD9923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echo "&gt;&gt; Exporting data..."</w:t>
      </w:r>
    </w:p>
    <w:p w14:paraId="2CA8B1C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ora2pg -t COPY -o </w:t>
      </w:r>
      <w:proofErr w:type="spellStart"/>
      <w:r w:rsidRPr="00E24A97">
        <w:rPr>
          <w:lang w:val="en-US"/>
        </w:rPr>
        <w:t>data.sql</w:t>
      </w:r>
      <w:proofErr w:type="spellEnd"/>
      <w:r w:rsidRPr="00E24A97">
        <w:rPr>
          <w:lang w:val="en-US"/>
        </w:rPr>
        <w:t xml:space="preserve"> -c "$ORA2PG_CONF"</w:t>
      </w:r>
    </w:p>
    <w:p w14:paraId="5EB7EB04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50BFD13E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STEP 6: Import Data into PostgreSQL ===</w:t>
      </w:r>
    </w:p>
    <w:p w14:paraId="69CB1ABA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echo "&gt;&gt; Importing data into PostgreSQL..."</w:t>
      </w:r>
    </w:p>
    <w:p w14:paraId="2FCD3E4B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 xml:space="preserve">PGPASSWORD=$PG_PWD </w:t>
      </w:r>
      <w:proofErr w:type="spellStart"/>
      <w:r w:rsidRPr="00E24A97">
        <w:rPr>
          <w:lang w:val="en-US"/>
        </w:rPr>
        <w:t>psql</w:t>
      </w:r>
      <w:proofErr w:type="spellEnd"/>
      <w:r w:rsidRPr="00E24A97">
        <w:rPr>
          <w:lang w:val="en-US"/>
        </w:rPr>
        <w:t xml:space="preserve"> -h $PG_HOST -U $PG_USER -d $PG_DB -f </w:t>
      </w:r>
      <w:proofErr w:type="spellStart"/>
      <w:r w:rsidRPr="00E24A97">
        <w:rPr>
          <w:lang w:val="en-US"/>
        </w:rPr>
        <w:t>data.sql</w:t>
      </w:r>
      <w:proofErr w:type="spellEnd"/>
    </w:p>
    <w:p w14:paraId="6FDB8C39" w14:textId="77777777" w:rsidR="00E24A97" w:rsidRPr="00E24A97" w:rsidRDefault="00E24A97" w:rsidP="00E24A97">
      <w:pPr>
        <w:spacing w:after="160" w:line="278" w:lineRule="auto"/>
        <w:rPr>
          <w:lang w:val="en-US"/>
        </w:rPr>
      </w:pPr>
    </w:p>
    <w:p w14:paraId="549F63C3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# === DONE ===</w:t>
      </w:r>
    </w:p>
    <w:p w14:paraId="01C30FD4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echo "&gt;&gt; Migration completed successfully."</w:t>
      </w:r>
    </w:p>
    <w:p w14:paraId="3342DF47" w14:textId="77777777" w:rsidR="00E24A97" w:rsidRPr="00E24A97" w:rsidRDefault="00000000" w:rsidP="00E24A97">
      <w:pPr>
        <w:spacing w:after="160" w:line="278" w:lineRule="auto"/>
        <w:rPr>
          <w:lang w:val="en-US"/>
        </w:rPr>
      </w:pPr>
      <w:r>
        <w:rPr>
          <w:lang w:val="en-US"/>
        </w:rPr>
        <w:pict w14:anchorId="46FFC55C">
          <v:rect id="_x0000_i1130" style="width:0;height:1.5pt" o:hralign="center" o:hrstd="t" o:hr="t" fillcolor="#a0a0a0" stroked="f"/>
        </w:pict>
      </w:r>
    </w:p>
    <w:p w14:paraId="277C8788" w14:textId="77777777" w:rsidR="00E24A97" w:rsidRPr="00E24A97" w:rsidRDefault="00E24A97" w:rsidP="00E24A97">
      <w:pPr>
        <w:numPr>
          <w:ilvl w:val="0"/>
          <w:numId w:val="99"/>
        </w:numPr>
        <w:tabs>
          <w:tab w:val="num" w:pos="360"/>
        </w:tabs>
        <w:spacing w:after="160" w:line="278" w:lineRule="auto"/>
        <w:rPr>
          <w:b/>
          <w:bCs/>
          <w:lang w:val="en-US"/>
        </w:rPr>
      </w:pPr>
      <w:r w:rsidRPr="00E24A97">
        <w:rPr>
          <w:rFonts w:ascii="Segoe UI Emoji" w:hAnsi="Segoe UI Emoji" w:cs="Segoe UI Emoji"/>
          <w:b/>
          <w:bCs/>
          <w:lang w:val="en-US"/>
        </w:rPr>
        <w:t>📌</w:t>
      </w:r>
      <w:r w:rsidRPr="00E24A97">
        <w:rPr>
          <w:b/>
          <w:bCs/>
          <w:lang w:val="en-US"/>
        </w:rPr>
        <w:t xml:space="preserve"> How to Run</w:t>
      </w:r>
    </w:p>
    <w:p w14:paraId="6F6823A0" w14:textId="77777777" w:rsidR="00E24A97" w:rsidRPr="00E24A97" w:rsidRDefault="00E24A97" w:rsidP="00E24A97">
      <w:pPr>
        <w:numPr>
          <w:ilvl w:val="0"/>
          <w:numId w:val="216"/>
        </w:numPr>
        <w:spacing w:after="160" w:line="278" w:lineRule="auto"/>
        <w:rPr>
          <w:lang w:val="en-US"/>
        </w:rPr>
      </w:pPr>
      <w:r w:rsidRPr="00E24A97">
        <w:rPr>
          <w:b/>
          <w:bCs/>
          <w:lang w:val="en-US"/>
        </w:rPr>
        <w:t>Edit the variables</w:t>
      </w:r>
      <w:r w:rsidRPr="00E24A97">
        <w:rPr>
          <w:lang w:val="en-US"/>
        </w:rPr>
        <w:t xml:space="preserve"> at the top (ORACLE_*, PG_*) with your actual credentials.</w:t>
      </w:r>
    </w:p>
    <w:p w14:paraId="092BAC50" w14:textId="77777777" w:rsidR="00E24A97" w:rsidRPr="00E24A97" w:rsidRDefault="00E24A97" w:rsidP="00E24A97">
      <w:pPr>
        <w:numPr>
          <w:ilvl w:val="0"/>
          <w:numId w:val="216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Save the script as ora2pg_migrate.sh.</w:t>
      </w:r>
    </w:p>
    <w:p w14:paraId="6B7E1DDA" w14:textId="77777777" w:rsidR="00E24A97" w:rsidRPr="00E24A97" w:rsidRDefault="00E24A97" w:rsidP="00E24A97">
      <w:pPr>
        <w:numPr>
          <w:ilvl w:val="0"/>
          <w:numId w:val="216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Make it executable:</w:t>
      </w:r>
    </w:p>
    <w:p w14:paraId="604C1527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61D454CE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29C6424C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chmod</w:t>
      </w:r>
      <w:proofErr w:type="spellEnd"/>
      <w:r w:rsidRPr="00E24A97">
        <w:rPr>
          <w:lang w:val="en-US"/>
        </w:rPr>
        <w:t xml:space="preserve"> +x ora2pg_migrate.sh</w:t>
      </w:r>
    </w:p>
    <w:p w14:paraId="35EA20D2" w14:textId="77777777" w:rsidR="00E24A97" w:rsidRPr="00E24A97" w:rsidRDefault="00E24A97" w:rsidP="00E24A97">
      <w:pPr>
        <w:numPr>
          <w:ilvl w:val="0"/>
          <w:numId w:val="216"/>
        </w:numPr>
        <w:spacing w:after="160" w:line="278" w:lineRule="auto"/>
        <w:rPr>
          <w:lang w:val="en-US"/>
        </w:rPr>
      </w:pPr>
      <w:r w:rsidRPr="00E24A97">
        <w:rPr>
          <w:lang w:val="en-US"/>
        </w:rPr>
        <w:t>Run:</w:t>
      </w:r>
    </w:p>
    <w:p w14:paraId="71F9EF81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bash</w:t>
      </w:r>
    </w:p>
    <w:p w14:paraId="1C66123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proofErr w:type="spellStart"/>
      <w:r w:rsidRPr="00E24A97">
        <w:rPr>
          <w:lang w:val="en-US"/>
        </w:rPr>
        <w:t>CopyEdit</w:t>
      </w:r>
      <w:proofErr w:type="spellEnd"/>
    </w:p>
    <w:p w14:paraId="12D48BB0" w14:textId="77777777" w:rsidR="00E24A97" w:rsidRPr="00E24A97" w:rsidRDefault="00E24A97" w:rsidP="00E24A97">
      <w:pPr>
        <w:spacing w:after="160" w:line="278" w:lineRule="auto"/>
        <w:rPr>
          <w:lang w:val="en-US"/>
        </w:rPr>
      </w:pPr>
      <w:r w:rsidRPr="00E24A97">
        <w:rPr>
          <w:lang w:val="en-US"/>
        </w:rPr>
        <w:t>./ora2pg_migrate.sh</w:t>
      </w:r>
    </w:p>
    <w:p w14:paraId="7794572B" w14:textId="6E61C236" w:rsidR="00E24A97" w:rsidRPr="00454AA0" w:rsidRDefault="00E24A97" w:rsidP="00E24A97">
      <w:pPr>
        <w:spacing w:after="160" w:line="278" w:lineRule="auto"/>
      </w:pPr>
      <w:r>
        <w:t>================================================================================</w:t>
      </w:r>
    </w:p>
    <w:p w14:paraId="36611A6E" w14:textId="77777777" w:rsidR="00B9650F" w:rsidRDefault="00B9650F" w:rsidP="00B9650F">
      <w:pPr>
        <w:rPr>
          <w:lang w:val="en-US" w:eastAsia="ar-SA"/>
        </w:rPr>
      </w:pPr>
    </w:p>
    <w:p w14:paraId="7E14A8F1" w14:textId="24F793AC" w:rsidR="007C3C78" w:rsidRDefault="007C3C78" w:rsidP="007C3C78">
      <w:pPr>
        <w:pStyle w:val="Heading1"/>
        <w:spacing w:before="120" w:after="120"/>
        <w:rPr>
          <w:rFonts w:ascii="Calibri" w:hAnsi="Calibri" w:cs="Calibri"/>
        </w:rPr>
      </w:pPr>
      <w:bookmarkStart w:id="20" w:name="_Toc203810756"/>
      <w:r>
        <w:rPr>
          <w:rFonts w:ascii="Calibri" w:hAnsi="Calibri" w:cs="Calibri"/>
        </w:rPr>
        <w:t>Oracle zero down time migration</w:t>
      </w:r>
      <w:bookmarkEnd w:id="20"/>
    </w:p>
    <w:p w14:paraId="3CF96E04" w14:textId="77777777" w:rsidR="00FF7D90" w:rsidRPr="00497EE6" w:rsidRDefault="00FF7D90" w:rsidP="00FF7D90">
      <w:pPr>
        <w:rPr>
          <w:b/>
          <w:bCs/>
        </w:rPr>
      </w:pPr>
      <w:r>
        <w:rPr>
          <w:lang w:val="en-US" w:eastAsia="ar-SA"/>
        </w:rPr>
        <w:br/>
      </w:r>
    </w:p>
    <w:p w14:paraId="47FE5643" w14:textId="77777777" w:rsidR="00FF7D90" w:rsidRDefault="00FF7D90" w:rsidP="00FF7D90"/>
    <w:p w14:paraId="034014C5" w14:textId="77777777" w:rsidR="00FF7D90" w:rsidRDefault="00FF7D90" w:rsidP="00FF7D90">
      <w:r w:rsidRPr="00987870">
        <w:rPr>
          <w:noProof/>
        </w:rPr>
        <w:drawing>
          <wp:inline distT="0" distB="0" distL="0" distR="0" wp14:anchorId="07DB2E94" wp14:editId="7E96A792">
            <wp:extent cx="11021963" cy="3839111"/>
            <wp:effectExtent l="0" t="0" r="0" b="9525"/>
            <wp:docPr id="156717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76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2196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8788" w14:textId="77777777" w:rsidR="00FF7D90" w:rsidRDefault="00FF7D90" w:rsidP="00FF7D90"/>
    <w:p w14:paraId="07814E92" w14:textId="77777777" w:rsidR="00FF7D90" w:rsidRDefault="00FF7D90" w:rsidP="00FF7D90">
      <w:r w:rsidRPr="00987870">
        <w:rPr>
          <w:noProof/>
        </w:rPr>
        <w:lastRenderedPageBreak/>
        <w:drawing>
          <wp:inline distT="0" distB="0" distL="0" distR="0" wp14:anchorId="74A79B00" wp14:editId="5CF23EB7">
            <wp:extent cx="12603334" cy="4515480"/>
            <wp:effectExtent l="0" t="0" r="8255" b="0"/>
            <wp:docPr id="1484115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581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0333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D936" w14:textId="77777777" w:rsidR="00FF7D90" w:rsidRDefault="00FF7D90" w:rsidP="00FF7D90"/>
    <w:p w14:paraId="232C9980" w14:textId="77777777" w:rsidR="00FF7D90" w:rsidRDefault="00FF7D90" w:rsidP="00FF7D90">
      <w:hyperlink r:id="rId17" w:history="1">
        <w:r w:rsidRPr="0059171F">
          <w:rPr>
            <w:rStyle w:val="Hyperlink"/>
          </w:rPr>
          <w:t>https://www.youtube.com/watch?v=1fDDGlb7y7Y</w:t>
        </w:r>
      </w:hyperlink>
    </w:p>
    <w:p w14:paraId="010995C7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teps</w:t>
      </w:r>
      <w:proofErr w:type="spellEnd"/>
      <w:r w:rsidRPr="0059328D">
        <w:t xml:space="preserve"> to migrate on premise oracle DB to oracle on azure using ZDM</w:t>
      </w:r>
    </w:p>
    <w:p w14:paraId="67C39156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ChatGPT said:</w:t>
      </w:r>
    </w:p>
    <w:p w14:paraId="54AB8A3A" w14:textId="77777777" w:rsidR="00FF7D90" w:rsidRPr="0059328D" w:rsidRDefault="00FF7D90" w:rsidP="00FF7D90">
      <w:pPr>
        <w:spacing w:after="160" w:line="278" w:lineRule="auto"/>
      </w:pPr>
      <w:r w:rsidRPr="0059328D">
        <w:t xml:space="preserve">Here’s a </w:t>
      </w:r>
      <w:r w:rsidRPr="0059328D">
        <w:rPr>
          <w:b/>
          <w:bCs/>
        </w:rPr>
        <w:t>step-by-step guide</w:t>
      </w:r>
      <w:r w:rsidRPr="0059328D">
        <w:t xml:space="preserve"> to migrate an </w:t>
      </w:r>
      <w:r w:rsidRPr="0059328D">
        <w:rPr>
          <w:b/>
          <w:bCs/>
        </w:rPr>
        <w:t>on-premises Oracle database to Oracle on Azure (IaaS)</w:t>
      </w:r>
      <w:r w:rsidRPr="0059328D">
        <w:t xml:space="preserve"> using </w:t>
      </w:r>
      <w:r w:rsidRPr="0059328D">
        <w:rPr>
          <w:b/>
          <w:bCs/>
        </w:rPr>
        <w:t>Oracle Zero Downtime Migration (ZDM)</w:t>
      </w:r>
      <w:r w:rsidRPr="0059328D">
        <w:t>:</w:t>
      </w:r>
    </w:p>
    <w:p w14:paraId="53E2AD48" w14:textId="77777777" w:rsidR="00FF7D90" w:rsidRPr="0059328D" w:rsidRDefault="00000000" w:rsidP="00FF7D90">
      <w:pPr>
        <w:spacing w:after="160" w:line="278" w:lineRule="auto"/>
      </w:pPr>
      <w:r>
        <w:pict w14:anchorId="364519E5">
          <v:rect id="_x0000_i1131" style="width:0;height:1.5pt" o:hralign="center" o:hrstd="t" o:hr="t" fillcolor="#a0a0a0" stroked="f"/>
        </w:pict>
      </w:r>
    </w:p>
    <w:p w14:paraId="3A1E97AC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🟦</w:t>
      </w:r>
      <w:r w:rsidRPr="0059328D">
        <w:rPr>
          <w:b/>
          <w:bCs/>
        </w:rPr>
        <w:t xml:space="preserve"> Overview</w:t>
      </w:r>
    </w:p>
    <w:p w14:paraId="42AD6645" w14:textId="77777777" w:rsidR="00FF7D90" w:rsidRPr="0059328D" w:rsidRDefault="00FF7D90" w:rsidP="00FF7D90">
      <w:pPr>
        <w:spacing w:after="160" w:line="278" w:lineRule="auto"/>
      </w:pPr>
      <w:r w:rsidRPr="0059328D">
        <w:rPr>
          <w:b/>
          <w:bCs/>
        </w:rPr>
        <w:t>Oracle ZDM (Zero Downtime Migration)</w:t>
      </w:r>
      <w:r w:rsidRPr="0059328D">
        <w:t xml:space="preserve"> is a free Oracle tool that enables you to perform </w:t>
      </w:r>
      <w:r w:rsidRPr="0059328D">
        <w:rPr>
          <w:b/>
          <w:bCs/>
        </w:rPr>
        <w:t>minimal to zero downtime</w:t>
      </w:r>
      <w:r w:rsidRPr="0059328D">
        <w:t xml:space="preserve"> migrations from on-prem Oracle to:</w:t>
      </w:r>
    </w:p>
    <w:p w14:paraId="1139352B" w14:textId="77777777" w:rsidR="00FF7D90" w:rsidRPr="0059328D" w:rsidRDefault="00FF7D90" w:rsidP="00FF7D90">
      <w:pPr>
        <w:numPr>
          <w:ilvl w:val="0"/>
          <w:numId w:val="170"/>
        </w:numPr>
        <w:spacing w:after="160" w:line="278" w:lineRule="auto"/>
      </w:pPr>
      <w:r w:rsidRPr="0059328D">
        <w:t>Oracle on Azure VMs (IaaS)</w:t>
      </w:r>
    </w:p>
    <w:p w14:paraId="5AB96CC4" w14:textId="77777777" w:rsidR="00FF7D90" w:rsidRPr="0059328D" w:rsidRDefault="00FF7D90" w:rsidP="00FF7D90">
      <w:pPr>
        <w:numPr>
          <w:ilvl w:val="0"/>
          <w:numId w:val="170"/>
        </w:numPr>
        <w:spacing w:after="160" w:line="278" w:lineRule="auto"/>
      </w:pPr>
      <w:r w:rsidRPr="0059328D">
        <w:t xml:space="preserve">Oracle Exadata </w:t>
      </w:r>
      <w:proofErr w:type="spellStart"/>
      <w:r w:rsidRPr="0059328D">
        <w:t>Cloud@Customer</w:t>
      </w:r>
      <w:proofErr w:type="spellEnd"/>
    </w:p>
    <w:p w14:paraId="168E733F" w14:textId="77777777" w:rsidR="00FF7D90" w:rsidRPr="0059328D" w:rsidRDefault="00FF7D90" w:rsidP="00FF7D90">
      <w:pPr>
        <w:numPr>
          <w:ilvl w:val="0"/>
          <w:numId w:val="170"/>
        </w:numPr>
        <w:spacing w:after="160" w:line="278" w:lineRule="auto"/>
      </w:pPr>
      <w:r w:rsidRPr="0059328D">
        <w:t>Oracle Cloud Infrastructure (OCI)</w:t>
      </w:r>
    </w:p>
    <w:p w14:paraId="71E7FBC5" w14:textId="77777777" w:rsidR="00FF7D90" w:rsidRPr="0059328D" w:rsidRDefault="00000000" w:rsidP="00FF7D90">
      <w:pPr>
        <w:spacing w:after="160" w:line="278" w:lineRule="auto"/>
      </w:pPr>
      <w:r>
        <w:pict w14:anchorId="13FF2908">
          <v:rect id="_x0000_i1132" style="width:0;height:1.5pt" o:hralign="center" o:hrstd="t" o:hr="t" fillcolor="#a0a0a0" stroked="f"/>
        </w:pict>
      </w:r>
    </w:p>
    <w:p w14:paraId="6BB2A422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lastRenderedPageBreak/>
        <w:t>✅</w:t>
      </w:r>
      <w:r w:rsidRPr="0059328D">
        <w:rPr>
          <w:b/>
          <w:bCs/>
        </w:rPr>
        <w:t xml:space="preserve"> Pre-requisites</w:t>
      </w:r>
    </w:p>
    <w:p w14:paraId="3F4F9806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Source (On-Prem Oracle DB)</w:t>
      </w:r>
    </w:p>
    <w:p w14:paraId="6B87F8C4" w14:textId="77777777" w:rsidR="00FF7D90" w:rsidRPr="0059328D" w:rsidRDefault="00FF7D90" w:rsidP="00FF7D90">
      <w:pPr>
        <w:numPr>
          <w:ilvl w:val="0"/>
          <w:numId w:val="171"/>
        </w:numPr>
        <w:spacing w:after="160" w:line="278" w:lineRule="auto"/>
      </w:pPr>
      <w:r w:rsidRPr="0059328D">
        <w:t xml:space="preserve">Oracle version: </w:t>
      </w:r>
      <w:r w:rsidRPr="0059328D">
        <w:rPr>
          <w:b/>
          <w:bCs/>
        </w:rPr>
        <w:t>12c Release 2 (12.2) or later</w:t>
      </w:r>
    </w:p>
    <w:p w14:paraId="5A5F6832" w14:textId="77777777" w:rsidR="00FF7D90" w:rsidRPr="0059328D" w:rsidRDefault="00FF7D90" w:rsidP="00FF7D90">
      <w:pPr>
        <w:numPr>
          <w:ilvl w:val="0"/>
          <w:numId w:val="171"/>
        </w:numPr>
        <w:spacing w:after="160" w:line="278" w:lineRule="auto"/>
      </w:pPr>
      <w:r w:rsidRPr="0059328D">
        <w:t>ARCHIVELOG mode enabled</w:t>
      </w:r>
    </w:p>
    <w:p w14:paraId="192D1CB5" w14:textId="77777777" w:rsidR="00FF7D90" w:rsidRPr="0059328D" w:rsidRDefault="00FF7D90" w:rsidP="00FF7D90">
      <w:pPr>
        <w:numPr>
          <w:ilvl w:val="0"/>
          <w:numId w:val="171"/>
        </w:numPr>
        <w:spacing w:after="160" w:line="278" w:lineRule="auto"/>
      </w:pPr>
      <w:r w:rsidRPr="0059328D">
        <w:rPr>
          <w:b/>
          <w:bCs/>
        </w:rPr>
        <w:t>Backup</w:t>
      </w:r>
      <w:r w:rsidRPr="0059328D">
        <w:t xml:space="preserve"> strategy in place</w:t>
      </w:r>
    </w:p>
    <w:p w14:paraId="72B31DB9" w14:textId="77777777" w:rsidR="00FF7D90" w:rsidRPr="0059328D" w:rsidRDefault="00FF7D90" w:rsidP="00FF7D90">
      <w:pPr>
        <w:numPr>
          <w:ilvl w:val="0"/>
          <w:numId w:val="171"/>
        </w:numPr>
        <w:spacing w:after="160" w:line="278" w:lineRule="auto"/>
      </w:pPr>
      <w:r w:rsidRPr="0059328D">
        <w:rPr>
          <w:b/>
          <w:bCs/>
        </w:rPr>
        <w:t>Connectivity</w:t>
      </w:r>
      <w:r w:rsidRPr="0059328D">
        <w:t xml:space="preserve"> to target VM</w:t>
      </w:r>
    </w:p>
    <w:p w14:paraId="5C883778" w14:textId="77777777" w:rsidR="00FF7D90" w:rsidRPr="0059328D" w:rsidRDefault="00FF7D90" w:rsidP="00FF7D90">
      <w:pPr>
        <w:numPr>
          <w:ilvl w:val="0"/>
          <w:numId w:val="171"/>
        </w:numPr>
        <w:spacing w:after="160" w:line="278" w:lineRule="auto"/>
      </w:pPr>
      <w:r w:rsidRPr="0059328D">
        <w:rPr>
          <w:b/>
          <w:bCs/>
        </w:rPr>
        <w:t>SSH</w:t>
      </w:r>
      <w:r w:rsidRPr="0059328D">
        <w:t xml:space="preserve"> enabled and </w:t>
      </w:r>
      <w:proofErr w:type="spellStart"/>
      <w:r w:rsidRPr="0059328D">
        <w:t>passwordless</w:t>
      </w:r>
      <w:proofErr w:type="spellEnd"/>
      <w:r w:rsidRPr="0059328D">
        <w:t xml:space="preserve"> from ZDM host</w:t>
      </w:r>
    </w:p>
    <w:p w14:paraId="70C4DAC5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Target (Oracle on Azure VM)</w:t>
      </w:r>
    </w:p>
    <w:p w14:paraId="4B09B226" w14:textId="77777777" w:rsidR="00FF7D90" w:rsidRPr="0059328D" w:rsidRDefault="00FF7D90" w:rsidP="00FF7D90">
      <w:pPr>
        <w:numPr>
          <w:ilvl w:val="0"/>
          <w:numId w:val="172"/>
        </w:numPr>
        <w:spacing w:after="160" w:line="278" w:lineRule="auto"/>
      </w:pPr>
      <w:r w:rsidRPr="0059328D">
        <w:t>Oracle installed and configured</w:t>
      </w:r>
    </w:p>
    <w:p w14:paraId="4E043BF0" w14:textId="77777777" w:rsidR="00FF7D90" w:rsidRPr="0059328D" w:rsidRDefault="00FF7D90" w:rsidP="00FF7D90">
      <w:pPr>
        <w:numPr>
          <w:ilvl w:val="0"/>
          <w:numId w:val="172"/>
        </w:numPr>
        <w:spacing w:after="160" w:line="278" w:lineRule="auto"/>
      </w:pPr>
      <w:r w:rsidRPr="0059328D">
        <w:t>Listener configured and running</w:t>
      </w:r>
    </w:p>
    <w:p w14:paraId="137C41C1" w14:textId="77777777" w:rsidR="00FF7D90" w:rsidRPr="0059328D" w:rsidRDefault="00FF7D90" w:rsidP="00FF7D90">
      <w:pPr>
        <w:numPr>
          <w:ilvl w:val="0"/>
          <w:numId w:val="172"/>
        </w:numPr>
        <w:spacing w:after="160" w:line="278" w:lineRule="auto"/>
      </w:pPr>
      <w:r w:rsidRPr="0059328D">
        <w:t>DB instance created (can be standby at first)</w:t>
      </w:r>
    </w:p>
    <w:p w14:paraId="20F33B3E" w14:textId="77777777" w:rsidR="00FF7D90" w:rsidRPr="0059328D" w:rsidRDefault="00FF7D90" w:rsidP="00FF7D90">
      <w:pPr>
        <w:numPr>
          <w:ilvl w:val="0"/>
          <w:numId w:val="172"/>
        </w:numPr>
        <w:spacing w:after="160" w:line="278" w:lineRule="auto"/>
      </w:pPr>
      <w:r w:rsidRPr="0059328D">
        <w:t>Same or higher Oracle version as source</w:t>
      </w:r>
    </w:p>
    <w:p w14:paraId="2E3480DB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ZDM Host</w:t>
      </w:r>
    </w:p>
    <w:p w14:paraId="2F402867" w14:textId="77777777" w:rsidR="00FF7D90" w:rsidRPr="0059328D" w:rsidRDefault="00FF7D90" w:rsidP="00FF7D90">
      <w:pPr>
        <w:numPr>
          <w:ilvl w:val="0"/>
          <w:numId w:val="173"/>
        </w:numPr>
        <w:spacing w:after="160" w:line="278" w:lineRule="auto"/>
      </w:pPr>
      <w:r w:rsidRPr="0059328D">
        <w:t>Install on separate Linux host (on-prem or Azure)</w:t>
      </w:r>
    </w:p>
    <w:p w14:paraId="4B5ABEE6" w14:textId="77777777" w:rsidR="00FF7D90" w:rsidRPr="0059328D" w:rsidRDefault="00FF7D90" w:rsidP="00FF7D90">
      <w:pPr>
        <w:numPr>
          <w:ilvl w:val="0"/>
          <w:numId w:val="173"/>
        </w:numPr>
        <w:spacing w:after="160" w:line="278" w:lineRule="auto"/>
      </w:pPr>
      <w:r w:rsidRPr="0059328D">
        <w:t>Oracle ZDM software installed and configured</w:t>
      </w:r>
    </w:p>
    <w:p w14:paraId="735A6255" w14:textId="77777777" w:rsidR="00FF7D90" w:rsidRPr="0059328D" w:rsidRDefault="00FF7D90" w:rsidP="00FF7D90">
      <w:pPr>
        <w:numPr>
          <w:ilvl w:val="0"/>
          <w:numId w:val="173"/>
        </w:numPr>
        <w:spacing w:after="160" w:line="278" w:lineRule="auto"/>
      </w:pPr>
      <w:r w:rsidRPr="0059328D">
        <w:t>Network access to both source and target DBs</w:t>
      </w:r>
    </w:p>
    <w:p w14:paraId="6D7B3C7B" w14:textId="77777777" w:rsidR="00FF7D90" w:rsidRPr="0059328D" w:rsidRDefault="00000000" w:rsidP="00FF7D90">
      <w:pPr>
        <w:spacing w:after="160" w:line="278" w:lineRule="auto"/>
      </w:pPr>
      <w:r>
        <w:pict w14:anchorId="3ED5CC48">
          <v:rect id="_x0000_i1133" style="width:0;height:1.5pt" o:hralign="center" o:hrstd="t" o:hr="t" fillcolor="#a0a0a0" stroked="f"/>
        </w:pict>
      </w:r>
    </w:p>
    <w:p w14:paraId="2BCC2037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🔧</w:t>
      </w:r>
      <w:r w:rsidRPr="0059328D">
        <w:rPr>
          <w:b/>
          <w:bCs/>
        </w:rPr>
        <w:t xml:space="preserve"> Step-by-Step Migration Using ZDM</w:t>
      </w:r>
    </w:p>
    <w:p w14:paraId="50FC9640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1️</w:t>
      </w:r>
      <w:r w:rsidRPr="0059328D">
        <w:rPr>
          <w:rFonts w:ascii="Segoe UI Symbol" w:hAnsi="Segoe UI Symbol" w:cs="Segoe UI Symbol"/>
          <w:b/>
          <w:bCs/>
        </w:rPr>
        <w:t>⃣</w:t>
      </w:r>
      <w:r w:rsidRPr="0059328D">
        <w:rPr>
          <w:b/>
          <w:bCs/>
        </w:rPr>
        <w:t xml:space="preserve"> Install ZDM on a Dedicated Host</w:t>
      </w:r>
    </w:p>
    <w:p w14:paraId="051CFEE7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446B9BBD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6F4287DC" w14:textId="77777777" w:rsidR="00FF7D90" w:rsidRPr="0059328D" w:rsidRDefault="00FF7D90" w:rsidP="00FF7D90">
      <w:pPr>
        <w:spacing w:after="160" w:line="278" w:lineRule="auto"/>
      </w:pPr>
      <w:r w:rsidRPr="0059328D">
        <w:t># Install Oracle ZDM prerequisites</w:t>
      </w:r>
    </w:p>
    <w:p w14:paraId="6662F9D5" w14:textId="77777777" w:rsidR="00FF7D90" w:rsidRPr="0059328D" w:rsidRDefault="00FF7D90" w:rsidP="00FF7D90">
      <w:pPr>
        <w:spacing w:after="160" w:line="278" w:lineRule="auto"/>
      </w:pPr>
      <w:r w:rsidRPr="0059328D">
        <w:t>yum install -y oracle-database-preinstall-19c</w:t>
      </w:r>
    </w:p>
    <w:p w14:paraId="7E174468" w14:textId="77777777" w:rsidR="00FF7D90" w:rsidRPr="0059328D" w:rsidRDefault="00FF7D90" w:rsidP="00FF7D90">
      <w:pPr>
        <w:spacing w:after="160" w:line="278" w:lineRule="auto"/>
      </w:pPr>
    </w:p>
    <w:p w14:paraId="5DA8366D" w14:textId="77777777" w:rsidR="00FF7D90" w:rsidRPr="0059328D" w:rsidRDefault="00FF7D90" w:rsidP="00FF7D90">
      <w:pPr>
        <w:spacing w:after="160" w:line="278" w:lineRule="auto"/>
      </w:pPr>
      <w:r w:rsidRPr="0059328D">
        <w:t># Download and unzip ZDM</w:t>
      </w:r>
    </w:p>
    <w:p w14:paraId="193CDC20" w14:textId="77777777" w:rsidR="00FF7D90" w:rsidRPr="0059328D" w:rsidRDefault="00FF7D90" w:rsidP="00FF7D90">
      <w:pPr>
        <w:spacing w:after="160" w:line="278" w:lineRule="auto"/>
      </w:pPr>
      <w:r w:rsidRPr="0059328D">
        <w:t>unzip zdm_home.zip -d /u01/app/oracle/product/</w:t>
      </w:r>
    </w:p>
    <w:p w14:paraId="4ED57A03" w14:textId="77777777" w:rsidR="00FF7D90" w:rsidRPr="0059328D" w:rsidRDefault="00FF7D90" w:rsidP="00FF7D90">
      <w:pPr>
        <w:spacing w:after="160" w:line="278" w:lineRule="auto"/>
      </w:pPr>
    </w:p>
    <w:p w14:paraId="6EB69C61" w14:textId="77777777" w:rsidR="00FF7D90" w:rsidRPr="0059328D" w:rsidRDefault="00FF7D90" w:rsidP="00FF7D90">
      <w:pPr>
        <w:spacing w:after="160" w:line="278" w:lineRule="auto"/>
      </w:pPr>
      <w:r w:rsidRPr="0059328D">
        <w:t># Set environment</w:t>
      </w:r>
    </w:p>
    <w:p w14:paraId="6E9A2687" w14:textId="77777777" w:rsidR="00FF7D90" w:rsidRPr="0059328D" w:rsidRDefault="00FF7D90" w:rsidP="00FF7D90">
      <w:pPr>
        <w:spacing w:after="160" w:line="278" w:lineRule="auto"/>
      </w:pPr>
      <w:r w:rsidRPr="0059328D">
        <w:t>export ORACLE_HOME=/u01/app/oracle/product/</w:t>
      </w:r>
      <w:proofErr w:type="spellStart"/>
      <w:r w:rsidRPr="0059328D">
        <w:t>zdmhome</w:t>
      </w:r>
      <w:proofErr w:type="spellEnd"/>
    </w:p>
    <w:p w14:paraId="2AC4FB76" w14:textId="77777777" w:rsidR="00FF7D90" w:rsidRPr="0059328D" w:rsidRDefault="00FF7D90" w:rsidP="00FF7D90">
      <w:pPr>
        <w:spacing w:after="160" w:line="278" w:lineRule="auto"/>
      </w:pPr>
      <w:r w:rsidRPr="0059328D">
        <w:t>export PATH=$ORACLE_HOME/</w:t>
      </w:r>
      <w:proofErr w:type="gramStart"/>
      <w:r w:rsidRPr="0059328D">
        <w:t>bin:$</w:t>
      </w:r>
      <w:proofErr w:type="gramEnd"/>
      <w:r w:rsidRPr="0059328D">
        <w:t>PATH</w:t>
      </w:r>
    </w:p>
    <w:p w14:paraId="61EF9F6D" w14:textId="77777777" w:rsidR="00FF7D90" w:rsidRPr="0059328D" w:rsidRDefault="00FF7D90" w:rsidP="00FF7D90">
      <w:pPr>
        <w:spacing w:after="160" w:line="278" w:lineRule="auto"/>
      </w:pPr>
    </w:p>
    <w:p w14:paraId="40C41654" w14:textId="77777777" w:rsidR="00FF7D90" w:rsidRPr="0059328D" w:rsidRDefault="00FF7D90" w:rsidP="00FF7D90">
      <w:pPr>
        <w:spacing w:after="160" w:line="278" w:lineRule="auto"/>
      </w:pPr>
      <w:r w:rsidRPr="0059328D">
        <w:t># Run ZDM installer</w:t>
      </w:r>
    </w:p>
    <w:p w14:paraId="3D99666A" w14:textId="77777777" w:rsidR="00FF7D90" w:rsidRPr="0059328D" w:rsidRDefault="00FF7D90" w:rsidP="00FF7D90">
      <w:pPr>
        <w:spacing w:after="160" w:line="278" w:lineRule="auto"/>
      </w:pPr>
      <w:r w:rsidRPr="0059328D">
        <w:t>$ORACLE_HOME/bin/</w:t>
      </w:r>
      <w:proofErr w:type="spellStart"/>
      <w:r w:rsidRPr="0059328D">
        <w:t>zdm</w:t>
      </w:r>
      <w:proofErr w:type="spellEnd"/>
      <w:r w:rsidRPr="0059328D">
        <w:t xml:space="preserve"> -help</w:t>
      </w:r>
    </w:p>
    <w:p w14:paraId="40FAB870" w14:textId="77777777" w:rsidR="00FF7D90" w:rsidRPr="0059328D" w:rsidRDefault="00000000" w:rsidP="00FF7D90">
      <w:pPr>
        <w:spacing w:after="160" w:line="278" w:lineRule="auto"/>
      </w:pPr>
      <w:r>
        <w:pict w14:anchorId="2B0ABEB9">
          <v:rect id="_x0000_i1134" style="width:0;height:1.5pt" o:hralign="center" o:hrstd="t" o:hr="t" fillcolor="#a0a0a0" stroked="f"/>
        </w:pict>
      </w:r>
    </w:p>
    <w:p w14:paraId="6D8288E9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2️</w:t>
      </w:r>
      <w:r w:rsidRPr="0059328D">
        <w:rPr>
          <w:rFonts w:ascii="Segoe UI Symbol" w:hAnsi="Segoe UI Symbol" w:cs="Segoe UI Symbol"/>
          <w:b/>
          <w:bCs/>
        </w:rPr>
        <w:t>⃣</w:t>
      </w:r>
      <w:r w:rsidRPr="0059328D">
        <w:rPr>
          <w:b/>
          <w:bCs/>
        </w:rPr>
        <w:t xml:space="preserve"> Configure SSH &amp; TNS</w:t>
      </w:r>
    </w:p>
    <w:p w14:paraId="43CB45E2" w14:textId="77777777" w:rsidR="00FF7D90" w:rsidRPr="0059328D" w:rsidRDefault="00FF7D90" w:rsidP="00FF7D90">
      <w:pPr>
        <w:numPr>
          <w:ilvl w:val="0"/>
          <w:numId w:val="174"/>
        </w:numPr>
        <w:spacing w:after="160" w:line="278" w:lineRule="auto"/>
      </w:pPr>
      <w:r w:rsidRPr="0059328D">
        <w:t xml:space="preserve">Set up </w:t>
      </w:r>
      <w:r w:rsidRPr="0059328D">
        <w:rPr>
          <w:b/>
          <w:bCs/>
        </w:rPr>
        <w:t xml:space="preserve">SSH </w:t>
      </w:r>
      <w:proofErr w:type="spellStart"/>
      <w:r w:rsidRPr="0059328D">
        <w:rPr>
          <w:b/>
          <w:bCs/>
        </w:rPr>
        <w:t>passwordless</w:t>
      </w:r>
      <w:proofErr w:type="spellEnd"/>
      <w:r w:rsidRPr="0059328D">
        <w:rPr>
          <w:b/>
          <w:bCs/>
        </w:rPr>
        <w:t xml:space="preserve"> authentication</w:t>
      </w:r>
      <w:r w:rsidRPr="0059328D">
        <w:t xml:space="preserve"> from ZDM host to:</w:t>
      </w:r>
    </w:p>
    <w:p w14:paraId="6844D706" w14:textId="77777777" w:rsidR="00FF7D90" w:rsidRPr="0059328D" w:rsidRDefault="00FF7D90" w:rsidP="00FF7D90">
      <w:pPr>
        <w:numPr>
          <w:ilvl w:val="1"/>
          <w:numId w:val="174"/>
        </w:numPr>
        <w:spacing w:after="160" w:line="278" w:lineRule="auto"/>
      </w:pPr>
      <w:r w:rsidRPr="0059328D">
        <w:t>Source Oracle server</w:t>
      </w:r>
    </w:p>
    <w:p w14:paraId="33F9FEE9" w14:textId="77777777" w:rsidR="00FF7D90" w:rsidRPr="0059328D" w:rsidRDefault="00FF7D90" w:rsidP="00FF7D90">
      <w:pPr>
        <w:numPr>
          <w:ilvl w:val="1"/>
          <w:numId w:val="174"/>
        </w:numPr>
        <w:spacing w:after="160" w:line="278" w:lineRule="auto"/>
      </w:pPr>
      <w:r w:rsidRPr="0059328D">
        <w:t>Target Azure VM Oracle server</w:t>
      </w:r>
    </w:p>
    <w:p w14:paraId="18B5028B" w14:textId="77777777" w:rsidR="00FF7D90" w:rsidRPr="0059328D" w:rsidRDefault="00FF7D90" w:rsidP="00FF7D90">
      <w:pPr>
        <w:numPr>
          <w:ilvl w:val="0"/>
          <w:numId w:val="174"/>
        </w:numPr>
        <w:spacing w:after="160" w:line="278" w:lineRule="auto"/>
      </w:pPr>
      <w:r w:rsidRPr="0059328D">
        <w:t xml:space="preserve">Configure </w:t>
      </w:r>
      <w:r w:rsidRPr="0059328D">
        <w:rPr>
          <w:b/>
          <w:bCs/>
        </w:rPr>
        <w:t>TNSNAMES.ORA</w:t>
      </w:r>
      <w:r w:rsidRPr="0059328D">
        <w:t xml:space="preserve"> entries for source and target databases</w:t>
      </w:r>
    </w:p>
    <w:p w14:paraId="732F566D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7A137BD2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58821A9A" w14:textId="77777777" w:rsidR="00FF7D90" w:rsidRPr="0059328D" w:rsidRDefault="00FF7D90" w:rsidP="00FF7D90">
      <w:pPr>
        <w:spacing w:after="160" w:line="278" w:lineRule="auto"/>
      </w:pPr>
      <w:r w:rsidRPr="0059328D">
        <w:t># Sample TNSNAMES.ORA</w:t>
      </w:r>
    </w:p>
    <w:p w14:paraId="124374C4" w14:textId="77777777" w:rsidR="00FF7D90" w:rsidRPr="0059328D" w:rsidRDefault="00FF7D90" w:rsidP="00FF7D90">
      <w:pPr>
        <w:spacing w:after="160" w:line="278" w:lineRule="auto"/>
      </w:pPr>
      <w:r w:rsidRPr="0059328D">
        <w:t>SRCDB =</w:t>
      </w:r>
    </w:p>
    <w:p w14:paraId="40E34F7B" w14:textId="77777777" w:rsidR="00FF7D90" w:rsidRPr="0059328D" w:rsidRDefault="00FF7D90" w:rsidP="00FF7D90">
      <w:pPr>
        <w:spacing w:after="160" w:line="278" w:lineRule="auto"/>
      </w:pPr>
      <w:r w:rsidRPr="0059328D">
        <w:t xml:space="preserve">  (DESCRIPTION =</w:t>
      </w:r>
    </w:p>
    <w:p w14:paraId="6B6CF813" w14:textId="77777777" w:rsidR="00FF7D90" w:rsidRPr="0059328D" w:rsidRDefault="00FF7D90" w:rsidP="00FF7D90">
      <w:pPr>
        <w:spacing w:after="160" w:line="278" w:lineRule="auto"/>
      </w:pPr>
      <w:r w:rsidRPr="0059328D">
        <w:t xml:space="preserve">    (ADDRESS = (PROTOCOL = </w:t>
      </w:r>
      <w:proofErr w:type="gramStart"/>
      <w:r w:rsidRPr="0059328D">
        <w:t>TCP)(</w:t>
      </w:r>
      <w:proofErr w:type="gramEnd"/>
      <w:r w:rsidRPr="0059328D">
        <w:t>HOST = source-</w:t>
      </w:r>
      <w:proofErr w:type="spellStart"/>
      <w:r w:rsidRPr="0059328D">
        <w:t>db</w:t>
      </w:r>
      <w:proofErr w:type="spellEnd"/>
      <w:r w:rsidRPr="0059328D">
        <w:t>-</w:t>
      </w:r>
      <w:proofErr w:type="gramStart"/>
      <w:r w:rsidRPr="0059328D">
        <w:t>host)(</w:t>
      </w:r>
      <w:proofErr w:type="gramEnd"/>
      <w:r w:rsidRPr="0059328D">
        <w:t>PORT = 1521))</w:t>
      </w:r>
    </w:p>
    <w:p w14:paraId="4E75DB4D" w14:textId="77777777" w:rsidR="00FF7D90" w:rsidRPr="0059328D" w:rsidRDefault="00FF7D90" w:rsidP="00FF7D90">
      <w:pPr>
        <w:spacing w:after="160" w:line="278" w:lineRule="auto"/>
      </w:pPr>
      <w:r w:rsidRPr="0059328D">
        <w:t xml:space="preserve">    (CONNECT_DATA = (SERVICE_NAME = SRCDB))</w:t>
      </w:r>
    </w:p>
    <w:p w14:paraId="1A6AF01E" w14:textId="77777777" w:rsidR="00FF7D90" w:rsidRPr="0059328D" w:rsidRDefault="00FF7D90" w:rsidP="00FF7D90">
      <w:pPr>
        <w:spacing w:after="160" w:line="278" w:lineRule="auto"/>
      </w:pPr>
      <w:r w:rsidRPr="0059328D">
        <w:t xml:space="preserve">  )</w:t>
      </w:r>
    </w:p>
    <w:p w14:paraId="138A6BE5" w14:textId="77777777" w:rsidR="00FF7D90" w:rsidRPr="0059328D" w:rsidRDefault="00FF7D90" w:rsidP="00FF7D90">
      <w:pPr>
        <w:spacing w:after="160" w:line="278" w:lineRule="auto"/>
      </w:pPr>
    </w:p>
    <w:p w14:paraId="4059DE1F" w14:textId="77777777" w:rsidR="00FF7D90" w:rsidRPr="0059328D" w:rsidRDefault="00FF7D90" w:rsidP="00FF7D90">
      <w:pPr>
        <w:spacing w:after="160" w:line="278" w:lineRule="auto"/>
      </w:pPr>
      <w:r w:rsidRPr="0059328D">
        <w:t>TGTDB =</w:t>
      </w:r>
    </w:p>
    <w:p w14:paraId="52AB325D" w14:textId="77777777" w:rsidR="00FF7D90" w:rsidRPr="0059328D" w:rsidRDefault="00FF7D90" w:rsidP="00FF7D90">
      <w:pPr>
        <w:spacing w:after="160" w:line="278" w:lineRule="auto"/>
      </w:pPr>
      <w:r w:rsidRPr="0059328D">
        <w:t xml:space="preserve">  (DESCRIPTION =</w:t>
      </w:r>
    </w:p>
    <w:p w14:paraId="0CB7F13B" w14:textId="77777777" w:rsidR="00FF7D90" w:rsidRPr="0059328D" w:rsidRDefault="00FF7D90" w:rsidP="00FF7D90">
      <w:pPr>
        <w:spacing w:after="160" w:line="278" w:lineRule="auto"/>
      </w:pPr>
      <w:r w:rsidRPr="0059328D">
        <w:t xml:space="preserve">    (ADDRESS = (PROTOCOL = </w:t>
      </w:r>
      <w:proofErr w:type="gramStart"/>
      <w:r w:rsidRPr="0059328D">
        <w:t>TCP)(</w:t>
      </w:r>
      <w:proofErr w:type="gramEnd"/>
      <w:r w:rsidRPr="0059328D">
        <w:t>HOST = azure-</w:t>
      </w:r>
      <w:proofErr w:type="spellStart"/>
      <w:r w:rsidRPr="0059328D">
        <w:t>vm</w:t>
      </w:r>
      <w:proofErr w:type="spellEnd"/>
      <w:r w:rsidRPr="0059328D">
        <w:t>-</w:t>
      </w:r>
      <w:proofErr w:type="gramStart"/>
      <w:r w:rsidRPr="0059328D">
        <w:t>host)(</w:t>
      </w:r>
      <w:proofErr w:type="gramEnd"/>
      <w:r w:rsidRPr="0059328D">
        <w:t>PORT = 1521))</w:t>
      </w:r>
    </w:p>
    <w:p w14:paraId="07AE16F0" w14:textId="77777777" w:rsidR="00FF7D90" w:rsidRPr="0059328D" w:rsidRDefault="00FF7D90" w:rsidP="00FF7D90">
      <w:pPr>
        <w:spacing w:after="160" w:line="278" w:lineRule="auto"/>
      </w:pPr>
      <w:r w:rsidRPr="0059328D">
        <w:t xml:space="preserve">    (CONNECT_DATA = (SERVICE_NAME = TGTDB))</w:t>
      </w:r>
    </w:p>
    <w:p w14:paraId="3CB2B900" w14:textId="77777777" w:rsidR="00FF7D90" w:rsidRPr="0059328D" w:rsidRDefault="00FF7D90" w:rsidP="00FF7D90">
      <w:pPr>
        <w:spacing w:after="160" w:line="278" w:lineRule="auto"/>
      </w:pPr>
      <w:r w:rsidRPr="0059328D">
        <w:t xml:space="preserve">  )</w:t>
      </w:r>
    </w:p>
    <w:p w14:paraId="2F6FF73D" w14:textId="77777777" w:rsidR="00FF7D90" w:rsidRPr="0059328D" w:rsidRDefault="00000000" w:rsidP="00FF7D90">
      <w:pPr>
        <w:spacing w:after="160" w:line="278" w:lineRule="auto"/>
      </w:pPr>
      <w:r>
        <w:pict w14:anchorId="56438D82">
          <v:rect id="_x0000_i1135" style="width:0;height:1.5pt" o:hralign="center" o:hrstd="t" o:hr="t" fillcolor="#a0a0a0" stroked="f"/>
        </w:pict>
      </w:r>
    </w:p>
    <w:p w14:paraId="756CA883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3️</w:t>
      </w:r>
      <w:r w:rsidRPr="0059328D">
        <w:rPr>
          <w:rFonts w:ascii="Segoe UI Symbol" w:hAnsi="Segoe UI Symbol" w:cs="Segoe UI Symbol"/>
          <w:b/>
          <w:bCs/>
        </w:rPr>
        <w:t>⃣</w:t>
      </w:r>
      <w:r w:rsidRPr="0059328D">
        <w:rPr>
          <w:b/>
          <w:bCs/>
        </w:rPr>
        <w:t xml:space="preserve"> Run ZDM Configuration Check</w:t>
      </w:r>
    </w:p>
    <w:p w14:paraId="6489A31F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0F43CE15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3745ABBC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-</w:t>
      </w:r>
      <w:proofErr w:type="spellStart"/>
      <w:r w:rsidRPr="0059328D">
        <w:t>sourcedb</w:t>
      </w:r>
      <w:proofErr w:type="spellEnd"/>
      <w:r w:rsidRPr="0059328D">
        <w:t xml:space="preserve"> SRCDB -</w:t>
      </w:r>
      <w:proofErr w:type="spellStart"/>
      <w:r w:rsidRPr="0059328D">
        <w:t>targetdb</w:t>
      </w:r>
      <w:proofErr w:type="spellEnd"/>
      <w:r w:rsidRPr="0059328D">
        <w:t xml:space="preserve"> TGTDB -</w:t>
      </w:r>
      <w:proofErr w:type="spellStart"/>
      <w:r w:rsidRPr="0059328D">
        <w:t>sourcenode</w:t>
      </w:r>
      <w:proofErr w:type="spellEnd"/>
      <w:r w:rsidRPr="0059328D">
        <w:t xml:space="preserve"> source-</w:t>
      </w:r>
      <w:proofErr w:type="spellStart"/>
      <w:r w:rsidRPr="0059328D">
        <w:t>db</w:t>
      </w:r>
      <w:proofErr w:type="spellEnd"/>
      <w:r w:rsidRPr="0059328D">
        <w:t>-host \</w:t>
      </w:r>
    </w:p>
    <w:p w14:paraId="06DA164E" w14:textId="77777777" w:rsidR="00FF7D90" w:rsidRPr="0059328D" w:rsidRDefault="00FF7D90" w:rsidP="00FF7D90">
      <w:pPr>
        <w:spacing w:after="160" w:line="278" w:lineRule="auto"/>
      </w:pPr>
      <w:r w:rsidRPr="0059328D">
        <w:t xml:space="preserve"> -</w:t>
      </w:r>
      <w:proofErr w:type="spellStart"/>
      <w:r w:rsidRPr="0059328D">
        <w:t>targetnode</w:t>
      </w:r>
      <w:proofErr w:type="spellEnd"/>
      <w:r w:rsidRPr="0059328D">
        <w:t xml:space="preserve"> azure-</w:t>
      </w:r>
      <w:proofErr w:type="spellStart"/>
      <w:r w:rsidRPr="0059328D">
        <w:t>vm</w:t>
      </w:r>
      <w:proofErr w:type="spellEnd"/>
      <w:r w:rsidRPr="0059328D">
        <w:t>-host -user oracle -operation resume -check</w:t>
      </w:r>
    </w:p>
    <w:p w14:paraId="77965AFD" w14:textId="77777777" w:rsidR="00FF7D90" w:rsidRPr="0059328D" w:rsidRDefault="00FF7D90" w:rsidP="00FF7D90">
      <w:pPr>
        <w:spacing w:after="160" w:line="278" w:lineRule="auto"/>
      </w:pPr>
      <w:r w:rsidRPr="0059328D">
        <w:t>Fix any issues before proceeding.</w:t>
      </w:r>
    </w:p>
    <w:p w14:paraId="5E2DA600" w14:textId="77777777" w:rsidR="00FF7D90" w:rsidRPr="0059328D" w:rsidRDefault="00000000" w:rsidP="00FF7D90">
      <w:pPr>
        <w:spacing w:after="160" w:line="278" w:lineRule="auto"/>
      </w:pPr>
      <w:r>
        <w:lastRenderedPageBreak/>
        <w:pict w14:anchorId="789886F2">
          <v:rect id="_x0000_i1136" style="width:0;height:1.5pt" o:hralign="center" o:hrstd="t" o:hr="t" fillcolor="#a0a0a0" stroked="f"/>
        </w:pict>
      </w:r>
    </w:p>
    <w:p w14:paraId="18464537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4️</w:t>
      </w:r>
      <w:r w:rsidRPr="0059328D">
        <w:rPr>
          <w:rFonts w:ascii="Segoe UI Symbol" w:hAnsi="Segoe UI Symbol" w:cs="Segoe UI Symbol"/>
          <w:b/>
          <w:bCs/>
        </w:rPr>
        <w:t>⃣</w:t>
      </w:r>
      <w:r w:rsidRPr="0059328D">
        <w:rPr>
          <w:b/>
          <w:bCs/>
        </w:rPr>
        <w:t xml:space="preserve"> Perform Migration (Online or Offline)</w:t>
      </w:r>
    </w:p>
    <w:p w14:paraId="5ADA0215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Option A: Online Migration (Using Oracle Data Guard)</w:t>
      </w:r>
    </w:p>
    <w:p w14:paraId="788EB4D2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15BBCA49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604C1EDF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-</w:t>
      </w:r>
      <w:proofErr w:type="spellStart"/>
      <w:r w:rsidRPr="0059328D">
        <w:t>sourcedb</w:t>
      </w:r>
      <w:proofErr w:type="spellEnd"/>
      <w:r w:rsidRPr="0059328D">
        <w:t xml:space="preserve"> SRCDB -</w:t>
      </w:r>
      <w:proofErr w:type="spellStart"/>
      <w:r w:rsidRPr="0059328D">
        <w:t>targetdb</w:t>
      </w:r>
      <w:proofErr w:type="spellEnd"/>
      <w:r w:rsidRPr="0059328D">
        <w:t xml:space="preserve"> TGTDB -</w:t>
      </w:r>
      <w:proofErr w:type="spellStart"/>
      <w:r w:rsidRPr="0059328D">
        <w:t>sourcenode</w:t>
      </w:r>
      <w:proofErr w:type="spellEnd"/>
      <w:r w:rsidRPr="0059328D">
        <w:t xml:space="preserve"> source-</w:t>
      </w:r>
      <w:proofErr w:type="spellStart"/>
      <w:r w:rsidRPr="0059328D">
        <w:t>db</w:t>
      </w:r>
      <w:proofErr w:type="spellEnd"/>
      <w:r w:rsidRPr="0059328D">
        <w:t>-host \</w:t>
      </w:r>
    </w:p>
    <w:p w14:paraId="63492E5F" w14:textId="77777777" w:rsidR="00FF7D90" w:rsidRPr="0059328D" w:rsidRDefault="00FF7D90" w:rsidP="00FF7D90">
      <w:pPr>
        <w:spacing w:after="160" w:line="278" w:lineRule="auto"/>
      </w:pPr>
      <w:r w:rsidRPr="0059328D">
        <w:t xml:space="preserve"> -</w:t>
      </w:r>
      <w:proofErr w:type="spellStart"/>
      <w:r w:rsidRPr="0059328D">
        <w:t>targetnode</w:t>
      </w:r>
      <w:proofErr w:type="spellEnd"/>
      <w:r w:rsidRPr="0059328D">
        <w:t xml:space="preserve"> azure-</w:t>
      </w:r>
      <w:proofErr w:type="spellStart"/>
      <w:r w:rsidRPr="0059328D">
        <w:t>vm</w:t>
      </w:r>
      <w:proofErr w:type="spellEnd"/>
      <w:r w:rsidRPr="0059328D">
        <w:t>-host -user oracle -workflow DG \</w:t>
      </w:r>
    </w:p>
    <w:p w14:paraId="0984D8CB" w14:textId="77777777" w:rsidR="00FF7D90" w:rsidRPr="0059328D" w:rsidRDefault="00FF7D90" w:rsidP="00FF7D90">
      <w:pPr>
        <w:spacing w:after="160" w:line="278" w:lineRule="auto"/>
      </w:pPr>
      <w:r w:rsidRPr="0059328D">
        <w:t xml:space="preserve"> -</w:t>
      </w:r>
      <w:proofErr w:type="spellStart"/>
      <w:r w:rsidRPr="0059328D">
        <w:t>backupdir</w:t>
      </w:r>
      <w:proofErr w:type="spellEnd"/>
      <w:r w:rsidRPr="0059328D">
        <w:t xml:space="preserve"> /backup -</w:t>
      </w:r>
      <w:proofErr w:type="spellStart"/>
      <w:r w:rsidRPr="0059328D">
        <w:t>zlclogdir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/logs</w:t>
      </w:r>
    </w:p>
    <w:p w14:paraId="487D94E6" w14:textId="77777777" w:rsidR="00FF7D90" w:rsidRPr="0059328D" w:rsidRDefault="00FF7D90" w:rsidP="00FF7D90">
      <w:pPr>
        <w:spacing w:after="160" w:line="278" w:lineRule="auto"/>
      </w:pPr>
      <w:r w:rsidRPr="0059328D">
        <w:rPr>
          <w:rFonts w:ascii="Segoe UI Emoji" w:hAnsi="Segoe UI Emoji" w:cs="Segoe UI Emoji"/>
        </w:rPr>
        <w:t>🔄</w:t>
      </w:r>
      <w:r w:rsidRPr="0059328D">
        <w:t xml:space="preserve"> This sets up </w:t>
      </w:r>
      <w:r w:rsidRPr="0059328D">
        <w:rPr>
          <w:b/>
          <w:bCs/>
        </w:rPr>
        <w:t>Data Guard</w:t>
      </w:r>
      <w:r w:rsidRPr="0059328D">
        <w:t>, synchronizes the target DB, and performs a switchover with minimal downtime.</w:t>
      </w:r>
    </w:p>
    <w:p w14:paraId="14C61B64" w14:textId="77777777" w:rsidR="00FF7D90" w:rsidRPr="0059328D" w:rsidRDefault="00000000" w:rsidP="00FF7D90">
      <w:pPr>
        <w:spacing w:after="160" w:line="278" w:lineRule="auto"/>
      </w:pPr>
      <w:r>
        <w:pict w14:anchorId="0E7DE023">
          <v:rect id="_x0000_i1137" style="width:0;height:1.5pt" o:hralign="center" o:hrstd="t" o:hr="t" fillcolor="#a0a0a0" stroked="f"/>
        </w:pict>
      </w:r>
    </w:p>
    <w:p w14:paraId="0F158B05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Option B: Offline Migration (Using RMAN Backup/Restore)</w:t>
      </w:r>
    </w:p>
    <w:p w14:paraId="4883016D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64DA9ECB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320AB6AD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-</w:t>
      </w:r>
      <w:proofErr w:type="spellStart"/>
      <w:r w:rsidRPr="0059328D">
        <w:t>sourcedb</w:t>
      </w:r>
      <w:proofErr w:type="spellEnd"/>
      <w:r w:rsidRPr="0059328D">
        <w:t xml:space="preserve"> SRCDB -</w:t>
      </w:r>
      <w:proofErr w:type="spellStart"/>
      <w:r w:rsidRPr="0059328D">
        <w:t>targetdb</w:t>
      </w:r>
      <w:proofErr w:type="spellEnd"/>
      <w:r w:rsidRPr="0059328D">
        <w:t xml:space="preserve"> TGTDB -</w:t>
      </w:r>
      <w:proofErr w:type="spellStart"/>
      <w:r w:rsidRPr="0059328D">
        <w:t>sourcenode</w:t>
      </w:r>
      <w:proofErr w:type="spellEnd"/>
      <w:r w:rsidRPr="0059328D">
        <w:t xml:space="preserve"> source-</w:t>
      </w:r>
      <w:proofErr w:type="spellStart"/>
      <w:r w:rsidRPr="0059328D">
        <w:t>db</w:t>
      </w:r>
      <w:proofErr w:type="spellEnd"/>
      <w:r w:rsidRPr="0059328D">
        <w:t>-host \</w:t>
      </w:r>
    </w:p>
    <w:p w14:paraId="600ED806" w14:textId="77777777" w:rsidR="00FF7D90" w:rsidRPr="0059328D" w:rsidRDefault="00FF7D90" w:rsidP="00FF7D90">
      <w:pPr>
        <w:spacing w:after="160" w:line="278" w:lineRule="auto"/>
      </w:pPr>
      <w:r w:rsidRPr="0059328D">
        <w:t xml:space="preserve"> -</w:t>
      </w:r>
      <w:proofErr w:type="spellStart"/>
      <w:r w:rsidRPr="0059328D">
        <w:t>targetnode</w:t>
      </w:r>
      <w:proofErr w:type="spellEnd"/>
      <w:r w:rsidRPr="0059328D">
        <w:t xml:space="preserve"> azure-</w:t>
      </w:r>
      <w:proofErr w:type="spellStart"/>
      <w:r w:rsidRPr="0059328D">
        <w:t>vm</w:t>
      </w:r>
      <w:proofErr w:type="spellEnd"/>
      <w:r w:rsidRPr="0059328D">
        <w:t>-host -user oracle -workflow OFFLINE_PHYSICAL \</w:t>
      </w:r>
    </w:p>
    <w:p w14:paraId="34823B77" w14:textId="77777777" w:rsidR="00FF7D90" w:rsidRPr="0059328D" w:rsidRDefault="00FF7D90" w:rsidP="00FF7D90">
      <w:pPr>
        <w:spacing w:after="160" w:line="278" w:lineRule="auto"/>
      </w:pPr>
      <w:r w:rsidRPr="0059328D">
        <w:t xml:space="preserve"> -</w:t>
      </w:r>
      <w:proofErr w:type="spellStart"/>
      <w:r w:rsidRPr="0059328D">
        <w:t>backupdir</w:t>
      </w:r>
      <w:proofErr w:type="spellEnd"/>
      <w:r w:rsidRPr="0059328D">
        <w:t xml:space="preserve"> /backup -</w:t>
      </w:r>
      <w:proofErr w:type="spellStart"/>
      <w:r w:rsidRPr="0059328D">
        <w:t>zlclogdir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/logs</w:t>
      </w:r>
    </w:p>
    <w:p w14:paraId="0330238B" w14:textId="77777777" w:rsidR="00FF7D90" w:rsidRPr="0059328D" w:rsidRDefault="00FF7D90" w:rsidP="00FF7D90">
      <w:pPr>
        <w:spacing w:after="160" w:line="278" w:lineRule="auto"/>
      </w:pPr>
      <w:r w:rsidRPr="0059328D">
        <w:rPr>
          <w:rFonts w:ascii="Segoe UI Emoji" w:hAnsi="Segoe UI Emoji" w:cs="Segoe UI Emoji"/>
        </w:rPr>
        <w:t>⏸️</w:t>
      </w:r>
      <w:r w:rsidRPr="0059328D">
        <w:t xml:space="preserve"> This requires downtime and is typically used for smaller or non-critical databases.</w:t>
      </w:r>
    </w:p>
    <w:p w14:paraId="68D040C5" w14:textId="77777777" w:rsidR="00FF7D90" w:rsidRPr="0059328D" w:rsidRDefault="00000000" w:rsidP="00FF7D90">
      <w:pPr>
        <w:spacing w:after="160" w:line="278" w:lineRule="auto"/>
      </w:pPr>
      <w:r>
        <w:pict w14:anchorId="0E0C59B0">
          <v:rect id="_x0000_i1138" style="width:0;height:1.5pt" o:hralign="center" o:hrstd="t" o:hr="t" fillcolor="#a0a0a0" stroked="f"/>
        </w:pict>
      </w:r>
    </w:p>
    <w:p w14:paraId="1851A508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5️</w:t>
      </w:r>
      <w:r w:rsidRPr="0059328D">
        <w:rPr>
          <w:rFonts w:ascii="Segoe UI Symbol" w:hAnsi="Segoe UI Symbol" w:cs="Segoe UI Symbol"/>
          <w:b/>
          <w:bCs/>
        </w:rPr>
        <w:t>⃣</w:t>
      </w:r>
      <w:r w:rsidRPr="0059328D">
        <w:rPr>
          <w:b/>
          <w:bCs/>
        </w:rPr>
        <w:t xml:space="preserve"> Switchover &amp; Validation</w:t>
      </w:r>
    </w:p>
    <w:p w14:paraId="0F34D7C3" w14:textId="77777777" w:rsidR="00FF7D90" w:rsidRPr="0059328D" w:rsidRDefault="00FF7D90" w:rsidP="00FF7D90">
      <w:pPr>
        <w:spacing w:after="160" w:line="278" w:lineRule="auto"/>
      </w:pPr>
      <w:r w:rsidRPr="0059328D">
        <w:t>Once sync is complete:</w:t>
      </w:r>
    </w:p>
    <w:p w14:paraId="7945FBA0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0CD31447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18BD91AE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switchover database -</w:t>
      </w:r>
      <w:proofErr w:type="spellStart"/>
      <w:r w:rsidRPr="0059328D">
        <w:t>targetdb</w:t>
      </w:r>
      <w:proofErr w:type="spellEnd"/>
      <w:r w:rsidRPr="0059328D">
        <w:t xml:space="preserve"> TGTDB</w:t>
      </w:r>
    </w:p>
    <w:p w14:paraId="3B8A884B" w14:textId="77777777" w:rsidR="00FF7D90" w:rsidRPr="0059328D" w:rsidRDefault="00FF7D90" w:rsidP="00FF7D90">
      <w:pPr>
        <w:spacing w:after="160" w:line="278" w:lineRule="auto"/>
      </w:pPr>
      <w:r w:rsidRPr="0059328D">
        <w:t>Validate:</w:t>
      </w:r>
    </w:p>
    <w:p w14:paraId="4C9B750B" w14:textId="77777777" w:rsidR="00FF7D90" w:rsidRPr="0059328D" w:rsidRDefault="00FF7D90" w:rsidP="00FF7D90">
      <w:pPr>
        <w:numPr>
          <w:ilvl w:val="0"/>
          <w:numId w:val="175"/>
        </w:numPr>
        <w:spacing w:after="160" w:line="278" w:lineRule="auto"/>
      </w:pPr>
      <w:r w:rsidRPr="0059328D">
        <w:t>Application connectivity</w:t>
      </w:r>
    </w:p>
    <w:p w14:paraId="02E611FF" w14:textId="77777777" w:rsidR="00FF7D90" w:rsidRPr="0059328D" w:rsidRDefault="00FF7D90" w:rsidP="00FF7D90">
      <w:pPr>
        <w:numPr>
          <w:ilvl w:val="0"/>
          <w:numId w:val="175"/>
        </w:numPr>
        <w:spacing w:after="160" w:line="278" w:lineRule="auto"/>
      </w:pPr>
      <w:r w:rsidRPr="0059328D">
        <w:t>Listener status</w:t>
      </w:r>
    </w:p>
    <w:p w14:paraId="4F4D25CC" w14:textId="77777777" w:rsidR="00FF7D90" w:rsidRPr="0059328D" w:rsidRDefault="00FF7D90" w:rsidP="00FF7D90">
      <w:pPr>
        <w:numPr>
          <w:ilvl w:val="0"/>
          <w:numId w:val="175"/>
        </w:numPr>
        <w:spacing w:after="160" w:line="278" w:lineRule="auto"/>
      </w:pPr>
      <w:r w:rsidRPr="0059328D">
        <w:t>Archive logs</w:t>
      </w:r>
    </w:p>
    <w:p w14:paraId="5DAFEBDC" w14:textId="77777777" w:rsidR="00FF7D90" w:rsidRPr="0059328D" w:rsidRDefault="00FF7D90" w:rsidP="00FF7D90">
      <w:pPr>
        <w:numPr>
          <w:ilvl w:val="0"/>
          <w:numId w:val="175"/>
        </w:numPr>
        <w:spacing w:after="160" w:line="278" w:lineRule="auto"/>
      </w:pPr>
      <w:r w:rsidRPr="0059328D">
        <w:t>Performance baseline</w:t>
      </w:r>
    </w:p>
    <w:p w14:paraId="40F84537" w14:textId="77777777" w:rsidR="00FF7D90" w:rsidRPr="0059328D" w:rsidRDefault="00000000" w:rsidP="00FF7D90">
      <w:pPr>
        <w:spacing w:after="160" w:line="278" w:lineRule="auto"/>
      </w:pPr>
      <w:r>
        <w:pict w14:anchorId="0AD9668B">
          <v:rect id="_x0000_i1139" style="width:0;height:1.5pt" o:hralign="center" o:hrstd="t" o:hr="t" fillcolor="#a0a0a0" stroked="f"/>
        </w:pict>
      </w:r>
    </w:p>
    <w:p w14:paraId="0F843736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lastRenderedPageBreak/>
        <w:t>6️</w:t>
      </w:r>
      <w:r w:rsidRPr="0059328D">
        <w:rPr>
          <w:rFonts w:ascii="Segoe UI Symbol" w:hAnsi="Segoe UI Symbol" w:cs="Segoe UI Symbol"/>
          <w:b/>
          <w:bCs/>
        </w:rPr>
        <w:t>⃣</w:t>
      </w:r>
      <w:r w:rsidRPr="0059328D">
        <w:rPr>
          <w:b/>
          <w:bCs/>
        </w:rPr>
        <w:t xml:space="preserve"> Clean Up and Post Migration</w:t>
      </w:r>
    </w:p>
    <w:p w14:paraId="5E46B921" w14:textId="77777777" w:rsidR="00FF7D90" w:rsidRPr="0059328D" w:rsidRDefault="00FF7D90" w:rsidP="00FF7D90">
      <w:pPr>
        <w:numPr>
          <w:ilvl w:val="0"/>
          <w:numId w:val="176"/>
        </w:numPr>
        <w:spacing w:after="160" w:line="278" w:lineRule="auto"/>
      </w:pPr>
      <w:r w:rsidRPr="0059328D">
        <w:t>Decommission old environment</w:t>
      </w:r>
    </w:p>
    <w:p w14:paraId="5A390EC3" w14:textId="77777777" w:rsidR="00FF7D90" w:rsidRPr="0059328D" w:rsidRDefault="00FF7D90" w:rsidP="00FF7D90">
      <w:pPr>
        <w:numPr>
          <w:ilvl w:val="0"/>
          <w:numId w:val="176"/>
        </w:numPr>
        <w:spacing w:after="160" w:line="278" w:lineRule="auto"/>
      </w:pPr>
      <w:r w:rsidRPr="0059328D">
        <w:t>Reconfigure apps to point to Azure DB</w:t>
      </w:r>
    </w:p>
    <w:p w14:paraId="59F83EA2" w14:textId="77777777" w:rsidR="00FF7D90" w:rsidRPr="0059328D" w:rsidRDefault="00FF7D90" w:rsidP="00FF7D90">
      <w:pPr>
        <w:numPr>
          <w:ilvl w:val="0"/>
          <w:numId w:val="176"/>
        </w:numPr>
        <w:spacing w:after="160" w:line="278" w:lineRule="auto"/>
      </w:pPr>
      <w:r w:rsidRPr="0059328D">
        <w:t>Update documentation, monitoring, and backup jobs</w:t>
      </w:r>
    </w:p>
    <w:p w14:paraId="2387A6FE" w14:textId="77777777" w:rsidR="00FF7D90" w:rsidRPr="0059328D" w:rsidRDefault="00000000" w:rsidP="00FF7D90">
      <w:pPr>
        <w:spacing w:after="160" w:line="278" w:lineRule="auto"/>
      </w:pPr>
      <w:r>
        <w:pict w14:anchorId="513F9F69">
          <v:rect id="_x0000_i1140" style="width:0;height:1.5pt" o:hralign="center" o:hrstd="t" o:hr="t" fillcolor="#a0a0a0" stroked="f"/>
        </w:pict>
      </w:r>
    </w:p>
    <w:p w14:paraId="261E2575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📌</w:t>
      </w:r>
      <w:r w:rsidRPr="0059328D">
        <w:rPr>
          <w:b/>
          <w:bCs/>
        </w:rPr>
        <w:t xml:space="preserve"> Notes</w:t>
      </w:r>
    </w:p>
    <w:p w14:paraId="6D8FC268" w14:textId="77777777" w:rsidR="00FF7D90" w:rsidRPr="0059328D" w:rsidRDefault="00FF7D90" w:rsidP="00FF7D90">
      <w:pPr>
        <w:numPr>
          <w:ilvl w:val="0"/>
          <w:numId w:val="177"/>
        </w:numPr>
        <w:spacing w:after="160" w:line="278" w:lineRule="auto"/>
      </w:pPr>
      <w:r w:rsidRPr="0059328D">
        <w:t xml:space="preserve">ZDM requires </w:t>
      </w:r>
      <w:r w:rsidRPr="0059328D">
        <w:rPr>
          <w:b/>
          <w:bCs/>
        </w:rPr>
        <w:t>Oracle Grid Infrastructure</w:t>
      </w:r>
      <w:r w:rsidRPr="0059328D">
        <w:t xml:space="preserve"> or </w:t>
      </w:r>
      <w:r w:rsidRPr="0059328D">
        <w:rPr>
          <w:b/>
          <w:bCs/>
        </w:rPr>
        <w:t>Oracle Restart</w:t>
      </w:r>
      <w:r w:rsidRPr="0059328D">
        <w:t xml:space="preserve"> on both ends.</w:t>
      </w:r>
    </w:p>
    <w:p w14:paraId="3F2205DE" w14:textId="77777777" w:rsidR="00FF7D90" w:rsidRPr="0059328D" w:rsidRDefault="00FF7D90" w:rsidP="00FF7D90">
      <w:pPr>
        <w:numPr>
          <w:ilvl w:val="0"/>
          <w:numId w:val="177"/>
        </w:numPr>
        <w:spacing w:after="160" w:line="278" w:lineRule="auto"/>
      </w:pPr>
      <w:r w:rsidRPr="0059328D">
        <w:t xml:space="preserve">For secure and scalable cloud deployments, use </w:t>
      </w:r>
      <w:r w:rsidRPr="0059328D">
        <w:rPr>
          <w:b/>
          <w:bCs/>
        </w:rPr>
        <w:t>Azure Disk Encryption</w:t>
      </w:r>
      <w:r w:rsidRPr="0059328D">
        <w:t xml:space="preserve"> and </w:t>
      </w:r>
      <w:r w:rsidRPr="0059328D">
        <w:rPr>
          <w:b/>
          <w:bCs/>
        </w:rPr>
        <w:t>NSG/firewall rules</w:t>
      </w:r>
      <w:r w:rsidRPr="0059328D">
        <w:t>.</w:t>
      </w:r>
    </w:p>
    <w:p w14:paraId="1747F9AE" w14:textId="77777777" w:rsidR="00FF7D90" w:rsidRPr="0059328D" w:rsidRDefault="00000000" w:rsidP="00FF7D90">
      <w:pPr>
        <w:spacing w:after="160" w:line="278" w:lineRule="auto"/>
      </w:pPr>
      <w:r>
        <w:pict w14:anchorId="10D372D6">
          <v:rect id="_x0000_i1141" style="width:0;height:1.5pt" o:hralign="center" o:hrstd="t" o:hr="t" fillcolor="#a0a0a0" stroked="f"/>
        </w:pict>
      </w:r>
    </w:p>
    <w:p w14:paraId="3F424E7E" w14:textId="77777777" w:rsidR="00FF7D90" w:rsidRPr="0059328D" w:rsidRDefault="00FF7D90" w:rsidP="00FF7D90">
      <w:pPr>
        <w:spacing w:after="160" w:line="278" w:lineRule="auto"/>
      </w:pPr>
      <w:r w:rsidRPr="0059328D">
        <w:t xml:space="preserve">Would you like a </w:t>
      </w:r>
      <w:r w:rsidRPr="0059328D">
        <w:rPr>
          <w:b/>
          <w:bCs/>
        </w:rPr>
        <w:t>migration checklist (Excel)</w:t>
      </w:r>
      <w:r w:rsidRPr="0059328D">
        <w:t xml:space="preserve"> or </w:t>
      </w:r>
      <w:r w:rsidRPr="0059328D">
        <w:rPr>
          <w:b/>
          <w:bCs/>
        </w:rPr>
        <w:t>script automation</w:t>
      </w:r>
      <w:r w:rsidRPr="0059328D">
        <w:t xml:space="preserve"> for this workflow?</w:t>
      </w:r>
    </w:p>
    <w:p w14:paraId="6DCA2025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You said:</w:t>
      </w:r>
    </w:p>
    <w:p w14:paraId="7E402C9D" w14:textId="77777777" w:rsidR="00FF7D90" w:rsidRPr="0059328D" w:rsidRDefault="00FF7D90" w:rsidP="00FF7D90">
      <w:pPr>
        <w:spacing w:after="160" w:line="278" w:lineRule="auto"/>
      </w:pPr>
      <w:r w:rsidRPr="0059328D">
        <w:t>script automation</w:t>
      </w:r>
    </w:p>
    <w:p w14:paraId="7EFC88EE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ChatGPT said:</w:t>
      </w:r>
    </w:p>
    <w:p w14:paraId="391E0314" w14:textId="77777777" w:rsidR="00FF7D90" w:rsidRPr="0059328D" w:rsidRDefault="00FF7D90" w:rsidP="00FF7D90">
      <w:pPr>
        <w:spacing w:after="160" w:line="278" w:lineRule="auto"/>
      </w:pPr>
      <w:r w:rsidRPr="0059328D">
        <w:t xml:space="preserve">Here’s a </w:t>
      </w:r>
      <w:r w:rsidRPr="0059328D">
        <w:rPr>
          <w:b/>
          <w:bCs/>
        </w:rPr>
        <w:t>script automation template</w:t>
      </w:r>
      <w:r w:rsidRPr="0059328D">
        <w:t xml:space="preserve"> for migrating an </w:t>
      </w:r>
      <w:r w:rsidRPr="0059328D">
        <w:rPr>
          <w:b/>
          <w:bCs/>
        </w:rPr>
        <w:t>on-prem Oracle database to Oracle on Azure VM using Oracle ZDM</w:t>
      </w:r>
      <w:r w:rsidRPr="0059328D">
        <w:t xml:space="preserve">, with </w:t>
      </w:r>
      <w:r w:rsidRPr="0059328D">
        <w:rPr>
          <w:b/>
          <w:bCs/>
        </w:rPr>
        <w:t>minimal manual steps</w:t>
      </w:r>
      <w:r w:rsidRPr="0059328D">
        <w:t>.</w:t>
      </w:r>
    </w:p>
    <w:p w14:paraId="4F68F067" w14:textId="77777777" w:rsidR="00FF7D90" w:rsidRPr="0059328D" w:rsidRDefault="00000000" w:rsidP="00FF7D90">
      <w:pPr>
        <w:spacing w:after="160" w:line="278" w:lineRule="auto"/>
      </w:pPr>
      <w:r>
        <w:pict w14:anchorId="1AE9409B">
          <v:rect id="_x0000_i1142" style="width:0;height:1.5pt" o:hralign="center" o:hrstd="t" o:hr="t" fillcolor="#a0a0a0" stroked="f"/>
        </w:pict>
      </w:r>
    </w:p>
    <w:p w14:paraId="07DB8CF8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Assumptions</w:t>
      </w:r>
    </w:p>
    <w:p w14:paraId="0CBBA8A4" w14:textId="77777777" w:rsidR="00FF7D90" w:rsidRPr="0059328D" w:rsidRDefault="00FF7D90" w:rsidP="00FF7D90">
      <w:pPr>
        <w:numPr>
          <w:ilvl w:val="0"/>
          <w:numId w:val="178"/>
        </w:numPr>
        <w:spacing w:after="160" w:line="278" w:lineRule="auto"/>
      </w:pPr>
      <w:r w:rsidRPr="0059328D">
        <w:t>SSH key-based access is configured between ZDM host and both DB servers.</w:t>
      </w:r>
    </w:p>
    <w:p w14:paraId="164144F1" w14:textId="77777777" w:rsidR="00FF7D90" w:rsidRPr="0059328D" w:rsidRDefault="00FF7D90" w:rsidP="00FF7D90">
      <w:pPr>
        <w:numPr>
          <w:ilvl w:val="0"/>
          <w:numId w:val="178"/>
        </w:numPr>
        <w:spacing w:after="160" w:line="278" w:lineRule="auto"/>
      </w:pPr>
      <w:r w:rsidRPr="0059328D">
        <w:t>TNS entries (SRCDB, TGTDB) are defined and reachable.</w:t>
      </w:r>
    </w:p>
    <w:p w14:paraId="60FE8F37" w14:textId="77777777" w:rsidR="00FF7D90" w:rsidRPr="0059328D" w:rsidRDefault="00FF7D90" w:rsidP="00FF7D90">
      <w:pPr>
        <w:numPr>
          <w:ilvl w:val="0"/>
          <w:numId w:val="178"/>
        </w:numPr>
        <w:spacing w:after="160" w:line="278" w:lineRule="auto"/>
      </w:pPr>
      <w:r w:rsidRPr="0059328D">
        <w:t>Oracle ZDM is installed and added to $PATH.</w:t>
      </w:r>
    </w:p>
    <w:p w14:paraId="20C91DA1" w14:textId="77777777" w:rsidR="00FF7D90" w:rsidRPr="0059328D" w:rsidRDefault="00FF7D90" w:rsidP="00FF7D90">
      <w:pPr>
        <w:numPr>
          <w:ilvl w:val="0"/>
          <w:numId w:val="178"/>
        </w:numPr>
        <w:spacing w:after="160" w:line="278" w:lineRule="auto"/>
      </w:pPr>
      <w:r w:rsidRPr="0059328D">
        <w:t xml:space="preserve">Using </w:t>
      </w:r>
      <w:r w:rsidRPr="0059328D">
        <w:rPr>
          <w:b/>
          <w:bCs/>
        </w:rPr>
        <w:t>Online Physical Migration (Data Guard)</w:t>
      </w:r>
      <w:r w:rsidRPr="0059328D">
        <w:t xml:space="preserve"> mode.</w:t>
      </w:r>
    </w:p>
    <w:p w14:paraId="5E826B80" w14:textId="77777777" w:rsidR="00FF7D90" w:rsidRPr="0059328D" w:rsidRDefault="00000000" w:rsidP="00FF7D90">
      <w:pPr>
        <w:spacing w:after="160" w:line="278" w:lineRule="auto"/>
      </w:pPr>
      <w:r>
        <w:pict w14:anchorId="01602B04">
          <v:rect id="_x0000_i1143" style="width:0;height:1.5pt" o:hralign="center" o:hrstd="t" o:hr="t" fillcolor="#a0a0a0" stroked="f"/>
        </w:pict>
      </w:r>
    </w:p>
    <w:p w14:paraId="4C62E850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🔧</w:t>
      </w:r>
      <w:r w:rsidRPr="0059328D">
        <w:rPr>
          <w:b/>
          <w:bCs/>
        </w:rPr>
        <w:t xml:space="preserve"> Shell Script: oracle_zdm_migration.sh</w:t>
      </w:r>
    </w:p>
    <w:p w14:paraId="0977249A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3AC3CBC3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046CCAF0" w14:textId="77777777" w:rsidR="00FF7D90" w:rsidRPr="0059328D" w:rsidRDefault="00FF7D90" w:rsidP="00FF7D90">
      <w:pPr>
        <w:spacing w:after="160" w:line="278" w:lineRule="auto"/>
      </w:pPr>
      <w:proofErr w:type="gramStart"/>
      <w:r w:rsidRPr="0059328D">
        <w:t>#!/</w:t>
      </w:r>
      <w:proofErr w:type="gramEnd"/>
      <w:r w:rsidRPr="0059328D">
        <w:t>bin/bash</w:t>
      </w:r>
    </w:p>
    <w:p w14:paraId="5CB21D85" w14:textId="77777777" w:rsidR="00FF7D90" w:rsidRPr="0059328D" w:rsidRDefault="00FF7D90" w:rsidP="00FF7D90">
      <w:pPr>
        <w:spacing w:after="160" w:line="278" w:lineRule="auto"/>
      </w:pPr>
    </w:p>
    <w:p w14:paraId="38236A55" w14:textId="77777777" w:rsidR="00FF7D90" w:rsidRPr="0059328D" w:rsidRDefault="00FF7D90" w:rsidP="00FF7D90">
      <w:pPr>
        <w:spacing w:after="160" w:line="278" w:lineRule="auto"/>
      </w:pPr>
      <w:r w:rsidRPr="0059328D">
        <w:t># Configuration Variables</w:t>
      </w:r>
    </w:p>
    <w:p w14:paraId="41B311C0" w14:textId="77777777" w:rsidR="00FF7D90" w:rsidRPr="0059328D" w:rsidRDefault="00FF7D90" w:rsidP="00FF7D90">
      <w:pPr>
        <w:spacing w:after="160" w:line="278" w:lineRule="auto"/>
      </w:pPr>
      <w:r w:rsidRPr="0059328D">
        <w:t>SOURCE_DB="SRCDB"</w:t>
      </w:r>
    </w:p>
    <w:p w14:paraId="0DBCC88C" w14:textId="77777777" w:rsidR="00FF7D90" w:rsidRPr="0059328D" w:rsidRDefault="00FF7D90" w:rsidP="00FF7D90">
      <w:pPr>
        <w:spacing w:after="160" w:line="278" w:lineRule="auto"/>
      </w:pPr>
      <w:r w:rsidRPr="0059328D">
        <w:lastRenderedPageBreak/>
        <w:t>TARGET_DB="TGTDB"</w:t>
      </w:r>
    </w:p>
    <w:p w14:paraId="1E665583" w14:textId="77777777" w:rsidR="00FF7D90" w:rsidRPr="0059328D" w:rsidRDefault="00FF7D90" w:rsidP="00FF7D90">
      <w:pPr>
        <w:spacing w:after="160" w:line="278" w:lineRule="auto"/>
      </w:pPr>
      <w:r w:rsidRPr="0059328D">
        <w:t>SOURCE_NODE="</w:t>
      </w:r>
      <w:proofErr w:type="spellStart"/>
      <w:r w:rsidRPr="0059328D">
        <w:t>onprem</w:t>
      </w:r>
      <w:proofErr w:type="spellEnd"/>
      <w:r w:rsidRPr="0059328D">
        <w:t>-</w:t>
      </w:r>
      <w:proofErr w:type="spellStart"/>
      <w:r w:rsidRPr="0059328D">
        <w:t>db</w:t>
      </w:r>
      <w:proofErr w:type="spellEnd"/>
      <w:r w:rsidRPr="0059328D">
        <w:t>-host"</w:t>
      </w:r>
    </w:p>
    <w:p w14:paraId="56EB5456" w14:textId="77777777" w:rsidR="00FF7D90" w:rsidRPr="0059328D" w:rsidRDefault="00FF7D90" w:rsidP="00FF7D90">
      <w:pPr>
        <w:spacing w:after="160" w:line="278" w:lineRule="auto"/>
      </w:pPr>
      <w:r w:rsidRPr="0059328D">
        <w:t>TARGET_NODE="azure-</w:t>
      </w:r>
      <w:proofErr w:type="spellStart"/>
      <w:r w:rsidRPr="0059328D">
        <w:t>vm</w:t>
      </w:r>
      <w:proofErr w:type="spellEnd"/>
      <w:r w:rsidRPr="0059328D">
        <w:t>-host"</w:t>
      </w:r>
    </w:p>
    <w:p w14:paraId="1D0F479A" w14:textId="77777777" w:rsidR="00FF7D90" w:rsidRPr="0059328D" w:rsidRDefault="00FF7D90" w:rsidP="00FF7D90">
      <w:pPr>
        <w:spacing w:after="160" w:line="278" w:lineRule="auto"/>
      </w:pPr>
      <w:r w:rsidRPr="0059328D">
        <w:t>ORACLE_USER="oracle"</w:t>
      </w:r>
    </w:p>
    <w:p w14:paraId="6E3AA90C" w14:textId="77777777" w:rsidR="00FF7D90" w:rsidRPr="0059328D" w:rsidRDefault="00FF7D90" w:rsidP="00FF7D90">
      <w:pPr>
        <w:spacing w:after="160" w:line="278" w:lineRule="auto"/>
      </w:pPr>
      <w:r w:rsidRPr="0059328D">
        <w:t>ZDM_LOG_DIR="/</w:t>
      </w:r>
      <w:proofErr w:type="spellStart"/>
      <w:r w:rsidRPr="0059328D">
        <w:t>zdm</w:t>
      </w:r>
      <w:proofErr w:type="spellEnd"/>
      <w:r w:rsidRPr="0059328D">
        <w:t>/logs"</w:t>
      </w:r>
    </w:p>
    <w:p w14:paraId="5B7423D9" w14:textId="77777777" w:rsidR="00FF7D90" w:rsidRPr="0059328D" w:rsidRDefault="00FF7D90" w:rsidP="00FF7D90">
      <w:pPr>
        <w:spacing w:after="160" w:line="278" w:lineRule="auto"/>
      </w:pPr>
      <w:r w:rsidRPr="0059328D">
        <w:t>BACKUP_DIR="/oracle/backup"</w:t>
      </w:r>
    </w:p>
    <w:p w14:paraId="11902AA7" w14:textId="77777777" w:rsidR="00FF7D90" w:rsidRPr="0059328D" w:rsidRDefault="00FF7D90" w:rsidP="00FF7D90">
      <w:pPr>
        <w:spacing w:after="160" w:line="278" w:lineRule="auto"/>
      </w:pPr>
      <w:r w:rsidRPr="0059328D">
        <w:t>WORKFLOW_TYPE="DG</w:t>
      </w:r>
      <w:proofErr w:type="gramStart"/>
      <w:r w:rsidRPr="0059328D">
        <w:t>"  #</w:t>
      </w:r>
      <w:proofErr w:type="gramEnd"/>
      <w:r w:rsidRPr="0059328D">
        <w:t xml:space="preserve"> Options: DG, OFFLINE_PHYSICAL, OFFLINE_LOGICAL</w:t>
      </w:r>
    </w:p>
    <w:p w14:paraId="62C114F1" w14:textId="77777777" w:rsidR="00FF7D90" w:rsidRPr="0059328D" w:rsidRDefault="00FF7D90" w:rsidP="00FF7D90">
      <w:pPr>
        <w:spacing w:after="160" w:line="278" w:lineRule="auto"/>
      </w:pPr>
      <w:r w:rsidRPr="0059328D">
        <w:t>EMAIL="dba-team@example.com"</w:t>
      </w:r>
    </w:p>
    <w:p w14:paraId="244D5E4F" w14:textId="77777777" w:rsidR="00FF7D90" w:rsidRPr="0059328D" w:rsidRDefault="00FF7D90" w:rsidP="00FF7D90">
      <w:pPr>
        <w:spacing w:after="160" w:line="278" w:lineRule="auto"/>
      </w:pPr>
    </w:p>
    <w:p w14:paraId="4727C0BC" w14:textId="77777777" w:rsidR="00FF7D90" w:rsidRPr="0059328D" w:rsidRDefault="00FF7D90" w:rsidP="00FF7D90">
      <w:pPr>
        <w:spacing w:after="160" w:line="278" w:lineRule="auto"/>
      </w:pPr>
      <w:r w:rsidRPr="0059328D">
        <w:t># 1. Validate SSH Access</w:t>
      </w:r>
    </w:p>
    <w:p w14:paraId="5B19C370" w14:textId="77777777" w:rsidR="00FF7D90" w:rsidRPr="0059328D" w:rsidRDefault="00FF7D90" w:rsidP="00FF7D90">
      <w:pPr>
        <w:spacing w:after="160" w:line="278" w:lineRule="auto"/>
      </w:pPr>
      <w:r w:rsidRPr="0059328D">
        <w:t>echo "</w:t>
      </w:r>
      <w:r w:rsidRPr="0059328D">
        <w:rPr>
          <w:rFonts w:ascii="Segoe UI Emoji" w:hAnsi="Segoe UI Emoji" w:cs="Segoe UI Emoji"/>
        </w:rPr>
        <w:t>🛠️</w:t>
      </w:r>
      <w:r w:rsidRPr="0059328D">
        <w:t xml:space="preserve"> Validating SSH access..."</w:t>
      </w:r>
    </w:p>
    <w:p w14:paraId="066B830C" w14:textId="77777777" w:rsidR="00FF7D90" w:rsidRPr="0059328D" w:rsidRDefault="00FF7D90" w:rsidP="00FF7D90">
      <w:pPr>
        <w:spacing w:after="160" w:line="278" w:lineRule="auto"/>
      </w:pPr>
      <w:r w:rsidRPr="0059328D">
        <w:t>ssh -q ${ORACLE_</w:t>
      </w:r>
      <w:proofErr w:type="gramStart"/>
      <w:r w:rsidRPr="0059328D">
        <w:t>USER}@</w:t>
      </w:r>
      <w:proofErr w:type="gramEnd"/>
      <w:r w:rsidRPr="0059328D">
        <w:t>${SOURCE_NODE} exit</w:t>
      </w:r>
    </w:p>
    <w:p w14:paraId="658F114A" w14:textId="77777777" w:rsidR="00FF7D90" w:rsidRPr="0059328D" w:rsidRDefault="00FF7D90" w:rsidP="00FF7D90">
      <w:pPr>
        <w:spacing w:after="160" w:line="278" w:lineRule="auto"/>
      </w:pPr>
      <w:r w:rsidRPr="0059328D">
        <w:t>ssh -q ${ORACLE_</w:t>
      </w:r>
      <w:proofErr w:type="gramStart"/>
      <w:r w:rsidRPr="0059328D">
        <w:t>USER}@</w:t>
      </w:r>
      <w:proofErr w:type="gramEnd"/>
      <w:r w:rsidRPr="0059328D">
        <w:t>${TARGET_NODE} exit</w:t>
      </w:r>
    </w:p>
    <w:p w14:paraId="3C972AFC" w14:textId="77777777" w:rsidR="00FF7D90" w:rsidRPr="0059328D" w:rsidRDefault="00FF7D90" w:rsidP="00FF7D90">
      <w:pPr>
        <w:spacing w:after="160" w:line="278" w:lineRule="auto"/>
      </w:pPr>
      <w:r w:rsidRPr="0059328D">
        <w:t xml:space="preserve">if [ $? -ne </w:t>
      </w:r>
      <w:proofErr w:type="gramStart"/>
      <w:r w:rsidRPr="0059328D">
        <w:t>0 ]</w:t>
      </w:r>
      <w:proofErr w:type="gramEnd"/>
      <w:r w:rsidRPr="0059328D">
        <w:t>; then</w:t>
      </w:r>
    </w:p>
    <w:p w14:paraId="0E58DCFE" w14:textId="77777777" w:rsidR="00FF7D90" w:rsidRPr="0059328D" w:rsidRDefault="00FF7D90" w:rsidP="00FF7D90">
      <w:pPr>
        <w:spacing w:after="160" w:line="278" w:lineRule="auto"/>
      </w:pPr>
      <w:r w:rsidRPr="0059328D">
        <w:t xml:space="preserve">  echo "</w:t>
      </w:r>
      <w:r w:rsidRPr="0059328D">
        <w:rPr>
          <w:rFonts w:ascii="Segoe UI Emoji" w:hAnsi="Segoe UI Emoji" w:cs="Segoe UI Emoji"/>
        </w:rPr>
        <w:t>❌</w:t>
      </w:r>
      <w:r w:rsidRPr="0059328D">
        <w:t xml:space="preserve"> SSH validation failed. Exiting."</w:t>
      </w:r>
    </w:p>
    <w:p w14:paraId="0222AEC7" w14:textId="77777777" w:rsidR="00FF7D90" w:rsidRPr="0059328D" w:rsidRDefault="00FF7D90" w:rsidP="00FF7D90">
      <w:pPr>
        <w:spacing w:after="160" w:line="278" w:lineRule="auto"/>
      </w:pPr>
      <w:r w:rsidRPr="0059328D">
        <w:t xml:space="preserve">  exit 1</w:t>
      </w:r>
    </w:p>
    <w:p w14:paraId="0797CC1B" w14:textId="77777777" w:rsidR="00FF7D90" w:rsidRPr="0059328D" w:rsidRDefault="00FF7D90" w:rsidP="00FF7D90">
      <w:pPr>
        <w:spacing w:after="160" w:line="278" w:lineRule="auto"/>
      </w:pPr>
      <w:r w:rsidRPr="0059328D">
        <w:t>fi</w:t>
      </w:r>
    </w:p>
    <w:p w14:paraId="657DEA0C" w14:textId="77777777" w:rsidR="00FF7D90" w:rsidRPr="0059328D" w:rsidRDefault="00FF7D90" w:rsidP="00FF7D90">
      <w:pPr>
        <w:spacing w:after="160" w:line="278" w:lineRule="auto"/>
      </w:pPr>
    </w:p>
    <w:p w14:paraId="2A88AEB6" w14:textId="77777777" w:rsidR="00FF7D90" w:rsidRPr="0059328D" w:rsidRDefault="00FF7D90" w:rsidP="00FF7D90">
      <w:pPr>
        <w:spacing w:after="160" w:line="278" w:lineRule="auto"/>
      </w:pPr>
      <w:r w:rsidRPr="0059328D">
        <w:t># 2. TNS Check</w:t>
      </w:r>
    </w:p>
    <w:p w14:paraId="58A336EF" w14:textId="77777777" w:rsidR="00FF7D90" w:rsidRPr="0059328D" w:rsidRDefault="00FF7D90" w:rsidP="00FF7D90">
      <w:pPr>
        <w:spacing w:after="160" w:line="278" w:lineRule="auto"/>
      </w:pPr>
      <w:r w:rsidRPr="0059328D">
        <w:t>echo "</w:t>
      </w:r>
      <w:r w:rsidRPr="0059328D">
        <w:rPr>
          <w:rFonts w:ascii="Segoe UI Emoji" w:hAnsi="Segoe UI Emoji" w:cs="Segoe UI Emoji"/>
        </w:rPr>
        <w:t>🔍</w:t>
      </w:r>
      <w:r w:rsidRPr="0059328D">
        <w:t xml:space="preserve"> Validating TNS connectivity..."</w:t>
      </w:r>
    </w:p>
    <w:p w14:paraId="087F5F38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tnsping</w:t>
      </w:r>
      <w:proofErr w:type="spellEnd"/>
      <w:r w:rsidRPr="0059328D">
        <w:t xml:space="preserve"> ${SOURCE_DB}</w:t>
      </w:r>
    </w:p>
    <w:p w14:paraId="1974AC81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tnsping</w:t>
      </w:r>
      <w:proofErr w:type="spellEnd"/>
      <w:r w:rsidRPr="0059328D">
        <w:t xml:space="preserve"> ${TARGET_DB}</w:t>
      </w:r>
    </w:p>
    <w:p w14:paraId="2C0A9D71" w14:textId="77777777" w:rsidR="00FF7D90" w:rsidRPr="0059328D" w:rsidRDefault="00FF7D90" w:rsidP="00FF7D90">
      <w:pPr>
        <w:spacing w:after="160" w:line="278" w:lineRule="auto"/>
      </w:pPr>
    </w:p>
    <w:p w14:paraId="2E46C3F4" w14:textId="77777777" w:rsidR="00FF7D90" w:rsidRPr="0059328D" w:rsidRDefault="00FF7D90" w:rsidP="00FF7D90">
      <w:pPr>
        <w:spacing w:after="160" w:line="278" w:lineRule="auto"/>
      </w:pPr>
      <w:r w:rsidRPr="0059328D">
        <w:t># 3. Pre-check</w:t>
      </w:r>
    </w:p>
    <w:p w14:paraId="6BD8418D" w14:textId="77777777" w:rsidR="00FF7D90" w:rsidRPr="0059328D" w:rsidRDefault="00FF7D90" w:rsidP="00FF7D90">
      <w:pPr>
        <w:spacing w:after="160" w:line="278" w:lineRule="auto"/>
      </w:pPr>
      <w:r w:rsidRPr="0059328D">
        <w:t>echo "</w:t>
      </w:r>
      <w:r w:rsidRPr="0059328D">
        <w:rPr>
          <w:rFonts w:ascii="Segoe UI Emoji" w:hAnsi="Segoe UI Emoji" w:cs="Segoe UI Emoji"/>
        </w:rPr>
        <w:t>🔍</w:t>
      </w:r>
      <w:r w:rsidRPr="0059328D">
        <w:t xml:space="preserve"> Running ZDM precheck..."</w:t>
      </w:r>
    </w:p>
    <w:p w14:paraId="6257BD39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\</w:t>
      </w:r>
    </w:p>
    <w:p w14:paraId="5B032F6A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sourcedb</w:t>
      </w:r>
      <w:proofErr w:type="spellEnd"/>
      <w:r w:rsidRPr="0059328D">
        <w:t xml:space="preserve"> ${SOURCE_DB} \</w:t>
      </w:r>
    </w:p>
    <w:p w14:paraId="243ECB14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targetdb</w:t>
      </w:r>
      <w:proofErr w:type="spellEnd"/>
      <w:r w:rsidRPr="0059328D">
        <w:t xml:space="preserve"> ${TARGET_DB} \</w:t>
      </w:r>
    </w:p>
    <w:p w14:paraId="18018261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sourcenode</w:t>
      </w:r>
      <w:proofErr w:type="spellEnd"/>
      <w:r w:rsidRPr="0059328D">
        <w:t xml:space="preserve"> ${SOURCE_NODE} \</w:t>
      </w:r>
    </w:p>
    <w:p w14:paraId="0CF37AFD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targetnode</w:t>
      </w:r>
      <w:proofErr w:type="spellEnd"/>
      <w:r w:rsidRPr="0059328D">
        <w:t xml:space="preserve"> ${TARGET_NODE} \</w:t>
      </w:r>
    </w:p>
    <w:p w14:paraId="73C1F4C7" w14:textId="77777777" w:rsidR="00FF7D90" w:rsidRPr="0059328D" w:rsidRDefault="00FF7D90" w:rsidP="00FF7D90">
      <w:pPr>
        <w:spacing w:after="160" w:line="278" w:lineRule="auto"/>
      </w:pPr>
      <w:r w:rsidRPr="0059328D">
        <w:lastRenderedPageBreak/>
        <w:t xml:space="preserve">  -user ${ORACLE_USER} \</w:t>
      </w:r>
    </w:p>
    <w:p w14:paraId="72D87153" w14:textId="77777777" w:rsidR="00FF7D90" w:rsidRPr="0059328D" w:rsidRDefault="00FF7D90" w:rsidP="00FF7D90">
      <w:pPr>
        <w:spacing w:after="160" w:line="278" w:lineRule="auto"/>
      </w:pPr>
      <w:r w:rsidRPr="0059328D">
        <w:t xml:space="preserve">  -check &gt; ${ZDM_LOG_DIR}/zdm_precheck.log</w:t>
      </w:r>
    </w:p>
    <w:p w14:paraId="748060E1" w14:textId="77777777" w:rsidR="00FF7D90" w:rsidRPr="0059328D" w:rsidRDefault="00FF7D90" w:rsidP="00FF7D90">
      <w:pPr>
        <w:spacing w:after="160" w:line="278" w:lineRule="auto"/>
      </w:pPr>
    </w:p>
    <w:p w14:paraId="7C118EF2" w14:textId="77777777" w:rsidR="00FF7D90" w:rsidRPr="0059328D" w:rsidRDefault="00FF7D90" w:rsidP="00FF7D90">
      <w:pPr>
        <w:spacing w:after="160" w:line="278" w:lineRule="auto"/>
      </w:pPr>
      <w:r w:rsidRPr="0059328D">
        <w:t>if grep -q "CHECK FAIL" "${ZDM_LOG_DIR}/zdm_precheck.log"; then</w:t>
      </w:r>
    </w:p>
    <w:p w14:paraId="48A5D9D1" w14:textId="77777777" w:rsidR="00FF7D90" w:rsidRPr="0059328D" w:rsidRDefault="00FF7D90" w:rsidP="00FF7D90">
      <w:pPr>
        <w:spacing w:after="160" w:line="278" w:lineRule="auto"/>
      </w:pPr>
      <w:r w:rsidRPr="0059328D">
        <w:t xml:space="preserve">  echo "</w:t>
      </w:r>
      <w:r w:rsidRPr="0059328D">
        <w:rPr>
          <w:rFonts w:ascii="Segoe UI Emoji" w:hAnsi="Segoe UI Emoji" w:cs="Segoe UI Emoji"/>
        </w:rPr>
        <w:t>❌</w:t>
      </w:r>
      <w:r w:rsidRPr="0059328D">
        <w:t xml:space="preserve"> Precheck failed. Check logs: ${ZDM_LOG_DIR}/zdm_precheck.log"</w:t>
      </w:r>
    </w:p>
    <w:p w14:paraId="1DA2032A" w14:textId="77777777" w:rsidR="00FF7D90" w:rsidRPr="0059328D" w:rsidRDefault="00FF7D90" w:rsidP="00FF7D90">
      <w:pPr>
        <w:spacing w:after="160" w:line="278" w:lineRule="auto"/>
      </w:pPr>
      <w:r w:rsidRPr="0059328D">
        <w:t xml:space="preserve">  exit 1</w:t>
      </w:r>
    </w:p>
    <w:p w14:paraId="6B602CBC" w14:textId="77777777" w:rsidR="00FF7D90" w:rsidRPr="0059328D" w:rsidRDefault="00FF7D90" w:rsidP="00FF7D90">
      <w:pPr>
        <w:spacing w:after="160" w:line="278" w:lineRule="auto"/>
      </w:pPr>
      <w:r w:rsidRPr="0059328D">
        <w:t>fi</w:t>
      </w:r>
    </w:p>
    <w:p w14:paraId="63A11744" w14:textId="77777777" w:rsidR="00FF7D90" w:rsidRPr="0059328D" w:rsidRDefault="00FF7D90" w:rsidP="00FF7D90">
      <w:pPr>
        <w:spacing w:after="160" w:line="278" w:lineRule="auto"/>
      </w:pPr>
    </w:p>
    <w:p w14:paraId="360665FE" w14:textId="77777777" w:rsidR="00FF7D90" w:rsidRPr="0059328D" w:rsidRDefault="00FF7D90" w:rsidP="00FF7D90">
      <w:pPr>
        <w:spacing w:after="160" w:line="278" w:lineRule="auto"/>
      </w:pPr>
      <w:r w:rsidRPr="0059328D">
        <w:t># 4. Run Migration</w:t>
      </w:r>
    </w:p>
    <w:p w14:paraId="2E839665" w14:textId="77777777" w:rsidR="00FF7D90" w:rsidRPr="0059328D" w:rsidRDefault="00FF7D90" w:rsidP="00FF7D90">
      <w:pPr>
        <w:spacing w:after="160" w:line="278" w:lineRule="auto"/>
      </w:pPr>
      <w:r w:rsidRPr="0059328D">
        <w:t>echo "</w:t>
      </w:r>
      <w:r w:rsidRPr="0059328D">
        <w:rPr>
          <w:rFonts w:ascii="Segoe UI Emoji" w:hAnsi="Segoe UI Emoji" w:cs="Segoe UI Emoji"/>
        </w:rPr>
        <w:t>🚀</w:t>
      </w:r>
      <w:r w:rsidRPr="0059328D">
        <w:t xml:space="preserve"> Initiating ZDM migration using workflow: $WORKFLOW_TYPE"</w:t>
      </w:r>
    </w:p>
    <w:p w14:paraId="092D615C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\</w:t>
      </w:r>
    </w:p>
    <w:p w14:paraId="2CFCB088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sourcedb</w:t>
      </w:r>
      <w:proofErr w:type="spellEnd"/>
      <w:r w:rsidRPr="0059328D">
        <w:t xml:space="preserve"> ${SOURCE_DB} \</w:t>
      </w:r>
    </w:p>
    <w:p w14:paraId="750D2E64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targetdb</w:t>
      </w:r>
      <w:proofErr w:type="spellEnd"/>
      <w:r w:rsidRPr="0059328D">
        <w:t xml:space="preserve"> ${TARGET_DB} \</w:t>
      </w:r>
    </w:p>
    <w:p w14:paraId="15B99C21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sourcenode</w:t>
      </w:r>
      <w:proofErr w:type="spellEnd"/>
      <w:r w:rsidRPr="0059328D">
        <w:t xml:space="preserve"> ${SOURCE_NODE} \</w:t>
      </w:r>
    </w:p>
    <w:p w14:paraId="0CA763C0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targetnode</w:t>
      </w:r>
      <w:proofErr w:type="spellEnd"/>
      <w:r w:rsidRPr="0059328D">
        <w:t xml:space="preserve"> ${TARGET_NODE} \</w:t>
      </w:r>
    </w:p>
    <w:p w14:paraId="0CAA745A" w14:textId="77777777" w:rsidR="00FF7D90" w:rsidRPr="0059328D" w:rsidRDefault="00FF7D90" w:rsidP="00FF7D90">
      <w:pPr>
        <w:spacing w:after="160" w:line="278" w:lineRule="auto"/>
      </w:pPr>
      <w:r w:rsidRPr="0059328D">
        <w:t xml:space="preserve">  -user ${ORACLE_USER} \</w:t>
      </w:r>
    </w:p>
    <w:p w14:paraId="023E4BA2" w14:textId="77777777" w:rsidR="00FF7D90" w:rsidRPr="0059328D" w:rsidRDefault="00FF7D90" w:rsidP="00FF7D90">
      <w:pPr>
        <w:spacing w:after="160" w:line="278" w:lineRule="auto"/>
      </w:pPr>
      <w:r w:rsidRPr="0059328D">
        <w:t xml:space="preserve">  -workflow ${WORKFLOW_TYPE} \</w:t>
      </w:r>
    </w:p>
    <w:p w14:paraId="2AE83C67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backupdir</w:t>
      </w:r>
      <w:proofErr w:type="spellEnd"/>
      <w:r w:rsidRPr="0059328D">
        <w:t xml:space="preserve"> ${BACKUP_DIR} \</w:t>
      </w:r>
    </w:p>
    <w:p w14:paraId="2A61F7E4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zlclogdir</w:t>
      </w:r>
      <w:proofErr w:type="spellEnd"/>
      <w:r w:rsidRPr="0059328D">
        <w:t xml:space="preserve"> ${ZDM_LOG_DIR} &gt; ${ZDM_LOG_DIR}/zdm_migration.log</w:t>
      </w:r>
    </w:p>
    <w:p w14:paraId="0B6FA05A" w14:textId="77777777" w:rsidR="00FF7D90" w:rsidRPr="0059328D" w:rsidRDefault="00FF7D90" w:rsidP="00FF7D90">
      <w:pPr>
        <w:spacing w:after="160" w:line="278" w:lineRule="auto"/>
      </w:pPr>
    </w:p>
    <w:p w14:paraId="54674ADA" w14:textId="77777777" w:rsidR="00FF7D90" w:rsidRPr="0059328D" w:rsidRDefault="00FF7D90" w:rsidP="00FF7D90">
      <w:pPr>
        <w:spacing w:after="160" w:line="278" w:lineRule="auto"/>
      </w:pPr>
      <w:r w:rsidRPr="0059328D">
        <w:t># 5. Monitor and Wait (simplified)</w:t>
      </w:r>
    </w:p>
    <w:p w14:paraId="19AF62D7" w14:textId="77777777" w:rsidR="00FF7D90" w:rsidRPr="0059328D" w:rsidRDefault="00FF7D90" w:rsidP="00FF7D90">
      <w:pPr>
        <w:spacing w:after="160" w:line="278" w:lineRule="auto"/>
      </w:pPr>
      <w:r w:rsidRPr="0059328D">
        <w:t>echo "</w:t>
      </w:r>
      <w:r w:rsidRPr="0059328D">
        <w:rPr>
          <w:rFonts w:ascii="Segoe UI Emoji" w:hAnsi="Segoe UI Emoji" w:cs="Segoe UI Emoji"/>
        </w:rPr>
        <w:t>⌛</w:t>
      </w:r>
      <w:r w:rsidRPr="0059328D">
        <w:t xml:space="preserve"> Waiting for switchover..."</w:t>
      </w:r>
    </w:p>
    <w:p w14:paraId="786F9D2E" w14:textId="77777777" w:rsidR="00FF7D90" w:rsidRPr="0059328D" w:rsidRDefault="00FF7D90" w:rsidP="00FF7D90">
      <w:pPr>
        <w:spacing w:after="160" w:line="278" w:lineRule="auto"/>
      </w:pPr>
      <w:r w:rsidRPr="0059328D">
        <w:t>sleep 60</w:t>
      </w:r>
    </w:p>
    <w:p w14:paraId="6CEDEE10" w14:textId="77777777" w:rsidR="00FF7D90" w:rsidRPr="0059328D" w:rsidRDefault="00FF7D90" w:rsidP="00FF7D90">
      <w:pPr>
        <w:spacing w:after="160" w:line="278" w:lineRule="auto"/>
      </w:pPr>
    </w:p>
    <w:p w14:paraId="7ED2BB7E" w14:textId="77777777" w:rsidR="00FF7D90" w:rsidRPr="0059328D" w:rsidRDefault="00FF7D90" w:rsidP="00FF7D90">
      <w:pPr>
        <w:spacing w:after="160" w:line="278" w:lineRule="auto"/>
      </w:pPr>
      <w:r w:rsidRPr="0059328D">
        <w:t># 6. Switchover</w:t>
      </w:r>
    </w:p>
    <w:p w14:paraId="756FCF53" w14:textId="77777777" w:rsidR="00FF7D90" w:rsidRPr="0059328D" w:rsidRDefault="00FF7D90" w:rsidP="00FF7D90">
      <w:pPr>
        <w:spacing w:after="160" w:line="278" w:lineRule="auto"/>
      </w:pPr>
      <w:r w:rsidRPr="0059328D">
        <w:t>echo "</w:t>
      </w:r>
      <w:r w:rsidRPr="0059328D">
        <w:rPr>
          <w:rFonts w:ascii="Segoe UI Emoji" w:hAnsi="Segoe UI Emoji" w:cs="Segoe UI Emoji"/>
        </w:rPr>
        <w:t>🔁</w:t>
      </w:r>
      <w:r w:rsidRPr="0059328D">
        <w:t xml:space="preserve"> Performing switchover to target database..."</w:t>
      </w:r>
    </w:p>
    <w:p w14:paraId="5D719B69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switchover database -</w:t>
      </w:r>
      <w:proofErr w:type="spellStart"/>
      <w:r w:rsidRPr="0059328D">
        <w:t>targetdb</w:t>
      </w:r>
      <w:proofErr w:type="spellEnd"/>
      <w:r w:rsidRPr="0059328D">
        <w:t xml:space="preserve"> ${TARGET_DB} &gt;&gt; ${ZDM_LOG_DIR}/zdm_switchover.log</w:t>
      </w:r>
    </w:p>
    <w:p w14:paraId="6A63F983" w14:textId="77777777" w:rsidR="00FF7D90" w:rsidRPr="0059328D" w:rsidRDefault="00FF7D90" w:rsidP="00FF7D90">
      <w:pPr>
        <w:spacing w:after="160" w:line="278" w:lineRule="auto"/>
      </w:pPr>
    </w:p>
    <w:p w14:paraId="186805C9" w14:textId="77777777" w:rsidR="00FF7D90" w:rsidRPr="0059328D" w:rsidRDefault="00FF7D90" w:rsidP="00FF7D90">
      <w:pPr>
        <w:spacing w:after="160" w:line="278" w:lineRule="auto"/>
      </w:pPr>
      <w:r w:rsidRPr="0059328D">
        <w:t># 7. Completion Check</w:t>
      </w:r>
    </w:p>
    <w:p w14:paraId="69B2B8C6" w14:textId="77777777" w:rsidR="00FF7D90" w:rsidRPr="0059328D" w:rsidRDefault="00FF7D90" w:rsidP="00FF7D90">
      <w:pPr>
        <w:spacing w:after="160" w:line="278" w:lineRule="auto"/>
      </w:pPr>
      <w:r w:rsidRPr="0059328D">
        <w:t>if grep -q "SWITCHOVER SUCCESSFUL" "${ZDM_LOG_DIR}/zdm_switchover.log"; then</w:t>
      </w:r>
    </w:p>
    <w:p w14:paraId="08676C15" w14:textId="77777777" w:rsidR="00FF7D90" w:rsidRPr="0059328D" w:rsidRDefault="00FF7D90" w:rsidP="00FF7D90">
      <w:pPr>
        <w:spacing w:after="160" w:line="278" w:lineRule="auto"/>
      </w:pPr>
      <w:r w:rsidRPr="0059328D">
        <w:lastRenderedPageBreak/>
        <w:t xml:space="preserve">  echo "</w:t>
      </w:r>
      <w:r w:rsidRPr="0059328D">
        <w:rPr>
          <w:rFonts w:ascii="Segoe UI Emoji" w:hAnsi="Segoe UI Emoji" w:cs="Segoe UI Emoji"/>
        </w:rPr>
        <w:t>✅</w:t>
      </w:r>
      <w:r w:rsidRPr="0059328D">
        <w:t xml:space="preserve"> Migration complete. Switchover successful."</w:t>
      </w:r>
    </w:p>
    <w:p w14:paraId="02AA278B" w14:textId="77777777" w:rsidR="00FF7D90" w:rsidRPr="0059328D" w:rsidRDefault="00FF7D90" w:rsidP="00FF7D90">
      <w:pPr>
        <w:spacing w:after="160" w:line="278" w:lineRule="auto"/>
      </w:pPr>
      <w:r w:rsidRPr="0059328D">
        <w:t xml:space="preserve">  echo "Migration from $SOURCE_DB to $TARGET_DB completed." | mail -s "Oracle ZDM Migration Success" $EMAIL</w:t>
      </w:r>
    </w:p>
    <w:p w14:paraId="54BB9EAA" w14:textId="77777777" w:rsidR="00FF7D90" w:rsidRPr="0059328D" w:rsidRDefault="00FF7D90" w:rsidP="00FF7D90">
      <w:pPr>
        <w:spacing w:after="160" w:line="278" w:lineRule="auto"/>
      </w:pPr>
      <w:r w:rsidRPr="0059328D">
        <w:t>else</w:t>
      </w:r>
    </w:p>
    <w:p w14:paraId="3CC2CF2E" w14:textId="77777777" w:rsidR="00FF7D90" w:rsidRPr="0059328D" w:rsidRDefault="00FF7D90" w:rsidP="00FF7D90">
      <w:pPr>
        <w:spacing w:after="160" w:line="278" w:lineRule="auto"/>
      </w:pPr>
      <w:r w:rsidRPr="0059328D">
        <w:t xml:space="preserve">  echo "</w:t>
      </w:r>
      <w:r w:rsidRPr="0059328D">
        <w:rPr>
          <w:rFonts w:ascii="Segoe UI Emoji" w:hAnsi="Segoe UI Emoji" w:cs="Segoe UI Emoji"/>
        </w:rPr>
        <w:t>❌</w:t>
      </w:r>
      <w:r w:rsidRPr="0059328D">
        <w:t xml:space="preserve"> Switchover failed. Check logs." | mail -s "Oracle ZDM Migration Failure" $EMAIL</w:t>
      </w:r>
    </w:p>
    <w:p w14:paraId="1892E604" w14:textId="77777777" w:rsidR="00FF7D90" w:rsidRPr="0059328D" w:rsidRDefault="00FF7D90" w:rsidP="00FF7D90">
      <w:pPr>
        <w:spacing w:after="160" w:line="278" w:lineRule="auto"/>
      </w:pPr>
      <w:r w:rsidRPr="0059328D">
        <w:t>fi</w:t>
      </w:r>
    </w:p>
    <w:p w14:paraId="568ED3CF" w14:textId="77777777" w:rsidR="00FF7D90" w:rsidRPr="0059328D" w:rsidRDefault="00000000" w:rsidP="00FF7D90">
      <w:pPr>
        <w:spacing w:after="160" w:line="278" w:lineRule="auto"/>
      </w:pPr>
      <w:r>
        <w:pict w14:anchorId="615EEE7A">
          <v:rect id="_x0000_i1144" style="width:0;height:1.5pt" o:hralign="center" o:hrstd="t" o:hr="t" fillcolor="#a0a0a0" stroked="f"/>
        </w:pict>
      </w:r>
    </w:p>
    <w:p w14:paraId="40609A6B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📄</w:t>
      </w:r>
      <w:r w:rsidRPr="0059328D">
        <w:rPr>
          <w:b/>
          <w:bCs/>
        </w:rPr>
        <w:t xml:space="preserve"> File Structure (Suggested)</w:t>
      </w:r>
    </w:p>
    <w:p w14:paraId="5510DC21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lua</w:t>
      </w:r>
      <w:proofErr w:type="spellEnd"/>
    </w:p>
    <w:p w14:paraId="02D9AEFD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741AE0F2" w14:textId="77777777" w:rsidR="00FF7D90" w:rsidRPr="0059328D" w:rsidRDefault="00FF7D90" w:rsidP="00FF7D90">
      <w:pPr>
        <w:spacing w:after="160" w:line="278" w:lineRule="auto"/>
      </w:pPr>
      <w:r w:rsidRPr="0059328D">
        <w:t>/opt/</w:t>
      </w:r>
      <w:proofErr w:type="spellStart"/>
      <w:r w:rsidRPr="0059328D">
        <w:t>zdm</w:t>
      </w:r>
      <w:proofErr w:type="spellEnd"/>
      <w:r w:rsidRPr="0059328D">
        <w:t>-migration/</w:t>
      </w:r>
    </w:p>
    <w:p w14:paraId="4634973B" w14:textId="77777777" w:rsidR="00FF7D90" w:rsidRPr="0059328D" w:rsidRDefault="00FF7D90" w:rsidP="00FF7D90">
      <w:pPr>
        <w:spacing w:after="160" w:line="278" w:lineRule="auto"/>
      </w:pPr>
      <w:r w:rsidRPr="0059328D">
        <w:rPr>
          <w:rFonts w:ascii="MS Gothic" w:eastAsia="MS Gothic" w:hAnsi="MS Gothic" w:cs="MS Gothic" w:hint="eastAsia"/>
        </w:rPr>
        <w:t>├</w:t>
      </w:r>
      <w:r w:rsidRPr="0059328D">
        <w:rPr>
          <w:rFonts w:ascii="Aptos" w:hAnsi="Aptos" w:cs="Aptos"/>
        </w:rPr>
        <w:t>──</w:t>
      </w:r>
      <w:r w:rsidRPr="0059328D">
        <w:t xml:space="preserve"> oracle_zdm_migration.sh</w:t>
      </w:r>
    </w:p>
    <w:p w14:paraId="6A9A91D1" w14:textId="77777777" w:rsidR="00FF7D90" w:rsidRPr="0059328D" w:rsidRDefault="00FF7D90" w:rsidP="00FF7D90">
      <w:pPr>
        <w:spacing w:after="160" w:line="278" w:lineRule="auto"/>
      </w:pPr>
      <w:r w:rsidRPr="0059328D">
        <w:rPr>
          <w:rFonts w:ascii="MS Gothic" w:eastAsia="MS Gothic" w:hAnsi="MS Gothic" w:cs="MS Gothic" w:hint="eastAsia"/>
        </w:rPr>
        <w:t>├</w:t>
      </w:r>
      <w:r w:rsidRPr="0059328D">
        <w:rPr>
          <w:rFonts w:ascii="Aptos" w:hAnsi="Aptos" w:cs="Aptos"/>
        </w:rPr>
        <w:t>──</w:t>
      </w:r>
      <w:r w:rsidRPr="0059328D">
        <w:t xml:space="preserve"> logs/</w:t>
      </w:r>
    </w:p>
    <w:p w14:paraId="46D8E188" w14:textId="77777777" w:rsidR="00FF7D90" w:rsidRPr="0059328D" w:rsidRDefault="00FF7D90" w:rsidP="00FF7D90">
      <w:pPr>
        <w:spacing w:after="160" w:line="278" w:lineRule="auto"/>
      </w:pPr>
      <w:r w:rsidRPr="0059328D">
        <w:t xml:space="preserve">│   </w:t>
      </w:r>
      <w:r w:rsidRPr="0059328D">
        <w:rPr>
          <w:rFonts w:ascii="MS Gothic" w:eastAsia="MS Gothic" w:hAnsi="MS Gothic" w:cs="MS Gothic" w:hint="eastAsia"/>
        </w:rPr>
        <w:t>├</w:t>
      </w:r>
      <w:r w:rsidRPr="0059328D">
        <w:rPr>
          <w:rFonts w:ascii="Aptos" w:hAnsi="Aptos" w:cs="Aptos"/>
        </w:rPr>
        <w:t>──</w:t>
      </w:r>
      <w:r w:rsidRPr="0059328D">
        <w:t xml:space="preserve"> zdm_precheck.log</w:t>
      </w:r>
    </w:p>
    <w:p w14:paraId="0950F9BF" w14:textId="77777777" w:rsidR="00FF7D90" w:rsidRPr="0059328D" w:rsidRDefault="00FF7D90" w:rsidP="00FF7D90">
      <w:pPr>
        <w:spacing w:after="160" w:line="278" w:lineRule="auto"/>
      </w:pPr>
      <w:r w:rsidRPr="0059328D">
        <w:t xml:space="preserve">│   </w:t>
      </w:r>
      <w:r w:rsidRPr="0059328D">
        <w:rPr>
          <w:rFonts w:ascii="MS Gothic" w:eastAsia="MS Gothic" w:hAnsi="MS Gothic" w:cs="MS Gothic" w:hint="eastAsia"/>
        </w:rPr>
        <w:t>├</w:t>
      </w:r>
      <w:r w:rsidRPr="0059328D">
        <w:rPr>
          <w:rFonts w:ascii="Aptos" w:hAnsi="Aptos" w:cs="Aptos"/>
        </w:rPr>
        <w:t>──</w:t>
      </w:r>
      <w:r w:rsidRPr="0059328D">
        <w:t xml:space="preserve"> zdm_migration.log</w:t>
      </w:r>
    </w:p>
    <w:p w14:paraId="0289D7FA" w14:textId="77777777" w:rsidR="00FF7D90" w:rsidRPr="0059328D" w:rsidRDefault="00FF7D90" w:rsidP="00FF7D90">
      <w:pPr>
        <w:spacing w:after="160" w:line="278" w:lineRule="auto"/>
      </w:pPr>
      <w:r w:rsidRPr="0059328D">
        <w:t>│   └── zdm_switchover.log</w:t>
      </w:r>
    </w:p>
    <w:p w14:paraId="7D2F3F26" w14:textId="77777777" w:rsidR="00FF7D90" w:rsidRPr="0059328D" w:rsidRDefault="00000000" w:rsidP="00FF7D90">
      <w:pPr>
        <w:spacing w:after="160" w:line="278" w:lineRule="auto"/>
      </w:pPr>
      <w:r>
        <w:pict w14:anchorId="11EF96BD">
          <v:rect id="_x0000_i1145" style="width:0;height:1.5pt" o:hralign="center" o:hrstd="t" o:hr="t" fillcolor="#a0a0a0" stroked="f"/>
        </w:pict>
      </w:r>
    </w:p>
    <w:p w14:paraId="189690E4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🧪</w:t>
      </w:r>
      <w:r w:rsidRPr="0059328D">
        <w:rPr>
          <w:b/>
          <w:bCs/>
        </w:rPr>
        <w:t xml:space="preserve"> Test Steps</w:t>
      </w:r>
    </w:p>
    <w:p w14:paraId="63413D96" w14:textId="77777777" w:rsidR="00FF7D90" w:rsidRPr="0059328D" w:rsidRDefault="00FF7D90" w:rsidP="00FF7D90">
      <w:pPr>
        <w:numPr>
          <w:ilvl w:val="0"/>
          <w:numId w:val="179"/>
        </w:numPr>
        <w:spacing w:after="160" w:line="278" w:lineRule="auto"/>
      </w:pPr>
      <w:r w:rsidRPr="0059328D">
        <w:t xml:space="preserve">Run in </w:t>
      </w:r>
      <w:r w:rsidRPr="0059328D">
        <w:rPr>
          <w:b/>
          <w:bCs/>
        </w:rPr>
        <w:t>bash -x oracle_zdm_migration.sh</w:t>
      </w:r>
      <w:r w:rsidRPr="0059328D">
        <w:t xml:space="preserve"> for debug mode</w:t>
      </w:r>
    </w:p>
    <w:p w14:paraId="58E49DA0" w14:textId="77777777" w:rsidR="00FF7D90" w:rsidRPr="0059328D" w:rsidRDefault="00FF7D90" w:rsidP="00FF7D90">
      <w:pPr>
        <w:numPr>
          <w:ilvl w:val="0"/>
          <w:numId w:val="179"/>
        </w:numPr>
        <w:spacing w:after="160" w:line="278" w:lineRule="auto"/>
      </w:pPr>
      <w:r w:rsidRPr="0059328D">
        <w:t>Ensure Oracle listener is up on both source and target</w:t>
      </w:r>
    </w:p>
    <w:p w14:paraId="557FDFCF" w14:textId="77777777" w:rsidR="00FF7D90" w:rsidRPr="0059328D" w:rsidRDefault="00FF7D90" w:rsidP="00FF7D90">
      <w:pPr>
        <w:numPr>
          <w:ilvl w:val="0"/>
          <w:numId w:val="179"/>
        </w:numPr>
        <w:spacing w:after="160" w:line="278" w:lineRule="auto"/>
      </w:pPr>
      <w:r w:rsidRPr="0059328D">
        <w:t xml:space="preserve">Schedule with </w:t>
      </w:r>
      <w:proofErr w:type="spellStart"/>
      <w:r w:rsidRPr="0059328D">
        <w:t>cron</w:t>
      </w:r>
      <w:proofErr w:type="spellEnd"/>
      <w:r w:rsidRPr="0059328D">
        <w:t xml:space="preserve"> or use from Ansible/CI tool if needed</w:t>
      </w:r>
    </w:p>
    <w:p w14:paraId="25B9FC7D" w14:textId="77777777" w:rsidR="00FF7D90" w:rsidRPr="0059328D" w:rsidRDefault="00000000" w:rsidP="00FF7D90">
      <w:pPr>
        <w:spacing w:after="160" w:line="278" w:lineRule="auto"/>
      </w:pPr>
      <w:r>
        <w:pict w14:anchorId="2F769C7D">
          <v:rect id="_x0000_i1146" style="width:0;height:1.5pt" o:hralign="center" o:hrstd="t" o:hr="t" fillcolor="#a0a0a0" stroked="f"/>
        </w:pict>
      </w:r>
    </w:p>
    <w:p w14:paraId="6B181DA6" w14:textId="77777777" w:rsidR="00FF7D90" w:rsidRPr="0059328D" w:rsidRDefault="00FF7D90" w:rsidP="00FF7D90">
      <w:pPr>
        <w:spacing w:after="160" w:line="278" w:lineRule="auto"/>
      </w:pPr>
      <w:r w:rsidRPr="0059328D">
        <w:t xml:space="preserve">Would you like this turned into an </w:t>
      </w:r>
      <w:r w:rsidRPr="0059328D">
        <w:rPr>
          <w:b/>
          <w:bCs/>
        </w:rPr>
        <w:t>Ansible playbook</w:t>
      </w:r>
      <w:r w:rsidRPr="0059328D">
        <w:t xml:space="preserve">, or integrated into </w:t>
      </w:r>
      <w:r w:rsidRPr="0059328D">
        <w:rPr>
          <w:b/>
          <w:bCs/>
        </w:rPr>
        <w:t>Azure DevOps pipeline</w:t>
      </w:r>
      <w:r w:rsidRPr="0059328D">
        <w:t>?</w:t>
      </w:r>
    </w:p>
    <w:p w14:paraId="17366C22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You said:</w:t>
      </w:r>
    </w:p>
    <w:p w14:paraId="1DDF0D86" w14:textId="77777777" w:rsidR="00FF7D90" w:rsidRPr="0059328D" w:rsidRDefault="00FF7D90" w:rsidP="00FF7D90">
      <w:pPr>
        <w:spacing w:after="160" w:line="278" w:lineRule="auto"/>
      </w:pPr>
      <w:r w:rsidRPr="0059328D">
        <w:t>ORACLE ZDM migration logical back up online and offline step by step process</w:t>
      </w:r>
    </w:p>
    <w:p w14:paraId="111697DD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b/>
          <w:bCs/>
        </w:rPr>
        <w:t>ChatGPT said:</w:t>
      </w:r>
    </w:p>
    <w:p w14:paraId="2ACCA605" w14:textId="77777777" w:rsidR="00FF7D90" w:rsidRPr="0059328D" w:rsidRDefault="00FF7D90" w:rsidP="00FF7D90">
      <w:pPr>
        <w:spacing w:after="160" w:line="278" w:lineRule="auto"/>
      </w:pPr>
      <w:r w:rsidRPr="0059328D">
        <w:t xml:space="preserve">Here’s a </w:t>
      </w:r>
      <w:r w:rsidRPr="0059328D">
        <w:rPr>
          <w:b/>
          <w:bCs/>
        </w:rPr>
        <w:t>step-by-step guide for Oracle ZDM (Zero Downtime Migration) using Logical Backup</w:t>
      </w:r>
      <w:r w:rsidRPr="0059328D">
        <w:t xml:space="preserve">, covering both </w:t>
      </w:r>
      <w:r w:rsidRPr="0059328D">
        <w:rPr>
          <w:b/>
          <w:bCs/>
        </w:rPr>
        <w:t>Online</w:t>
      </w:r>
      <w:r w:rsidRPr="0059328D">
        <w:t xml:space="preserve"> and </w:t>
      </w:r>
      <w:r w:rsidRPr="0059328D">
        <w:rPr>
          <w:b/>
          <w:bCs/>
        </w:rPr>
        <w:t>Offline</w:t>
      </w:r>
      <w:r w:rsidRPr="0059328D">
        <w:t xml:space="preserve"> migration modes.</w:t>
      </w:r>
    </w:p>
    <w:p w14:paraId="0809D228" w14:textId="77777777" w:rsidR="00FF7D90" w:rsidRPr="0059328D" w:rsidRDefault="00000000" w:rsidP="00FF7D90">
      <w:pPr>
        <w:spacing w:after="160" w:line="278" w:lineRule="auto"/>
      </w:pPr>
      <w:r>
        <w:pict w14:anchorId="745E3A5A">
          <v:rect id="_x0000_i1147" style="width:0;height:1.5pt" o:hralign="center" o:hrstd="t" o:hr="t" fillcolor="#a0a0a0" stroked="f"/>
        </w:pict>
      </w:r>
    </w:p>
    <w:p w14:paraId="7BCFEED1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🔧</w:t>
      </w:r>
      <w:r w:rsidRPr="0059328D">
        <w:rPr>
          <w:b/>
          <w:bCs/>
        </w:rPr>
        <w:t xml:space="preserve"> WHAT IS LOGICAL MIGRATION IN ZDM?</w:t>
      </w:r>
    </w:p>
    <w:p w14:paraId="7309C128" w14:textId="77777777" w:rsidR="00FF7D90" w:rsidRPr="0059328D" w:rsidRDefault="00FF7D90" w:rsidP="00FF7D90">
      <w:pPr>
        <w:spacing w:after="160" w:line="278" w:lineRule="auto"/>
      </w:pPr>
      <w:r w:rsidRPr="0059328D">
        <w:lastRenderedPageBreak/>
        <w:t xml:space="preserve">Logical migration moves </w:t>
      </w:r>
      <w:r w:rsidRPr="0059328D">
        <w:rPr>
          <w:b/>
          <w:bCs/>
        </w:rPr>
        <w:t>database objects and data using Oracle Data Pump</w:t>
      </w:r>
      <w:r w:rsidRPr="0059328D">
        <w:t xml:space="preserve"> (export/import).</w:t>
      </w:r>
      <w:r w:rsidRPr="0059328D">
        <w:br/>
        <w:t>This is best for:</w:t>
      </w:r>
    </w:p>
    <w:p w14:paraId="584417D6" w14:textId="77777777" w:rsidR="00FF7D90" w:rsidRPr="0059328D" w:rsidRDefault="00FF7D90" w:rsidP="00FF7D90">
      <w:pPr>
        <w:numPr>
          <w:ilvl w:val="0"/>
          <w:numId w:val="180"/>
        </w:numPr>
        <w:spacing w:after="160" w:line="278" w:lineRule="auto"/>
      </w:pPr>
      <w:r w:rsidRPr="0059328D">
        <w:t>Migrating from older platforms/OS/versions.</w:t>
      </w:r>
    </w:p>
    <w:p w14:paraId="475353C5" w14:textId="77777777" w:rsidR="00FF7D90" w:rsidRPr="0059328D" w:rsidRDefault="00FF7D90" w:rsidP="00FF7D90">
      <w:pPr>
        <w:numPr>
          <w:ilvl w:val="0"/>
          <w:numId w:val="180"/>
        </w:numPr>
        <w:spacing w:after="160" w:line="278" w:lineRule="auto"/>
      </w:pPr>
      <w:r w:rsidRPr="0059328D">
        <w:t>Reducing platform incompatibility.</w:t>
      </w:r>
    </w:p>
    <w:p w14:paraId="62C17D0A" w14:textId="77777777" w:rsidR="00FF7D90" w:rsidRPr="0059328D" w:rsidRDefault="00FF7D90" w:rsidP="00FF7D90">
      <w:pPr>
        <w:numPr>
          <w:ilvl w:val="0"/>
          <w:numId w:val="180"/>
        </w:numPr>
        <w:spacing w:after="160" w:line="278" w:lineRule="auto"/>
      </w:pPr>
      <w:r w:rsidRPr="0059328D">
        <w:t>Filtering specific schemas or tables.</w:t>
      </w:r>
    </w:p>
    <w:p w14:paraId="33E6C59F" w14:textId="77777777" w:rsidR="00FF7D90" w:rsidRPr="0059328D" w:rsidRDefault="00000000" w:rsidP="00FF7D90">
      <w:pPr>
        <w:spacing w:after="160" w:line="278" w:lineRule="auto"/>
      </w:pPr>
      <w:r>
        <w:pict w14:anchorId="5DF191D1">
          <v:rect id="_x0000_i1148" style="width:0;height:1.5pt" o:hralign="center" o:hrstd="t" o:hr="t" fillcolor="#a0a0a0" stroked="f"/>
        </w:pict>
      </w:r>
    </w:p>
    <w:p w14:paraId="37382833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🔁</w:t>
      </w:r>
      <w:r w:rsidRPr="0059328D">
        <w:rPr>
          <w:b/>
          <w:bCs/>
        </w:rPr>
        <w:t xml:space="preserve"> MIGRATION MODES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6712"/>
      </w:tblGrid>
      <w:tr w:rsidR="00FF7D90" w:rsidRPr="0059328D" w14:paraId="51FB17FB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6AF24A" w14:textId="77777777" w:rsidR="00FF7D90" w:rsidRPr="0059328D" w:rsidRDefault="00FF7D90" w:rsidP="00261A76">
            <w:pPr>
              <w:spacing w:after="160" w:line="278" w:lineRule="auto"/>
              <w:rPr>
                <w:b/>
                <w:bCs/>
              </w:rPr>
            </w:pPr>
            <w:r w:rsidRPr="0059328D">
              <w:rPr>
                <w:b/>
                <w:bCs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14:paraId="21DDB87B" w14:textId="77777777" w:rsidR="00FF7D90" w:rsidRPr="0059328D" w:rsidRDefault="00FF7D90" w:rsidP="00261A76">
            <w:pPr>
              <w:spacing w:after="160" w:line="278" w:lineRule="auto"/>
              <w:rPr>
                <w:b/>
                <w:bCs/>
              </w:rPr>
            </w:pPr>
            <w:r w:rsidRPr="0059328D">
              <w:rPr>
                <w:b/>
                <w:bCs/>
              </w:rPr>
              <w:t>Description</w:t>
            </w:r>
          </w:p>
        </w:tc>
      </w:tr>
      <w:tr w:rsidR="00FF7D90" w:rsidRPr="0059328D" w14:paraId="5F2AE562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3E099" w14:textId="77777777" w:rsidR="00FF7D90" w:rsidRPr="0059328D" w:rsidRDefault="00FF7D90" w:rsidP="00261A76">
            <w:pPr>
              <w:spacing w:after="160" w:line="278" w:lineRule="auto"/>
            </w:pPr>
            <w:r w:rsidRPr="0059328D">
              <w:rPr>
                <w:b/>
                <w:bCs/>
              </w:rPr>
              <w:t>Online</w:t>
            </w:r>
          </w:p>
        </w:tc>
        <w:tc>
          <w:tcPr>
            <w:tcW w:w="0" w:type="auto"/>
            <w:vAlign w:val="center"/>
            <w:hideMark/>
          </w:tcPr>
          <w:p w14:paraId="635C18A9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Source DB stays online and usable during migration. Minimal downtime.</w:t>
            </w:r>
          </w:p>
        </w:tc>
      </w:tr>
      <w:tr w:rsidR="00FF7D90" w:rsidRPr="0059328D" w14:paraId="7C27362D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EC037" w14:textId="77777777" w:rsidR="00FF7D90" w:rsidRPr="0059328D" w:rsidRDefault="00FF7D90" w:rsidP="00261A76">
            <w:pPr>
              <w:spacing w:after="160" w:line="278" w:lineRule="auto"/>
            </w:pPr>
            <w:r w:rsidRPr="0059328D">
              <w:rPr>
                <w:b/>
                <w:bCs/>
              </w:rPr>
              <w:t>Offline</w:t>
            </w:r>
          </w:p>
        </w:tc>
        <w:tc>
          <w:tcPr>
            <w:tcW w:w="0" w:type="auto"/>
            <w:vAlign w:val="center"/>
            <w:hideMark/>
          </w:tcPr>
          <w:p w14:paraId="4A10A8C4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Source DB is taken offline before migration. More downtime, simpler setup.</w:t>
            </w:r>
          </w:p>
        </w:tc>
      </w:tr>
    </w:tbl>
    <w:p w14:paraId="0756476D" w14:textId="77777777" w:rsidR="00FF7D90" w:rsidRPr="0059328D" w:rsidRDefault="00000000" w:rsidP="00FF7D90">
      <w:pPr>
        <w:spacing w:after="160" w:line="278" w:lineRule="auto"/>
      </w:pPr>
      <w:r>
        <w:pict w14:anchorId="1773FA56">
          <v:rect id="_x0000_i1149" style="width:0;height:1.5pt" o:hralign="center" o:hrstd="t" o:hr="t" fillcolor="#a0a0a0" stroked="f"/>
        </w:pict>
      </w:r>
    </w:p>
    <w:p w14:paraId="13FEC371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🧭</w:t>
      </w:r>
      <w:r w:rsidRPr="0059328D">
        <w:rPr>
          <w:b/>
          <w:bCs/>
        </w:rPr>
        <w:t xml:space="preserve"> STEP-BY-STEP MIGRATION WITH ZDM (LOGICAL BACKUP)</w:t>
      </w:r>
    </w:p>
    <w:p w14:paraId="2F9C8B49" w14:textId="77777777" w:rsidR="00FF7D90" w:rsidRPr="0059328D" w:rsidRDefault="00000000" w:rsidP="00FF7D90">
      <w:pPr>
        <w:spacing w:after="160" w:line="278" w:lineRule="auto"/>
      </w:pPr>
      <w:r>
        <w:pict w14:anchorId="57576EF0">
          <v:rect id="_x0000_i1150" style="width:0;height:1.5pt" o:hralign="center" o:hrstd="t" o:hr="t" fillcolor="#a0a0a0" stroked="f"/>
        </w:pict>
      </w:r>
    </w:p>
    <w:p w14:paraId="23984311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PREREQUISITES (COMMON FOR BOTH MODES)</w:t>
      </w:r>
    </w:p>
    <w:p w14:paraId="2351AAF6" w14:textId="77777777" w:rsidR="00FF7D90" w:rsidRPr="0059328D" w:rsidRDefault="00FF7D90" w:rsidP="00FF7D90">
      <w:pPr>
        <w:numPr>
          <w:ilvl w:val="0"/>
          <w:numId w:val="181"/>
        </w:numPr>
        <w:spacing w:after="160" w:line="278" w:lineRule="auto"/>
      </w:pPr>
      <w:r w:rsidRPr="0059328D">
        <w:rPr>
          <w:b/>
          <w:bCs/>
        </w:rPr>
        <w:t>Install ZDM</w:t>
      </w:r>
      <w:r w:rsidRPr="0059328D">
        <w:t xml:space="preserve"> on a separate host (can be cloud VM or separate physical server).</w:t>
      </w:r>
      <w:r w:rsidRPr="0059328D">
        <w:br/>
        <w:t xml:space="preserve">Docs: </w:t>
      </w:r>
      <w:hyperlink r:id="rId18" w:tgtFrame="_new" w:history="1">
        <w:r w:rsidRPr="0059328D">
          <w:rPr>
            <w:rStyle w:val="Hyperlink"/>
          </w:rPr>
          <w:t>ZDM Install</w:t>
        </w:r>
      </w:hyperlink>
    </w:p>
    <w:p w14:paraId="0F18534C" w14:textId="77777777" w:rsidR="00FF7D90" w:rsidRPr="0059328D" w:rsidRDefault="00FF7D90" w:rsidP="00FF7D90">
      <w:pPr>
        <w:numPr>
          <w:ilvl w:val="0"/>
          <w:numId w:val="181"/>
        </w:numPr>
        <w:spacing w:after="160" w:line="278" w:lineRule="auto"/>
      </w:pPr>
      <w:r w:rsidRPr="0059328D">
        <w:rPr>
          <w:b/>
          <w:bCs/>
        </w:rPr>
        <w:t>Configure SSH (</w:t>
      </w:r>
      <w:proofErr w:type="spellStart"/>
      <w:r w:rsidRPr="0059328D">
        <w:rPr>
          <w:b/>
          <w:bCs/>
        </w:rPr>
        <w:t>passwordless</w:t>
      </w:r>
      <w:proofErr w:type="spellEnd"/>
      <w:r w:rsidRPr="0059328D">
        <w:rPr>
          <w:b/>
          <w:bCs/>
        </w:rPr>
        <w:t>)</w:t>
      </w:r>
      <w:r w:rsidRPr="0059328D">
        <w:t xml:space="preserve"> between:</w:t>
      </w:r>
    </w:p>
    <w:p w14:paraId="3340395E" w14:textId="77777777" w:rsidR="00FF7D90" w:rsidRPr="0059328D" w:rsidRDefault="00FF7D90" w:rsidP="00FF7D90">
      <w:pPr>
        <w:numPr>
          <w:ilvl w:val="1"/>
          <w:numId w:val="181"/>
        </w:numPr>
        <w:spacing w:after="160" w:line="278" w:lineRule="auto"/>
      </w:pPr>
      <w:r w:rsidRPr="0059328D">
        <w:t>ZDM host → source Oracle DB host</w:t>
      </w:r>
    </w:p>
    <w:p w14:paraId="41E58BD0" w14:textId="77777777" w:rsidR="00FF7D90" w:rsidRPr="0059328D" w:rsidRDefault="00FF7D90" w:rsidP="00FF7D90">
      <w:pPr>
        <w:numPr>
          <w:ilvl w:val="1"/>
          <w:numId w:val="181"/>
        </w:numPr>
        <w:spacing w:after="160" w:line="278" w:lineRule="auto"/>
      </w:pPr>
      <w:r w:rsidRPr="0059328D">
        <w:t>ZDM host → target Oracle DB host</w:t>
      </w:r>
    </w:p>
    <w:p w14:paraId="1E317B0A" w14:textId="77777777" w:rsidR="00FF7D90" w:rsidRPr="0059328D" w:rsidRDefault="00FF7D90" w:rsidP="00FF7D90">
      <w:pPr>
        <w:numPr>
          <w:ilvl w:val="0"/>
          <w:numId w:val="181"/>
        </w:numPr>
        <w:spacing w:after="160" w:line="278" w:lineRule="auto"/>
      </w:pPr>
      <w:r w:rsidRPr="0059328D">
        <w:rPr>
          <w:b/>
          <w:bCs/>
        </w:rPr>
        <w:t>Set up Oracle Data Pump directories</w:t>
      </w:r>
      <w:r w:rsidRPr="0059328D">
        <w:t xml:space="preserve"> on source and target.</w:t>
      </w:r>
    </w:p>
    <w:p w14:paraId="6B49E541" w14:textId="77777777" w:rsidR="00FF7D90" w:rsidRPr="0059328D" w:rsidRDefault="00FF7D90" w:rsidP="00FF7D90">
      <w:pPr>
        <w:numPr>
          <w:ilvl w:val="0"/>
          <w:numId w:val="181"/>
        </w:numPr>
        <w:spacing w:after="160" w:line="278" w:lineRule="auto"/>
      </w:pPr>
      <w:r w:rsidRPr="0059328D">
        <w:rPr>
          <w:b/>
          <w:bCs/>
        </w:rPr>
        <w:t xml:space="preserve">Configure </w:t>
      </w:r>
      <w:proofErr w:type="spellStart"/>
      <w:r w:rsidRPr="0059328D">
        <w:rPr>
          <w:b/>
          <w:bCs/>
        </w:rPr>
        <w:t>tnsnames.ora</w:t>
      </w:r>
      <w:proofErr w:type="spellEnd"/>
      <w:r w:rsidRPr="0059328D">
        <w:t xml:space="preserve"> to resolve source (SRCDB) and target (TGTDB) DBs from the ZDM server.</w:t>
      </w:r>
    </w:p>
    <w:p w14:paraId="0CECD86A" w14:textId="77777777" w:rsidR="00FF7D90" w:rsidRPr="0059328D" w:rsidRDefault="00000000" w:rsidP="00FF7D90">
      <w:pPr>
        <w:spacing w:after="160" w:line="278" w:lineRule="auto"/>
      </w:pPr>
      <w:r>
        <w:pict w14:anchorId="5047C1C8">
          <v:rect id="_x0000_i1151" style="width:0;height:1.5pt" o:hralign="center" o:hrstd="t" o:hr="t" fillcolor="#a0a0a0" stroked="f"/>
        </w:pict>
      </w:r>
    </w:p>
    <w:p w14:paraId="75372043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📦</w:t>
      </w:r>
      <w:r w:rsidRPr="0059328D">
        <w:rPr>
          <w:b/>
          <w:bCs/>
        </w:rPr>
        <w:t xml:space="preserve"> ZDM OFFLINE LOGICAL MIGRATION</w:t>
      </w:r>
    </w:p>
    <w:p w14:paraId="5EDDAEA9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STEP 1: Precheck</w:t>
      </w:r>
    </w:p>
    <w:p w14:paraId="79828134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1EA392BE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04413767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\</w:t>
      </w:r>
    </w:p>
    <w:p w14:paraId="54F71C9E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sourcedb</w:t>
      </w:r>
      <w:proofErr w:type="spellEnd"/>
      <w:r w:rsidRPr="0059328D">
        <w:t xml:space="preserve"> SRCDB \</w:t>
      </w:r>
    </w:p>
    <w:p w14:paraId="2711CE10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targetdb</w:t>
      </w:r>
      <w:proofErr w:type="spellEnd"/>
      <w:r w:rsidRPr="0059328D">
        <w:t xml:space="preserve"> TGTDB \</w:t>
      </w:r>
    </w:p>
    <w:p w14:paraId="711B0E88" w14:textId="77777777" w:rsidR="00FF7D90" w:rsidRPr="0059328D" w:rsidRDefault="00FF7D90" w:rsidP="00FF7D90">
      <w:pPr>
        <w:spacing w:after="160" w:line="278" w:lineRule="auto"/>
      </w:pPr>
      <w:r w:rsidRPr="0059328D">
        <w:lastRenderedPageBreak/>
        <w:t xml:space="preserve">  -user oracle \</w:t>
      </w:r>
    </w:p>
    <w:p w14:paraId="360965A0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backupdir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/backup \</w:t>
      </w:r>
    </w:p>
    <w:p w14:paraId="218C8C76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zlclogdir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/logs \</w:t>
      </w:r>
    </w:p>
    <w:p w14:paraId="27F53C79" w14:textId="77777777" w:rsidR="00FF7D90" w:rsidRPr="0059328D" w:rsidRDefault="00FF7D90" w:rsidP="00FF7D90">
      <w:pPr>
        <w:spacing w:after="160" w:line="278" w:lineRule="auto"/>
      </w:pPr>
      <w:r w:rsidRPr="0059328D">
        <w:t xml:space="preserve">  -workflow OFFLINE_LOGICAL \</w:t>
      </w:r>
    </w:p>
    <w:p w14:paraId="061DAAE1" w14:textId="77777777" w:rsidR="00FF7D90" w:rsidRPr="0059328D" w:rsidRDefault="00FF7D90" w:rsidP="00FF7D90">
      <w:pPr>
        <w:spacing w:after="160" w:line="278" w:lineRule="auto"/>
      </w:pPr>
      <w:r w:rsidRPr="0059328D">
        <w:t xml:space="preserve">  -check</w:t>
      </w:r>
    </w:p>
    <w:p w14:paraId="3B3120B4" w14:textId="77777777" w:rsidR="00FF7D90" w:rsidRPr="0059328D" w:rsidRDefault="00FF7D90" w:rsidP="00FF7D90">
      <w:pPr>
        <w:spacing w:after="160" w:line="278" w:lineRule="auto"/>
      </w:pPr>
      <w:r w:rsidRPr="0059328D">
        <w:rPr>
          <w:rFonts w:ascii="Segoe UI Emoji" w:hAnsi="Segoe UI Emoji" w:cs="Segoe UI Emoji"/>
        </w:rPr>
        <w:t>☑️</w:t>
      </w:r>
      <w:r w:rsidRPr="0059328D">
        <w:t xml:space="preserve"> This will run validations on connectivity, directories, environment, etc.</w:t>
      </w:r>
    </w:p>
    <w:p w14:paraId="66C05E3F" w14:textId="77777777" w:rsidR="00FF7D90" w:rsidRPr="0059328D" w:rsidRDefault="00000000" w:rsidP="00FF7D90">
      <w:pPr>
        <w:spacing w:after="160" w:line="278" w:lineRule="auto"/>
      </w:pPr>
      <w:r>
        <w:pict w14:anchorId="6BE1F244">
          <v:rect id="_x0000_i1152" style="width:0;height:1.5pt" o:hralign="center" o:hrstd="t" o:hr="t" fillcolor="#a0a0a0" stroked="f"/>
        </w:pict>
      </w:r>
    </w:p>
    <w:p w14:paraId="7CEC9450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STEP 2: Run Migration</w:t>
      </w:r>
    </w:p>
    <w:p w14:paraId="1B02C3D1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541EDB0D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3EC66F6B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\</w:t>
      </w:r>
    </w:p>
    <w:p w14:paraId="5DAD32B6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sourcedb</w:t>
      </w:r>
      <w:proofErr w:type="spellEnd"/>
      <w:r w:rsidRPr="0059328D">
        <w:t xml:space="preserve"> SRCDB \</w:t>
      </w:r>
    </w:p>
    <w:p w14:paraId="587F5DF6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targetdb</w:t>
      </w:r>
      <w:proofErr w:type="spellEnd"/>
      <w:r w:rsidRPr="0059328D">
        <w:t xml:space="preserve"> TGTDB \</w:t>
      </w:r>
    </w:p>
    <w:p w14:paraId="29448B26" w14:textId="77777777" w:rsidR="00FF7D90" w:rsidRPr="0059328D" w:rsidRDefault="00FF7D90" w:rsidP="00FF7D90">
      <w:pPr>
        <w:spacing w:after="160" w:line="278" w:lineRule="auto"/>
      </w:pPr>
      <w:r w:rsidRPr="0059328D">
        <w:t xml:space="preserve">  -user oracle \</w:t>
      </w:r>
    </w:p>
    <w:p w14:paraId="459AF00B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backupdir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/backup \</w:t>
      </w:r>
    </w:p>
    <w:p w14:paraId="63F7BB86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zlclogdir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/logs \</w:t>
      </w:r>
    </w:p>
    <w:p w14:paraId="31E1E23E" w14:textId="77777777" w:rsidR="00FF7D90" w:rsidRPr="0059328D" w:rsidRDefault="00FF7D90" w:rsidP="00FF7D90">
      <w:pPr>
        <w:spacing w:after="160" w:line="278" w:lineRule="auto"/>
      </w:pPr>
      <w:r w:rsidRPr="0059328D">
        <w:t xml:space="preserve">  -workflow OFFLINE_LOGICAL</w:t>
      </w:r>
    </w:p>
    <w:p w14:paraId="41B120D7" w14:textId="77777777" w:rsidR="00FF7D90" w:rsidRPr="0059328D" w:rsidRDefault="00FF7D90" w:rsidP="00FF7D90">
      <w:pPr>
        <w:spacing w:after="160" w:line="278" w:lineRule="auto"/>
      </w:pPr>
      <w:r w:rsidRPr="0059328D">
        <w:t>This performs:</w:t>
      </w:r>
    </w:p>
    <w:p w14:paraId="4345BA69" w14:textId="77777777" w:rsidR="00FF7D90" w:rsidRPr="0059328D" w:rsidRDefault="00FF7D90" w:rsidP="00FF7D90">
      <w:pPr>
        <w:numPr>
          <w:ilvl w:val="0"/>
          <w:numId w:val="182"/>
        </w:numPr>
        <w:spacing w:after="160" w:line="278" w:lineRule="auto"/>
      </w:pPr>
      <w:r w:rsidRPr="0059328D">
        <w:t>Data Pump export on source</w:t>
      </w:r>
    </w:p>
    <w:p w14:paraId="650D33F8" w14:textId="77777777" w:rsidR="00FF7D90" w:rsidRPr="0059328D" w:rsidRDefault="00FF7D90" w:rsidP="00FF7D90">
      <w:pPr>
        <w:numPr>
          <w:ilvl w:val="0"/>
          <w:numId w:val="182"/>
        </w:numPr>
        <w:spacing w:after="160" w:line="278" w:lineRule="auto"/>
      </w:pPr>
      <w:r w:rsidRPr="0059328D">
        <w:t>Transfer dump files to target</w:t>
      </w:r>
    </w:p>
    <w:p w14:paraId="468FAB87" w14:textId="77777777" w:rsidR="00FF7D90" w:rsidRPr="0059328D" w:rsidRDefault="00FF7D90" w:rsidP="00FF7D90">
      <w:pPr>
        <w:numPr>
          <w:ilvl w:val="0"/>
          <w:numId w:val="182"/>
        </w:numPr>
        <w:spacing w:after="160" w:line="278" w:lineRule="auto"/>
      </w:pPr>
      <w:r w:rsidRPr="0059328D">
        <w:t>Data Pump import into target</w:t>
      </w:r>
    </w:p>
    <w:p w14:paraId="10B42C3E" w14:textId="77777777" w:rsidR="00FF7D90" w:rsidRPr="0059328D" w:rsidRDefault="00FF7D90" w:rsidP="00FF7D90">
      <w:pPr>
        <w:numPr>
          <w:ilvl w:val="0"/>
          <w:numId w:val="182"/>
        </w:numPr>
        <w:spacing w:after="160" w:line="278" w:lineRule="auto"/>
      </w:pPr>
      <w:proofErr w:type="gramStart"/>
      <w:r w:rsidRPr="0059328D">
        <w:t>Final completion</w:t>
      </w:r>
      <w:proofErr w:type="gramEnd"/>
      <w:r w:rsidRPr="0059328D">
        <w:t xml:space="preserve"> notification</w:t>
      </w:r>
    </w:p>
    <w:p w14:paraId="6B1203F6" w14:textId="77777777" w:rsidR="00FF7D90" w:rsidRPr="0059328D" w:rsidRDefault="00000000" w:rsidP="00FF7D90">
      <w:pPr>
        <w:spacing w:after="160" w:line="278" w:lineRule="auto"/>
      </w:pPr>
      <w:r>
        <w:pict w14:anchorId="56180806">
          <v:rect id="_x0000_i1153" style="width:0;height:1.5pt" o:hralign="center" o:hrstd="t" o:hr="t" fillcolor="#a0a0a0" stroked="f"/>
        </w:pict>
      </w:r>
    </w:p>
    <w:p w14:paraId="2D2EF279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🚀</w:t>
      </w:r>
      <w:r w:rsidRPr="0059328D">
        <w:rPr>
          <w:b/>
          <w:bCs/>
        </w:rPr>
        <w:t xml:space="preserve"> ZDM ONLINE LOGICAL MIGRATION (NEWER FEATURE in ZDM 21c+)</w:t>
      </w:r>
    </w:p>
    <w:p w14:paraId="7D18DA67" w14:textId="77777777" w:rsidR="00FF7D90" w:rsidRPr="0059328D" w:rsidRDefault="00FF7D90" w:rsidP="00FF7D90">
      <w:pPr>
        <w:spacing w:after="160" w:line="278" w:lineRule="auto"/>
      </w:pPr>
      <w:r w:rsidRPr="0059328D">
        <w:t xml:space="preserve">Online logical migration is useful for </w:t>
      </w:r>
      <w:r w:rsidRPr="0059328D">
        <w:rPr>
          <w:b/>
          <w:bCs/>
        </w:rPr>
        <w:t>low-downtime cutover</w:t>
      </w:r>
      <w:r w:rsidRPr="0059328D">
        <w:t xml:space="preserve">, done in </w:t>
      </w:r>
      <w:r w:rsidRPr="0059328D">
        <w:rPr>
          <w:b/>
          <w:bCs/>
        </w:rPr>
        <w:t>2 phases</w:t>
      </w:r>
      <w:r w:rsidRPr="0059328D">
        <w:t>:</w:t>
      </w:r>
    </w:p>
    <w:p w14:paraId="3D7FA870" w14:textId="77777777" w:rsidR="00FF7D90" w:rsidRPr="0059328D" w:rsidRDefault="00000000" w:rsidP="00FF7D90">
      <w:pPr>
        <w:spacing w:after="160" w:line="278" w:lineRule="auto"/>
      </w:pPr>
      <w:r>
        <w:pict w14:anchorId="72F8A89E">
          <v:rect id="_x0000_i1154" style="width:0;height:1.5pt" o:hralign="center" o:hrstd="t" o:hr="t" fillcolor="#a0a0a0" stroked="f"/>
        </w:pict>
      </w:r>
    </w:p>
    <w:p w14:paraId="656DB6D0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STEP 1: Run Precheck</w:t>
      </w:r>
    </w:p>
    <w:p w14:paraId="3D0B3982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72A9F1F0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7CB3697D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\</w:t>
      </w:r>
    </w:p>
    <w:p w14:paraId="09E2D06E" w14:textId="77777777" w:rsidR="00FF7D90" w:rsidRPr="0059328D" w:rsidRDefault="00FF7D90" w:rsidP="00FF7D90">
      <w:pPr>
        <w:spacing w:after="160" w:line="278" w:lineRule="auto"/>
      </w:pPr>
      <w:r w:rsidRPr="0059328D">
        <w:lastRenderedPageBreak/>
        <w:t xml:space="preserve">  -</w:t>
      </w:r>
      <w:proofErr w:type="spellStart"/>
      <w:r w:rsidRPr="0059328D">
        <w:t>sourcedb</w:t>
      </w:r>
      <w:proofErr w:type="spellEnd"/>
      <w:r w:rsidRPr="0059328D">
        <w:t xml:space="preserve"> SRCDB \</w:t>
      </w:r>
    </w:p>
    <w:p w14:paraId="5D62D4B7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targetdb</w:t>
      </w:r>
      <w:proofErr w:type="spellEnd"/>
      <w:r w:rsidRPr="0059328D">
        <w:t xml:space="preserve"> TGTDB \</w:t>
      </w:r>
    </w:p>
    <w:p w14:paraId="338758A2" w14:textId="77777777" w:rsidR="00FF7D90" w:rsidRPr="0059328D" w:rsidRDefault="00FF7D90" w:rsidP="00FF7D90">
      <w:pPr>
        <w:spacing w:after="160" w:line="278" w:lineRule="auto"/>
      </w:pPr>
      <w:r w:rsidRPr="0059328D">
        <w:t xml:space="preserve">  -user oracle \</w:t>
      </w:r>
    </w:p>
    <w:p w14:paraId="6A6004C2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backupdir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/backup \</w:t>
      </w:r>
    </w:p>
    <w:p w14:paraId="00A37261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zlclogdir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/logs \</w:t>
      </w:r>
    </w:p>
    <w:p w14:paraId="196795EF" w14:textId="77777777" w:rsidR="00FF7D90" w:rsidRPr="0059328D" w:rsidRDefault="00FF7D90" w:rsidP="00FF7D90">
      <w:pPr>
        <w:spacing w:after="160" w:line="278" w:lineRule="auto"/>
      </w:pPr>
      <w:r w:rsidRPr="0059328D">
        <w:t xml:space="preserve">  -workflow ONLINE_LOGICAL \</w:t>
      </w:r>
    </w:p>
    <w:p w14:paraId="35EFA920" w14:textId="77777777" w:rsidR="00FF7D90" w:rsidRPr="0059328D" w:rsidRDefault="00FF7D90" w:rsidP="00FF7D90">
      <w:pPr>
        <w:spacing w:after="160" w:line="278" w:lineRule="auto"/>
      </w:pPr>
      <w:r w:rsidRPr="0059328D">
        <w:t xml:space="preserve">  -check</w:t>
      </w:r>
    </w:p>
    <w:p w14:paraId="4637F18D" w14:textId="77777777" w:rsidR="00FF7D90" w:rsidRPr="0059328D" w:rsidRDefault="00000000" w:rsidP="00FF7D90">
      <w:pPr>
        <w:spacing w:after="160" w:line="278" w:lineRule="auto"/>
      </w:pPr>
      <w:r>
        <w:pict w14:anchorId="48699874">
          <v:rect id="_x0000_i1155" style="width:0;height:1.5pt" o:hralign="center" o:hrstd="t" o:hr="t" fillcolor="#a0a0a0" stroked="f"/>
        </w:pict>
      </w:r>
    </w:p>
    <w:p w14:paraId="6B3A83F0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STEP 2: Data Capture Phase (Initial Export + CDC Start)</w:t>
      </w:r>
    </w:p>
    <w:p w14:paraId="3EE48699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600C7186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586C08A1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migrate database \</w:t>
      </w:r>
    </w:p>
    <w:p w14:paraId="4393F85B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sourcedb</w:t>
      </w:r>
      <w:proofErr w:type="spellEnd"/>
      <w:r w:rsidRPr="0059328D">
        <w:t xml:space="preserve"> SRCDB \</w:t>
      </w:r>
    </w:p>
    <w:p w14:paraId="1EAB9C2B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targetdb</w:t>
      </w:r>
      <w:proofErr w:type="spellEnd"/>
      <w:r w:rsidRPr="0059328D">
        <w:t xml:space="preserve"> TGTDB \</w:t>
      </w:r>
    </w:p>
    <w:p w14:paraId="3892E0AF" w14:textId="77777777" w:rsidR="00FF7D90" w:rsidRPr="0059328D" w:rsidRDefault="00FF7D90" w:rsidP="00FF7D90">
      <w:pPr>
        <w:spacing w:after="160" w:line="278" w:lineRule="auto"/>
      </w:pPr>
      <w:r w:rsidRPr="0059328D">
        <w:t xml:space="preserve">  -user oracle \</w:t>
      </w:r>
    </w:p>
    <w:p w14:paraId="75C262DA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backupdir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/backup \</w:t>
      </w:r>
    </w:p>
    <w:p w14:paraId="3D5737C3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zlclogdir</w:t>
      </w:r>
      <w:proofErr w:type="spellEnd"/>
      <w:r w:rsidRPr="0059328D">
        <w:t xml:space="preserve"> /</w:t>
      </w:r>
      <w:proofErr w:type="spellStart"/>
      <w:r w:rsidRPr="0059328D">
        <w:t>zdm</w:t>
      </w:r>
      <w:proofErr w:type="spellEnd"/>
      <w:r w:rsidRPr="0059328D">
        <w:t>/logs \</w:t>
      </w:r>
    </w:p>
    <w:p w14:paraId="56030356" w14:textId="77777777" w:rsidR="00FF7D90" w:rsidRPr="0059328D" w:rsidRDefault="00FF7D90" w:rsidP="00FF7D90">
      <w:pPr>
        <w:spacing w:after="160" w:line="278" w:lineRule="auto"/>
      </w:pPr>
      <w:r w:rsidRPr="0059328D">
        <w:t xml:space="preserve">  -workflow ONLINE_LOGICAL</w:t>
      </w:r>
    </w:p>
    <w:p w14:paraId="4CA3EFBB" w14:textId="77777777" w:rsidR="00FF7D90" w:rsidRPr="0059328D" w:rsidRDefault="00FF7D90" w:rsidP="00FF7D90">
      <w:pPr>
        <w:spacing w:after="160" w:line="278" w:lineRule="auto"/>
      </w:pPr>
      <w:r w:rsidRPr="0059328D">
        <w:rPr>
          <w:rFonts w:ascii="Segoe UI Emoji" w:hAnsi="Segoe UI Emoji" w:cs="Segoe UI Emoji"/>
        </w:rPr>
        <w:t>✅</w:t>
      </w:r>
      <w:r w:rsidRPr="0059328D">
        <w:t xml:space="preserve"> </w:t>
      </w:r>
      <w:proofErr w:type="gramStart"/>
      <w:r w:rsidRPr="0059328D">
        <w:t>This triggers</w:t>
      </w:r>
      <w:proofErr w:type="gramEnd"/>
      <w:r w:rsidRPr="0059328D">
        <w:t>:</w:t>
      </w:r>
    </w:p>
    <w:p w14:paraId="4830AB94" w14:textId="77777777" w:rsidR="00FF7D90" w:rsidRPr="0059328D" w:rsidRDefault="00FF7D90" w:rsidP="00FF7D90">
      <w:pPr>
        <w:numPr>
          <w:ilvl w:val="0"/>
          <w:numId w:val="183"/>
        </w:numPr>
        <w:spacing w:after="160" w:line="278" w:lineRule="auto"/>
      </w:pPr>
      <w:r w:rsidRPr="0059328D">
        <w:t>Initial full Data Pump export/import</w:t>
      </w:r>
    </w:p>
    <w:p w14:paraId="0E333405" w14:textId="77777777" w:rsidR="00FF7D90" w:rsidRPr="0059328D" w:rsidRDefault="00FF7D90" w:rsidP="00FF7D90">
      <w:pPr>
        <w:numPr>
          <w:ilvl w:val="0"/>
          <w:numId w:val="183"/>
        </w:numPr>
        <w:spacing w:after="160" w:line="278" w:lineRule="auto"/>
      </w:pPr>
      <w:r w:rsidRPr="0059328D">
        <w:t xml:space="preserve">Change Data Capture (CDC) using Oracle </w:t>
      </w:r>
      <w:proofErr w:type="spellStart"/>
      <w:r w:rsidRPr="0059328D">
        <w:t>GoldenGate</w:t>
      </w:r>
      <w:proofErr w:type="spellEnd"/>
    </w:p>
    <w:p w14:paraId="5D5F62D4" w14:textId="77777777" w:rsidR="00FF7D90" w:rsidRPr="0059328D" w:rsidRDefault="00000000" w:rsidP="00FF7D90">
      <w:pPr>
        <w:spacing w:after="160" w:line="278" w:lineRule="auto"/>
      </w:pPr>
      <w:r>
        <w:pict w14:anchorId="160A7914">
          <v:rect id="_x0000_i1156" style="width:0;height:1.5pt" o:hralign="center" o:hrstd="t" o:hr="t" fillcolor="#a0a0a0" stroked="f"/>
        </w:pict>
      </w:r>
    </w:p>
    <w:p w14:paraId="2F5F5601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STEP 3: Switchover (Final sync &amp; cutover)</w:t>
      </w:r>
    </w:p>
    <w:p w14:paraId="777328EB" w14:textId="77777777" w:rsidR="00FF7D90" w:rsidRPr="0059328D" w:rsidRDefault="00FF7D90" w:rsidP="00FF7D90">
      <w:pPr>
        <w:spacing w:after="160" w:line="278" w:lineRule="auto"/>
      </w:pPr>
      <w:r w:rsidRPr="0059328D">
        <w:t>Once you're ready for downtime window:</w:t>
      </w:r>
    </w:p>
    <w:p w14:paraId="17F5C74B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4AEB4EE7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403ED8C6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zdmcli</w:t>
      </w:r>
      <w:proofErr w:type="spellEnd"/>
      <w:r w:rsidRPr="0059328D">
        <w:t xml:space="preserve"> switchover database \</w:t>
      </w:r>
    </w:p>
    <w:p w14:paraId="460EEA23" w14:textId="77777777" w:rsidR="00FF7D90" w:rsidRPr="0059328D" w:rsidRDefault="00FF7D90" w:rsidP="00FF7D90">
      <w:pPr>
        <w:spacing w:after="160" w:line="278" w:lineRule="auto"/>
      </w:pPr>
      <w:r w:rsidRPr="0059328D">
        <w:t xml:space="preserve">  -</w:t>
      </w:r>
      <w:proofErr w:type="spellStart"/>
      <w:r w:rsidRPr="0059328D">
        <w:t>targetdb</w:t>
      </w:r>
      <w:proofErr w:type="spellEnd"/>
      <w:r w:rsidRPr="0059328D">
        <w:t xml:space="preserve"> TGTDB</w:t>
      </w:r>
    </w:p>
    <w:p w14:paraId="4539221F" w14:textId="77777777" w:rsidR="00FF7D90" w:rsidRPr="0059328D" w:rsidRDefault="00FF7D90" w:rsidP="00FF7D90">
      <w:pPr>
        <w:spacing w:after="160" w:line="278" w:lineRule="auto"/>
      </w:pPr>
      <w:r w:rsidRPr="0059328D">
        <w:rPr>
          <w:rFonts w:ascii="Segoe UI Emoji" w:hAnsi="Segoe UI Emoji" w:cs="Segoe UI Emoji"/>
        </w:rPr>
        <w:t>🔁</w:t>
      </w:r>
      <w:r w:rsidRPr="0059328D">
        <w:t xml:space="preserve"> This applies CDC logs to target and completes cutover.</w:t>
      </w:r>
    </w:p>
    <w:p w14:paraId="3BDEDE32" w14:textId="77777777" w:rsidR="00FF7D90" w:rsidRPr="0059328D" w:rsidRDefault="00000000" w:rsidP="00FF7D90">
      <w:pPr>
        <w:spacing w:after="160" w:line="278" w:lineRule="auto"/>
      </w:pPr>
      <w:r>
        <w:pict w14:anchorId="2AD3AD10">
          <v:rect id="_x0000_i1157" style="width:0;height:1.5pt" o:hralign="center" o:hrstd="t" o:hr="t" fillcolor="#a0a0a0" stroked="f"/>
        </w:pict>
      </w:r>
    </w:p>
    <w:p w14:paraId="6FFF0352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lastRenderedPageBreak/>
        <w:t>🧾</w:t>
      </w:r>
      <w:r w:rsidRPr="0059328D">
        <w:rPr>
          <w:b/>
          <w:bCs/>
        </w:rPr>
        <w:t xml:space="preserve"> SAMPLE CONFIGURATION STRUCTURE</w:t>
      </w:r>
    </w:p>
    <w:p w14:paraId="252F54DB" w14:textId="77777777" w:rsidR="00FF7D90" w:rsidRPr="0059328D" w:rsidRDefault="00FF7D90" w:rsidP="00FF7D90">
      <w:pPr>
        <w:spacing w:after="160" w:line="278" w:lineRule="auto"/>
      </w:pPr>
      <w:r w:rsidRPr="0059328D">
        <w:t>bash</w:t>
      </w:r>
    </w:p>
    <w:p w14:paraId="23D716F9" w14:textId="77777777" w:rsidR="00FF7D90" w:rsidRPr="0059328D" w:rsidRDefault="00FF7D90" w:rsidP="00FF7D90">
      <w:pPr>
        <w:spacing w:after="160" w:line="278" w:lineRule="auto"/>
      </w:pPr>
      <w:proofErr w:type="spellStart"/>
      <w:r w:rsidRPr="0059328D">
        <w:t>CopyEdit</w:t>
      </w:r>
      <w:proofErr w:type="spellEnd"/>
    </w:p>
    <w:p w14:paraId="0D9917E4" w14:textId="77777777" w:rsidR="00FF7D90" w:rsidRPr="0059328D" w:rsidRDefault="00FF7D90" w:rsidP="00FF7D90">
      <w:pPr>
        <w:spacing w:after="160" w:line="278" w:lineRule="auto"/>
      </w:pPr>
      <w:r w:rsidRPr="0059328D">
        <w:t>$ORACLE_BASE/</w:t>
      </w:r>
      <w:proofErr w:type="spellStart"/>
      <w:r w:rsidRPr="0059328D">
        <w:t>zdm</w:t>
      </w:r>
      <w:proofErr w:type="spellEnd"/>
      <w:r w:rsidRPr="0059328D">
        <w:t>/</w:t>
      </w:r>
    </w:p>
    <w:p w14:paraId="4536399B" w14:textId="77777777" w:rsidR="00FF7D90" w:rsidRPr="0059328D" w:rsidRDefault="00FF7D90" w:rsidP="00FF7D90">
      <w:pPr>
        <w:spacing w:after="160" w:line="278" w:lineRule="auto"/>
      </w:pPr>
      <w:proofErr w:type="gramStart"/>
      <w:r w:rsidRPr="0059328D">
        <w:rPr>
          <w:rFonts w:ascii="MS Gothic" w:eastAsia="MS Gothic" w:hAnsi="MS Gothic" w:cs="MS Gothic" w:hint="eastAsia"/>
        </w:rPr>
        <w:t>├</w:t>
      </w:r>
      <w:r w:rsidRPr="0059328D">
        <w:rPr>
          <w:rFonts w:ascii="Aptos" w:hAnsi="Aptos" w:cs="Aptos"/>
        </w:rPr>
        <w:t>──</w:t>
      </w:r>
      <w:r w:rsidRPr="0059328D">
        <w:t xml:space="preserve"> backup/        #</w:t>
      </w:r>
      <w:proofErr w:type="gramEnd"/>
      <w:r w:rsidRPr="0059328D">
        <w:t xml:space="preserve"> Directory for </w:t>
      </w:r>
      <w:proofErr w:type="spellStart"/>
      <w:r w:rsidRPr="0059328D">
        <w:t>dumpfiles</w:t>
      </w:r>
      <w:proofErr w:type="spellEnd"/>
    </w:p>
    <w:p w14:paraId="4C4CB67D" w14:textId="77777777" w:rsidR="00FF7D90" w:rsidRPr="0059328D" w:rsidRDefault="00FF7D90" w:rsidP="00FF7D90">
      <w:pPr>
        <w:spacing w:after="160" w:line="278" w:lineRule="auto"/>
      </w:pPr>
      <w:proofErr w:type="gramStart"/>
      <w:r w:rsidRPr="0059328D">
        <w:rPr>
          <w:rFonts w:ascii="MS Gothic" w:eastAsia="MS Gothic" w:hAnsi="MS Gothic" w:cs="MS Gothic" w:hint="eastAsia"/>
        </w:rPr>
        <w:t>├</w:t>
      </w:r>
      <w:r w:rsidRPr="0059328D">
        <w:rPr>
          <w:rFonts w:ascii="Aptos" w:hAnsi="Aptos" w:cs="Aptos"/>
        </w:rPr>
        <w:t>──</w:t>
      </w:r>
      <w:r w:rsidRPr="0059328D">
        <w:t xml:space="preserve"> logs/          #</w:t>
      </w:r>
      <w:proofErr w:type="gramEnd"/>
      <w:r w:rsidRPr="0059328D">
        <w:t xml:space="preserve"> Log storage</w:t>
      </w:r>
    </w:p>
    <w:p w14:paraId="3601C8AE" w14:textId="77777777" w:rsidR="00FF7D90" w:rsidRPr="0059328D" w:rsidRDefault="00FF7D90" w:rsidP="00FF7D90">
      <w:pPr>
        <w:spacing w:after="160" w:line="278" w:lineRule="auto"/>
      </w:pPr>
      <w:r w:rsidRPr="0059328D">
        <w:t xml:space="preserve">└── </w:t>
      </w:r>
      <w:proofErr w:type="spellStart"/>
      <w:r w:rsidRPr="0059328D">
        <w:t>zdmcli</w:t>
      </w:r>
      <w:proofErr w:type="spellEnd"/>
      <w:r w:rsidRPr="0059328D">
        <w:t xml:space="preserve">         # Command-line tool</w:t>
      </w:r>
    </w:p>
    <w:p w14:paraId="7D7C8AEE" w14:textId="77777777" w:rsidR="00FF7D90" w:rsidRPr="0059328D" w:rsidRDefault="00000000" w:rsidP="00FF7D90">
      <w:pPr>
        <w:spacing w:after="160" w:line="278" w:lineRule="auto"/>
      </w:pPr>
      <w:r>
        <w:pict w14:anchorId="15A30C84">
          <v:rect id="_x0000_i1158" style="width:0;height:1.5pt" o:hralign="center" o:hrstd="t" o:hr="t" fillcolor="#a0a0a0" stroked="f"/>
        </w:pict>
      </w:r>
    </w:p>
    <w:p w14:paraId="2DEAD6DB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📩</w:t>
      </w:r>
      <w:r w:rsidRPr="0059328D">
        <w:rPr>
          <w:b/>
          <w:bCs/>
        </w:rPr>
        <w:t xml:space="preserve"> LOG FILES TO MONITOR</w:t>
      </w:r>
    </w:p>
    <w:p w14:paraId="254155EB" w14:textId="77777777" w:rsidR="00FF7D90" w:rsidRPr="0059328D" w:rsidRDefault="00FF7D90" w:rsidP="00FF7D90">
      <w:pPr>
        <w:numPr>
          <w:ilvl w:val="0"/>
          <w:numId w:val="184"/>
        </w:numPr>
        <w:spacing w:after="160" w:line="278" w:lineRule="auto"/>
      </w:pPr>
      <w:r w:rsidRPr="0059328D">
        <w:t>${</w:t>
      </w:r>
      <w:proofErr w:type="spellStart"/>
      <w:r w:rsidRPr="0059328D">
        <w:t>zlclogdir</w:t>
      </w:r>
      <w:proofErr w:type="spellEnd"/>
      <w:r w:rsidRPr="0059328D">
        <w:t>}/zdm_migration.log</w:t>
      </w:r>
    </w:p>
    <w:p w14:paraId="5689E15A" w14:textId="77777777" w:rsidR="00FF7D90" w:rsidRPr="0059328D" w:rsidRDefault="00FF7D90" w:rsidP="00FF7D90">
      <w:pPr>
        <w:numPr>
          <w:ilvl w:val="0"/>
          <w:numId w:val="184"/>
        </w:numPr>
        <w:spacing w:after="160" w:line="278" w:lineRule="auto"/>
      </w:pPr>
      <w:r w:rsidRPr="0059328D">
        <w:t>${</w:t>
      </w:r>
      <w:proofErr w:type="spellStart"/>
      <w:r w:rsidRPr="0059328D">
        <w:t>zlclogdir</w:t>
      </w:r>
      <w:proofErr w:type="spellEnd"/>
      <w:r w:rsidRPr="0059328D">
        <w:t>}/zdm_switchover.log</w:t>
      </w:r>
    </w:p>
    <w:p w14:paraId="02971064" w14:textId="77777777" w:rsidR="00FF7D90" w:rsidRPr="0059328D" w:rsidRDefault="00000000" w:rsidP="00FF7D90">
      <w:pPr>
        <w:spacing w:after="160" w:line="278" w:lineRule="auto"/>
      </w:pPr>
      <w:r>
        <w:pict w14:anchorId="2B23E54B">
          <v:rect id="_x0000_i1159" style="width:0;height:1.5pt" o:hralign="center" o:hrstd="t" o:hr="t" fillcolor="#a0a0a0" stroked="f"/>
        </w:pict>
      </w:r>
    </w:p>
    <w:p w14:paraId="785C85DF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🧪</w:t>
      </w:r>
      <w:r w:rsidRPr="0059328D">
        <w:rPr>
          <w:b/>
          <w:bCs/>
        </w:rPr>
        <w:t xml:space="preserve"> POST-MIGRATION CHECKLIST</w:t>
      </w:r>
    </w:p>
    <w:p w14:paraId="1088A90A" w14:textId="77777777" w:rsidR="00FF7D90" w:rsidRPr="0059328D" w:rsidRDefault="00FF7D90" w:rsidP="00FF7D90">
      <w:pPr>
        <w:numPr>
          <w:ilvl w:val="0"/>
          <w:numId w:val="185"/>
        </w:numPr>
        <w:spacing w:after="160" w:line="278" w:lineRule="auto"/>
      </w:pPr>
      <w:r w:rsidRPr="0059328D">
        <w:t>Run health check queries on target DB.</w:t>
      </w:r>
    </w:p>
    <w:p w14:paraId="65C993C3" w14:textId="77777777" w:rsidR="00FF7D90" w:rsidRPr="0059328D" w:rsidRDefault="00FF7D90" w:rsidP="00FF7D90">
      <w:pPr>
        <w:numPr>
          <w:ilvl w:val="0"/>
          <w:numId w:val="185"/>
        </w:numPr>
        <w:spacing w:after="160" w:line="278" w:lineRule="auto"/>
      </w:pPr>
      <w:r w:rsidRPr="0059328D">
        <w:t>Validate schema counts, row counts.</w:t>
      </w:r>
    </w:p>
    <w:p w14:paraId="01368359" w14:textId="77777777" w:rsidR="00FF7D90" w:rsidRPr="0059328D" w:rsidRDefault="00FF7D90" w:rsidP="00FF7D90">
      <w:pPr>
        <w:numPr>
          <w:ilvl w:val="0"/>
          <w:numId w:val="185"/>
        </w:numPr>
        <w:spacing w:after="160" w:line="278" w:lineRule="auto"/>
      </w:pPr>
      <w:r w:rsidRPr="0059328D">
        <w:t>Update application connection strings to point to the new DB.</w:t>
      </w:r>
    </w:p>
    <w:p w14:paraId="2359A934" w14:textId="77777777" w:rsidR="00FF7D90" w:rsidRPr="0059328D" w:rsidRDefault="00FF7D90" w:rsidP="00FF7D90">
      <w:pPr>
        <w:numPr>
          <w:ilvl w:val="0"/>
          <w:numId w:val="185"/>
        </w:numPr>
        <w:spacing w:after="160" w:line="278" w:lineRule="auto"/>
      </w:pPr>
      <w:r w:rsidRPr="0059328D">
        <w:t xml:space="preserve">Archive logs and remove </w:t>
      </w:r>
      <w:proofErr w:type="spellStart"/>
      <w:r w:rsidRPr="0059328D">
        <w:t>dumpfiles</w:t>
      </w:r>
      <w:proofErr w:type="spellEnd"/>
      <w:r w:rsidRPr="0059328D">
        <w:t>.</w:t>
      </w:r>
    </w:p>
    <w:p w14:paraId="41BCE863" w14:textId="77777777" w:rsidR="00FF7D90" w:rsidRPr="0059328D" w:rsidRDefault="00000000" w:rsidP="00FF7D90">
      <w:pPr>
        <w:spacing w:after="160" w:line="278" w:lineRule="auto"/>
      </w:pPr>
      <w:r>
        <w:pict w14:anchorId="1B2030B6">
          <v:rect id="_x0000_i1160" style="width:0;height:1.5pt" o:hralign="center" o:hrstd="t" o:hr="t" fillcolor="#a0a0a0" stroked="f"/>
        </w:pict>
      </w:r>
    </w:p>
    <w:p w14:paraId="072C01A9" w14:textId="77777777" w:rsidR="00FF7D90" w:rsidRPr="0059328D" w:rsidRDefault="00FF7D90" w:rsidP="00FF7D90">
      <w:pPr>
        <w:spacing w:after="160" w:line="278" w:lineRule="auto"/>
        <w:rPr>
          <w:b/>
          <w:bCs/>
        </w:rPr>
      </w:pPr>
      <w:r w:rsidRPr="0059328D">
        <w:rPr>
          <w:rFonts w:ascii="Segoe UI Emoji" w:hAnsi="Segoe UI Emoji" w:cs="Segoe UI Emoji"/>
          <w:b/>
          <w:bCs/>
        </w:rPr>
        <w:t>✅</w:t>
      </w:r>
      <w:r w:rsidRPr="0059328D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7"/>
        <w:gridCol w:w="2139"/>
        <w:gridCol w:w="3027"/>
      </w:tblGrid>
      <w:tr w:rsidR="00FF7D90" w:rsidRPr="0059328D" w14:paraId="05F24928" w14:textId="77777777" w:rsidTr="00261A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486A8A" w14:textId="77777777" w:rsidR="00FF7D90" w:rsidRPr="0059328D" w:rsidRDefault="00FF7D90" w:rsidP="00261A76">
            <w:pPr>
              <w:spacing w:after="160" w:line="278" w:lineRule="auto"/>
              <w:rPr>
                <w:b/>
                <w:bCs/>
              </w:rPr>
            </w:pPr>
            <w:r w:rsidRPr="0059328D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7B2C082C" w14:textId="77777777" w:rsidR="00FF7D90" w:rsidRPr="0059328D" w:rsidRDefault="00FF7D90" w:rsidP="00261A76">
            <w:pPr>
              <w:spacing w:after="160" w:line="278" w:lineRule="auto"/>
              <w:rPr>
                <w:b/>
                <w:bCs/>
              </w:rPr>
            </w:pPr>
            <w:r w:rsidRPr="0059328D">
              <w:rPr>
                <w:b/>
                <w:bCs/>
              </w:rPr>
              <w:t>Offline Logical</w:t>
            </w:r>
          </w:p>
        </w:tc>
        <w:tc>
          <w:tcPr>
            <w:tcW w:w="0" w:type="auto"/>
            <w:vAlign w:val="center"/>
            <w:hideMark/>
          </w:tcPr>
          <w:p w14:paraId="63426A3B" w14:textId="77777777" w:rsidR="00FF7D90" w:rsidRPr="0059328D" w:rsidRDefault="00FF7D90" w:rsidP="00261A76">
            <w:pPr>
              <w:spacing w:after="160" w:line="278" w:lineRule="auto"/>
              <w:rPr>
                <w:b/>
                <w:bCs/>
              </w:rPr>
            </w:pPr>
            <w:r w:rsidRPr="0059328D">
              <w:rPr>
                <w:b/>
                <w:bCs/>
              </w:rPr>
              <w:t>Online Logical</w:t>
            </w:r>
          </w:p>
        </w:tc>
      </w:tr>
      <w:tr w:rsidR="00FF7D90" w:rsidRPr="0059328D" w14:paraId="18E6FC99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D3057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Downtime</w:t>
            </w:r>
          </w:p>
        </w:tc>
        <w:tc>
          <w:tcPr>
            <w:tcW w:w="0" w:type="auto"/>
            <w:vAlign w:val="center"/>
            <w:hideMark/>
          </w:tcPr>
          <w:p w14:paraId="386444E9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High (during full import)</w:t>
            </w:r>
          </w:p>
        </w:tc>
        <w:tc>
          <w:tcPr>
            <w:tcW w:w="0" w:type="auto"/>
            <w:vAlign w:val="center"/>
            <w:hideMark/>
          </w:tcPr>
          <w:p w14:paraId="79B4672C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Low (only during switchover)</w:t>
            </w:r>
          </w:p>
        </w:tc>
      </w:tr>
      <w:tr w:rsidR="00FF7D90" w:rsidRPr="0059328D" w14:paraId="213E405C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52590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Tool</w:t>
            </w:r>
          </w:p>
        </w:tc>
        <w:tc>
          <w:tcPr>
            <w:tcW w:w="0" w:type="auto"/>
            <w:vAlign w:val="center"/>
            <w:hideMark/>
          </w:tcPr>
          <w:p w14:paraId="592EF70D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Data Pump only</w:t>
            </w:r>
          </w:p>
        </w:tc>
        <w:tc>
          <w:tcPr>
            <w:tcW w:w="0" w:type="auto"/>
            <w:vAlign w:val="center"/>
            <w:hideMark/>
          </w:tcPr>
          <w:p w14:paraId="79C8A3BB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 xml:space="preserve">Data Pump + Oracle </w:t>
            </w:r>
            <w:proofErr w:type="spellStart"/>
            <w:r w:rsidRPr="0059328D">
              <w:t>GoldenGate</w:t>
            </w:r>
            <w:proofErr w:type="spellEnd"/>
          </w:p>
        </w:tc>
      </w:tr>
      <w:tr w:rsidR="00FF7D90" w:rsidRPr="0059328D" w14:paraId="703FDA48" w14:textId="77777777" w:rsidTr="00261A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7D3F9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ZDM Workflow</w:t>
            </w:r>
          </w:p>
        </w:tc>
        <w:tc>
          <w:tcPr>
            <w:tcW w:w="0" w:type="auto"/>
            <w:vAlign w:val="center"/>
            <w:hideMark/>
          </w:tcPr>
          <w:p w14:paraId="34CBED65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OFFLINE_LOGICAL</w:t>
            </w:r>
          </w:p>
        </w:tc>
        <w:tc>
          <w:tcPr>
            <w:tcW w:w="0" w:type="auto"/>
            <w:vAlign w:val="center"/>
            <w:hideMark/>
          </w:tcPr>
          <w:p w14:paraId="0E5F11F0" w14:textId="77777777" w:rsidR="00FF7D90" w:rsidRPr="0059328D" w:rsidRDefault="00FF7D90" w:rsidP="00261A76">
            <w:pPr>
              <w:spacing w:after="160" w:line="278" w:lineRule="auto"/>
            </w:pPr>
            <w:r w:rsidRPr="0059328D">
              <w:t>ONLINE_LOGICAL</w:t>
            </w:r>
          </w:p>
        </w:tc>
      </w:tr>
    </w:tbl>
    <w:p w14:paraId="5CA601E7" w14:textId="77777777" w:rsidR="00FF7D90" w:rsidRDefault="00FF7D90" w:rsidP="00FF7D90"/>
    <w:p w14:paraId="6E2C9552" w14:textId="1A8E11EE" w:rsidR="002224F2" w:rsidRDefault="002224F2" w:rsidP="002224F2">
      <w:pPr>
        <w:pStyle w:val="Heading1"/>
        <w:spacing w:before="120" w:after="120"/>
        <w:rPr>
          <w:rFonts w:ascii="Calibri" w:hAnsi="Calibri" w:cs="Calibri"/>
        </w:rPr>
      </w:pPr>
      <w:bookmarkStart w:id="21" w:name="_Toc203810757"/>
      <w:r>
        <w:rPr>
          <w:rFonts w:ascii="Calibri" w:hAnsi="Calibri" w:cs="Calibri"/>
        </w:rPr>
        <w:t>Oracle RAC Setup</w:t>
      </w:r>
      <w:bookmarkEnd w:id="21"/>
      <w:r>
        <w:rPr>
          <w:rFonts w:ascii="Calibri" w:hAnsi="Calibri" w:cs="Calibri"/>
        </w:rPr>
        <w:t xml:space="preserve"> </w:t>
      </w:r>
    </w:p>
    <w:p w14:paraId="2E0F8B82" w14:textId="77777777" w:rsidR="009C3021" w:rsidRDefault="009C3021" w:rsidP="009C3021">
      <w:pPr>
        <w:rPr>
          <w:lang w:val="en-US" w:eastAsia="ar-SA"/>
        </w:rPr>
      </w:pPr>
    </w:p>
    <w:p w14:paraId="72CB2109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Oracle RAC (Real Application Clusters) allows multiple nodes (servers) to access a single database, providing high availability, scalability, and fault tolerance. Below is a </w:t>
      </w:r>
      <w:r w:rsidRPr="009C3021">
        <w:rPr>
          <w:b/>
          <w:bCs/>
          <w:lang w:val="en-US" w:eastAsia="ar-SA"/>
        </w:rPr>
        <w:t>step-by-step guide</w:t>
      </w:r>
      <w:r w:rsidRPr="009C3021">
        <w:rPr>
          <w:lang w:val="en-US" w:eastAsia="ar-SA"/>
        </w:rPr>
        <w:t xml:space="preserve"> to understand and </w:t>
      </w:r>
      <w:r w:rsidRPr="009C3021">
        <w:rPr>
          <w:b/>
          <w:bCs/>
          <w:lang w:val="en-US" w:eastAsia="ar-SA"/>
        </w:rPr>
        <w:t>set up Oracle RAC</w:t>
      </w:r>
      <w:r w:rsidRPr="009C3021">
        <w:rPr>
          <w:lang w:val="en-US" w:eastAsia="ar-SA"/>
        </w:rPr>
        <w:t>.</w:t>
      </w:r>
    </w:p>
    <w:p w14:paraId="75BF4D1A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198AC285">
          <v:rect id="_x0000_i1161" style="width:0;height:1.5pt" o:hralign="center" o:hrstd="t" o:hr="t" fillcolor="#a0a0a0" stroked="f"/>
        </w:pict>
      </w:r>
    </w:p>
    <w:p w14:paraId="46FDE1F2" w14:textId="77777777" w:rsidR="009C3021" w:rsidRPr="009C3021" w:rsidRDefault="009C3021" w:rsidP="009C3021">
      <w:pPr>
        <w:numPr>
          <w:ilvl w:val="0"/>
          <w:numId w:val="196"/>
        </w:numPr>
        <w:rPr>
          <w:b/>
          <w:bCs/>
          <w:lang w:val="en-US" w:eastAsia="ar-SA"/>
        </w:rPr>
      </w:pPr>
      <w:r w:rsidRPr="009C3021">
        <w:rPr>
          <w:rFonts w:ascii="Segoe UI Emoji" w:hAnsi="Segoe UI Emoji" w:cs="Segoe UI Emoji"/>
          <w:b/>
          <w:bCs/>
          <w:lang w:val="en-US" w:eastAsia="ar-SA"/>
        </w:rPr>
        <w:lastRenderedPageBreak/>
        <w:t>🔄</w:t>
      </w:r>
      <w:r w:rsidRPr="009C3021">
        <w:rPr>
          <w:b/>
          <w:bCs/>
          <w:lang w:val="en-US" w:eastAsia="ar-SA"/>
        </w:rPr>
        <w:t xml:space="preserve"> Oracle RAC Usage</w:t>
      </w:r>
    </w:p>
    <w:p w14:paraId="14D1D25D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rFonts w:ascii="Segoe UI Emoji" w:hAnsi="Segoe UI Emoji" w:cs="Segoe UI Emoji"/>
          <w:b/>
          <w:bCs/>
          <w:lang w:val="en-US" w:eastAsia="ar-SA"/>
        </w:rPr>
        <w:t>🎯</w:t>
      </w:r>
      <w:r w:rsidRPr="009C3021">
        <w:rPr>
          <w:b/>
          <w:bCs/>
          <w:lang w:val="en-US" w:eastAsia="ar-SA"/>
        </w:rPr>
        <w:t xml:space="preserve"> Why Use Oracle RAC?</w:t>
      </w:r>
    </w:p>
    <w:p w14:paraId="507FFE45" w14:textId="77777777" w:rsidR="009C3021" w:rsidRPr="009C3021" w:rsidRDefault="009C3021" w:rsidP="009C3021">
      <w:pPr>
        <w:numPr>
          <w:ilvl w:val="0"/>
          <w:numId w:val="196"/>
        </w:numPr>
        <w:rPr>
          <w:lang w:val="en-US" w:eastAsia="ar-SA"/>
        </w:rPr>
      </w:pPr>
      <w:r w:rsidRPr="009C3021">
        <w:rPr>
          <w:b/>
          <w:bCs/>
          <w:lang w:val="en-US" w:eastAsia="ar-SA"/>
        </w:rPr>
        <w:t>High Availability (HA)</w:t>
      </w:r>
      <w:r w:rsidRPr="009C3021">
        <w:rPr>
          <w:lang w:val="en-US" w:eastAsia="ar-SA"/>
        </w:rPr>
        <w:t xml:space="preserve"> – No single point of failure.</w:t>
      </w:r>
    </w:p>
    <w:p w14:paraId="594A77A7" w14:textId="77777777" w:rsidR="009C3021" w:rsidRPr="009C3021" w:rsidRDefault="009C3021" w:rsidP="009C3021">
      <w:pPr>
        <w:numPr>
          <w:ilvl w:val="0"/>
          <w:numId w:val="196"/>
        </w:numPr>
        <w:rPr>
          <w:lang w:val="en-US" w:eastAsia="ar-SA"/>
        </w:rPr>
      </w:pPr>
      <w:r w:rsidRPr="009C3021">
        <w:rPr>
          <w:b/>
          <w:bCs/>
          <w:lang w:val="en-US" w:eastAsia="ar-SA"/>
        </w:rPr>
        <w:t>Scalability</w:t>
      </w:r>
      <w:r w:rsidRPr="009C3021">
        <w:rPr>
          <w:lang w:val="en-US" w:eastAsia="ar-SA"/>
        </w:rPr>
        <w:t xml:space="preserve"> – Add more nodes for increased performance.</w:t>
      </w:r>
    </w:p>
    <w:p w14:paraId="18DD32AA" w14:textId="77777777" w:rsidR="009C3021" w:rsidRPr="009C3021" w:rsidRDefault="009C3021" w:rsidP="009C3021">
      <w:pPr>
        <w:numPr>
          <w:ilvl w:val="0"/>
          <w:numId w:val="196"/>
        </w:numPr>
        <w:rPr>
          <w:lang w:val="en-US" w:eastAsia="ar-SA"/>
        </w:rPr>
      </w:pPr>
      <w:r w:rsidRPr="009C3021">
        <w:rPr>
          <w:b/>
          <w:bCs/>
          <w:lang w:val="en-US" w:eastAsia="ar-SA"/>
        </w:rPr>
        <w:t>Load Balancing</w:t>
      </w:r>
      <w:r w:rsidRPr="009C3021">
        <w:rPr>
          <w:lang w:val="en-US" w:eastAsia="ar-SA"/>
        </w:rPr>
        <w:t xml:space="preserve"> – Spread user sessions across nodes.</w:t>
      </w:r>
    </w:p>
    <w:p w14:paraId="78ED53EF" w14:textId="77777777" w:rsidR="009C3021" w:rsidRPr="009C3021" w:rsidRDefault="009C3021" w:rsidP="009C3021">
      <w:pPr>
        <w:numPr>
          <w:ilvl w:val="0"/>
          <w:numId w:val="196"/>
        </w:numPr>
        <w:rPr>
          <w:lang w:val="en-US" w:eastAsia="ar-SA"/>
        </w:rPr>
      </w:pPr>
      <w:r w:rsidRPr="009C3021">
        <w:rPr>
          <w:b/>
          <w:bCs/>
          <w:lang w:val="en-US" w:eastAsia="ar-SA"/>
        </w:rPr>
        <w:t>Fault Tolerance</w:t>
      </w:r>
      <w:r w:rsidRPr="009C3021">
        <w:rPr>
          <w:lang w:val="en-US" w:eastAsia="ar-SA"/>
        </w:rPr>
        <w:t xml:space="preserve"> – If one node fails, others continue serving.</w:t>
      </w:r>
    </w:p>
    <w:p w14:paraId="43B9F029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rFonts w:ascii="Segoe UI Emoji" w:hAnsi="Segoe UI Emoji" w:cs="Segoe UI Emoji"/>
          <w:b/>
          <w:bCs/>
          <w:lang w:val="en-US" w:eastAsia="ar-SA"/>
        </w:rPr>
        <w:t>🔧</w:t>
      </w:r>
      <w:r w:rsidRPr="009C3021">
        <w:rPr>
          <w:b/>
          <w:bCs/>
          <w:lang w:val="en-US" w:eastAsia="ar-SA"/>
        </w:rPr>
        <w:t xml:space="preserve"> Common Use Cases</w:t>
      </w:r>
    </w:p>
    <w:p w14:paraId="4F3F23F1" w14:textId="77777777" w:rsidR="009C3021" w:rsidRPr="009C3021" w:rsidRDefault="009C3021" w:rsidP="009C3021">
      <w:pPr>
        <w:numPr>
          <w:ilvl w:val="0"/>
          <w:numId w:val="197"/>
        </w:numPr>
        <w:rPr>
          <w:lang w:val="en-US" w:eastAsia="ar-SA"/>
        </w:rPr>
      </w:pPr>
      <w:r w:rsidRPr="009C3021">
        <w:rPr>
          <w:lang w:val="en-US" w:eastAsia="ar-SA"/>
        </w:rPr>
        <w:t>Mission-critical OLTP applications</w:t>
      </w:r>
    </w:p>
    <w:p w14:paraId="4452C697" w14:textId="77777777" w:rsidR="009C3021" w:rsidRPr="009C3021" w:rsidRDefault="009C3021" w:rsidP="009C3021">
      <w:pPr>
        <w:numPr>
          <w:ilvl w:val="0"/>
          <w:numId w:val="197"/>
        </w:numPr>
        <w:rPr>
          <w:lang w:val="en-US" w:eastAsia="ar-SA"/>
        </w:rPr>
      </w:pPr>
      <w:r w:rsidRPr="009C3021">
        <w:rPr>
          <w:lang w:val="en-US" w:eastAsia="ar-SA"/>
        </w:rPr>
        <w:t>Data warehouses needing parallel processing</w:t>
      </w:r>
    </w:p>
    <w:p w14:paraId="36997A3B" w14:textId="77777777" w:rsidR="009C3021" w:rsidRPr="009C3021" w:rsidRDefault="009C3021" w:rsidP="009C3021">
      <w:pPr>
        <w:numPr>
          <w:ilvl w:val="0"/>
          <w:numId w:val="197"/>
        </w:numPr>
        <w:rPr>
          <w:lang w:val="en-US" w:eastAsia="ar-SA"/>
        </w:rPr>
      </w:pPr>
      <w:r w:rsidRPr="009C3021">
        <w:rPr>
          <w:lang w:val="en-US" w:eastAsia="ar-SA"/>
        </w:rPr>
        <w:t>Always-on enterprise applications</w:t>
      </w:r>
    </w:p>
    <w:p w14:paraId="38F2E813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7B5526BA">
          <v:rect id="_x0000_i1162" style="width:0;height:1.5pt" o:hralign="center" o:hrstd="t" o:hr="t" fillcolor="#a0a0a0" stroked="f"/>
        </w:pict>
      </w:r>
    </w:p>
    <w:p w14:paraId="59BDF50C" w14:textId="77777777" w:rsidR="009C3021" w:rsidRPr="009C3021" w:rsidRDefault="009C3021" w:rsidP="009C3021">
      <w:pPr>
        <w:numPr>
          <w:ilvl w:val="0"/>
          <w:numId w:val="196"/>
        </w:numPr>
        <w:rPr>
          <w:b/>
          <w:bCs/>
          <w:lang w:val="en-US" w:eastAsia="ar-SA"/>
        </w:rPr>
      </w:pPr>
      <w:r w:rsidRPr="009C3021">
        <w:rPr>
          <w:rFonts w:ascii="Segoe UI Emoji" w:hAnsi="Segoe UI Emoji" w:cs="Segoe UI Emoji"/>
          <w:b/>
          <w:bCs/>
          <w:lang w:val="en-US" w:eastAsia="ar-SA"/>
        </w:rPr>
        <w:t>🧰</w:t>
      </w:r>
      <w:r w:rsidRPr="009C3021">
        <w:rPr>
          <w:b/>
          <w:bCs/>
          <w:lang w:val="en-US" w:eastAsia="ar-SA"/>
        </w:rPr>
        <w:t xml:space="preserve"> Oracle RAC Setup: Step-by-Step</w:t>
      </w:r>
    </w:p>
    <w:p w14:paraId="676EA686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This setup assumes you're installing Oracle RAC 19c or </w:t>
      </w:r>
      <w:proofErr w:type="gramStart"/>
      <w:r w:rsidRPr="009C3021">
        <w:rPr>
          <w:lang w:val="en-US" w:eastAsia="ar-SA"/>
        </w:rPr>
        <w:t>later on</w:t>
      </w:r>
      <w:proofErr w:type="gramEnd"/>
      <w:r w:rsidRPr="009C3021">
        <w:rPr>
          <w:lang w:val="en-US" w:eastAsia="ar-SA"/>
        </w:rPr>
        <w:t xml:space="preserve"> </w:t>
      </w:r>
      <w:r w:rsidRPr="009C3021">
        <w:rPr>
          <w:b/>
          <w:bCs/>
          <w:lang w:val="en-US" w:eastAsia="ar-SA"/>
        </w:rPr>
        <w:t>Linux</w:t>
      </w:r>
      <w:r w:rsidRPr="009C3021">
        <w:rPr>
          <w:lang w:val="en-US" w:eastAsia="ar-SA"/>
        </w:rPr>
        <w:t xml:space="preserve"> with </w:t>
      </w:r>
      <w:r w:rsidRPr="009C3021">
        <w:rPr>
          <w:b/>
          <w:bCs/>
          <w:lang w:val="en-US" w:eastAsia="ar-SA"/>
        </w:rPr>
        <w:t>shared storage</w:t>
      </w:r>
      <w:r w:rsidRPr="009C3021">
        <w:rPr>
          <w:lang w:val="en-US" w:eastAsia="ar-SA"/>
        </w:rPr>
        <w:t xml:space="preserve"> (ASM or NFS). Two-node RAC cluster example.</w:t>
      </w:r>
    </w:p>
    <w:p w14:paraId="1AF7425E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0CBBB98A">
          <v:rect id="_x0000_i1163" style="width:0;height:1.5pt" o:hralign="center" o:hrstd="t" o:hr="t" fillcolor="#a0a0a0" stroked="f"/>
        </w:pict>
      </w:r>
    </w:p>
    <w:p w14:paraId="1AB9C1E7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rFonts w:ascii="Segoe UI Emoji" w:hAnsi="Segoe UI Emoji" w:cs="Segoe UI Emoji"/>
          <w:b/>
          <w:bCs/>
          <w:lang w:val="en-US" w:eastAsia="ar-SA"/>
        </w:rPr>
        <w:t>📝</w:t>
      </w:r>
      <w:r w:rsidRPr="009C3021">
        <w:rPr>
          <w:b/>
          <w:bCs/>
          <w:lang w:val="en-US" w:eastAsia="ar-SA"/>
        </w:rPr>
        <w:t xml:space="preserve"> Prerequisites</w:t>
      </w:r>
    </w:p>
    <w:p w14:paraId="635085C5" w14:textId="77777777" w:rsidR="009C3021" w:rsidRPr="009C3021" w:rsidRDefault="009C3021" w:rsidP="009C3021">
      <w:pPr>
        <w:numPr>
          <w:ilvl w:val="0"/>
          <w:numId w:val="198"/>
        </w:numPr>
        <w:rPr>
          <w:lang w:val="en-US" w:eastAsia="ar-SA"/>
        </w:rPr>
      </w:pPr>
      <w:r w:rsidRPr="009C3021">
        <w:rPr>
          <w:lang w:val="en-US" w:eastAsia="ar-SA"/>
        </w:rPr>
        <w:t>2 or more Linux servers with Oracle Linux/RHEL.</w:t>
      </w:r>
    </w:p>
    <w:p w14:paraId="2328C204" w14:textId="77777777" w:rsidR="009C3021" w:rsidRPr="009C3021" w:rsidRDefault="009C3021" w:rsidP="009C3021">
      <w:pPr>
        <w:numPr>
          <w:ilvl w:val="0"/>
          <w:numId w:val="198"/>
        </w:numPr>
        <w:rPr>
          <w:lang w:val="en-US" w:eastAsia="ar-SA"/>
        </w:rPr>
      </w:pPr>
      <w:r w:rsidRPr="009C3021">
        <w:rPr>
          <w:lang w:val="en-US" w:eastAsia="ar-SA"/>
        </w:rPr>
        <w:t>Shared storage (SAN, iSCSI, or NFS) for:</w:t>
      </w:r>
    </w:p>
    <w:p w14:paraId="6DA7D90F" w14:textId="77777777" w:rsidR="009C3021" w:rsidRPr="009C3021" w:rsidRDefault="009C3021" w:rsidP="009C3021">
      <w:pPr>
        <w:numPr>
          <w:ilvl w:val="1"/>
          <w:numId w:val="198"/>
        </w:numPr>
        <w:rPr>
          <w:lang w:val="en-US" w:eastAsia="ar-SA"/>
        </w:rPr>
      </w:pPr>
      <w:r w:rsidRPr="009C3021">
        <w:rPr>
          <w:lang w:val="en-US" w:eastAsia="ar-SA"/>
        </w:rPr>
        <w:t>OCR (Oracle Cluster Registry)</w:t>
      </w:r>
    </w:p>
    <w:p w14:paraId="5B3F0AD6" w14:textId="77777777" w:rsidR="009C3021" w:rsidRPr="009C3021" w:rsidRDefault="009C3021" w:rsidP="009C3021">
      <w:pPr>
        <w:numPr>
          <w:ilvl w:val="1"/>
          <w:numId w:val="198"/>
        </w:numPr>
        <w:rPr>
          <w:lang w:val="en-US" w:eastAsia="ar-SA"/>
        </w:rPr>
      </w:pPr>
      <w:r w:rsidRPr="009C3021">
        <w:rPr>
          <w:lang w:val="en-US" w:eastAsia="ar-SA"/>
        </w:rPr>
        <w:t>Voting Disks</w:t>
      </w:r>
    </w:p>
    <w:p w14:paraId="1C8F8D49" w14:textId="77777777" w:rsidR="009C3021" w:rsidRPr="009C3021" w:rsidRDefault="009C3021" w:rsidP="009C3021">
      <w:pPr>
        <w:numPr>
          <w:ilvl w:val="1"/>
          <w:numId w:val="198"/>
        </w:numPr>
        <w:rPr>
          <w:lang w:val="en-US" w:eastAsia="ar-SA"/>
        </w:rPr>
      </w:pPr>
      <w:r w:rsidRPr="009C3021">
        <w:rPr>
          <w:lang w:val="en-US" w:eastAsia="ar-SA"/>
        </w:rPr>
        <w:t>ASM Disks (DATA + FRA)</w:t>
      </w:r>
    </w:p>
    <w:p w14:paraId="4A2BDF51" w14:textId="77777777" w:rsidR="009C3021" w:rsidRPr="009C3021" w:rsidRDefault="009C3021" w:rsidP="009C3021">
      <w:pPr>
        <w:numPr>
          <w:ilvl w:val="0"/>
          <w:numId w:val="198"/>
        </w:numPr>
        <w:rPr>
          <w:lang w:val="en-US" w:eastAsia="ar-SA"/>
        </w:rPr>
      </w:pPr>
      <w:r w:rsidRPr="009C3021">
        <w:rPr>
          <w:lang w:val="en-US" w:eastAsia="ar-SA"/>
        </w:rPr>
        <w:t>Public, Private (Interconnect), and Virtual IPs.</w:t>
      </w:r>
    </w:p>
    <w:p w14:paraId="1023104D" w14:textId="77777777" w:rsidR="009C3021" w:rsidRPr="009C3021" w:rsidRDefault="009C3021" w:rsidP="009C3021">
      <w:pPr>
        <w:numPr>
          <w:ilvl w:val="0"/>
          <w:numId w:val="198"/>
        </w:numPr>
        <w:rPr>
          <w:lang w:val="en-US" w:eastAsia="ar-SA"/>
        </w:rPr>
      </w:pPr>
      <w:r w:rsidRPr="009C3021">
        <w:rPr>
          <w:lang w:val="en-US" w:eastAsia="ar-SA"/>
        </w:rPr>
        <w:t xml:space="preserve">Time sync (NTP or </w:t>
      </w:r>
      <w:proofErr w:type="spellStart"/>
      <w:r w:rsidRPr="009C3021">
        <w:rPr>
          <w:lang w:val="en-US" w:eastAsia="ar-SA"/>
        </w:rPr>
        <w:t>Chrony</w:t>
      </w:r>
      <w:proofErr w:type="spellEnd"/>
      <w:r w:rsidRPr="009C3021">
        <w:rPr>
          <w:lang w:val="en-US" w:eastAsia="ar-SA"/>
        </w:rPr>
        <w:t>).</w:t>
      </w:r>
    </w:p>
    <w:p w14:paraId="2C3526B3" w14:textId="77777777" w:rsidR="009C3021" w:rsidRPr="009C3021" w:rsidRDefault="009C3021" w:rsidP="009C3021">
      <w:pPr>
        <w:numPr>
          <w:ilvl w:val="0"/>
          <w:numId w:val="198"/>
        </w:numPr>
        <w:rPr>
          <w:lang w:val="en-US" w:eastAsia="ar-SA"/>
        </w:rPr>
      </w:pPr>
      <w:proofErr w:type="spellStart"/>
      <w:r w:rsidRPr="009C3021">
        <w:rPr>
          <w:lang w:val="en-US" w:eastAsia="ar-SA"/>
        </w:rPr>
        <w:t>Passwordless</w:t>
      </w:r>
      <w:proofErr w:type="spellEnd"/>
      <w:r w:rsidRPr="009C3021">
        <w:rPr>
          <w:lang w:val="en-US" w:eastAsia="ar-SA"/>
        </w:rPr>
        <w:t xml:space="preserve"> SSH between nodes.</w:t>
      </w:r>
    </w:p>
    <w:p w14:paraId="0E1A7ADF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18C9A24D">
          <v:rect id="_x0000_i1164" style="width:0;height:1.5pt" o:hralign="center" o:hrstd="t" o:hr="t" fillcolor="#a0a0a0" stroked="f"/>
        </w:pict>
      </w:r>
    </w:p>
    <w:p w14:paraId="28E86852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1️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Operating System Setup</w:t>
      </w:r>
    </w:p>
    <w:p w14:paraId="76F6EB2D" w14:textId="77777777" w:rsidR="009C3021" w:rsidRPr="009C3021" w:rsidRDefault="009C3021" w:rsidP="009C3021">
      <w:pPr>
        <w:numPr>
          <w:ilvl w:val="0"/>
          <w:numId w:val="199"/>
        </w:numPr>
        <w:rPr>
          <w:lang w:val="en-US" w:eastAsia="ar-SA"/>
        </w:rPr>
      </w:pPr>
      <w:r w:rsidRPr="009C3021">
        <w:rPr>
          <w:lang w:val="en-US" w:eastAsia="ar-SA"/>
        </w:rPr>
        <w:t>Configure hostname, IPs (public, private, VIP).</w:t>
      </w:r>
    </w:p>
    <w:p w14:paraId="79A911EF" w14:textId="77777777" w:rsidR="009C3021" w:rsidRPr="009C3021" w:rsidRDefault="009C3021" w:rsidP="009C3021">
      <w:pPr>
        <w:numPr>
          <w:ilvl w:val="0"/>
          <w:numId w:val="199"/>
        </w:numPr>
        <w:rPr>
          <w:lang w:val="en-US" w:eastAsia="ar-SA"/>
        </w:rPr>
      </w:pPr>
      <w:r w:rsidRPr="009C3021">
        <w:rPr>
          <w:lang w:val="en-US" w:eastAsia="ar-SA"/>
        </w:rPr>
        <w:lastRenderedPageBreak/>
        <w:t>Update /</w:t>
      </w:r>
      <w:proofErr w:type="spellStart"/>
      <w:r w:rsidRPr="009C3021">
        <w:rPr>
          <w:lang w:val="en-US" w:eastAsia="ar-SA"/>
        </w:rPr>
        <w:t>etc</w:t>
      </w:r>
      <w:proofErr w:type="spellEnd"/>
      <w:r w:rsidRPr="009C3021">
        <w:rPr>
          <w:lang w:val="en-US" w:eastAsia="ar-SA"/>
        </w:rPr>
        <w:t>/hosts:</w:t>
      </w:r>
    </w:p>
    <w:p w14:paraId="6621EFF0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3EFEBC9A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4D9647CC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192.168.1.</w:t>
      </w:r>
      <w:proofErr w:type="gramStart"/>
      <w:r w:rsidRPr="009C3021">
        <w:rPr>
          <w:lang w:val="en-US" w:eastAsia="ar-SA"/>
        </w:rPr>
        <w:t>10  node1.localdomain</w:t>
      </w:r>
      <w:proofErr w:type="gramEnd"/>
      <w:r w:rsidRPr="009C3021">
        <w:rPr>
          <w:lang w:val="en-US" w:eastAsia="ar-SA"/>
        </w:rPr>
        <w:t xml:space="preserve">  node1</w:t>
      </w:r>
    </w:p>
    <w:p w14:paraId="194D2D83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192.168.1.</w:t>
      </w:r>
      <w:proofErr w:type="gramStart"/>
      <w:r w:rsidRPr="009C3021">
        <w:rPr>
          <w:lang w:val="en-US" w:eastAsia="ar-SA"/>
        </w:rPr>
        <w:t>11  node2.localdomain</w:t>
      </w:r>
      <w:proofErr w:type="gramEnd"/>
      <w:r w:rsidRPr="009C3021">
        <w:rPr>
          <w:lang w:val="en-US" w:eastAsia="ar-SA"/>
        </w:rPr>
        <w:t xml:space="preserve">  node2</w:t>
      </w:r>
    </w:p>
    <w:p w14:paraId="40D7AA3F" w14:textId="77777777" w:rsidR="009C3021" w:rsidRPr="009C3021" w:rsidRDefault="009C3021" w:rsidP="009C3021">
      <w:pPr>
        <w:rPr>
          <w:lang w:val="en-US" w:eastAsia="ar-SA"/>
        </w:rPr>
      </w:pPr>
      <w:proofErr w:type="gramStart"/>
      <w:r w:rsidRPr="009C3021">
        <w:rPr>
          <w:lang w:val="en-US" w:eastAsia="ar-SA"/>
        </w:rPr>
        <w:t>192.168.1.12  node</w:t>
      </w:r>
      <w:proofErr w:type="gramEnd"/>
      <w:r w:rsidRPr="009C3021">
        <w:rPr>
          <w:lang w:val="en-US" w:eastAsia="ar-SA"/>
        </w:rPr>
        <w:t>1-vip</w:t>
      </w:r>
    </w:p>
    <w:p w14:paraId="2CAAFA72" w14:textId="77777777" w:rsidR="009C3021" w:rsidRPr="009C3021" w:rsidRDefault="009C3021" w:rsidP="009C3021">
      <w:pPr>
        <w:rPr>
          <w:lang w:val="en-US" w:eastAsia="ar-SA"/>
        </w:rPr>
      </w:pPr>
      <w:proofErr w:type="gramStart"/>
      <w:r w:rsidRPr="009C3021">
        <w:rPr>
          <w:lang w:val="en-US" w:eastAsia="ar-SA"/>
        </w:rPr>
        <w:t>192.168.1.13  node</w:t>
      </w:r>
      <w:proofErr w:type="gramEnd"/>
      <w:r w:rsidRPr="009C3021">
        <w:rPr>
          <w:lang w:val="en-US" w:eastAsia="ar-SA"/>
        </w:rPr>
        <w:t>2-vip</w:t>
      </w:r>
    </w:p>
    <w:p w14:paraId="3656ACCC" w14:textId="77777777" w:rsidR="009C3021" w:rsidRPr="009C3021" w:rsidRDefault="009C3021" w:rsidP="009C3021">
      <w:pPr>
        <w:numPr>
          <w:ilvl w:val="0"/>
          <w:numId w:val="200"/>
        </w:numPr>
        <w:rPr>
          <w:lang w:val="en-US" w:eastAsia="ar-SA"/>
        </w:rPr>
      </w:pPr>
      <w:r w:rsidRPr="009C3021">
        <w:rPr>
          <w:lang w:val="en-US" w:eastAsia="ar-SA"/>
        </w:rPr>
        <w:t>Disable firewall/</w:t>
      </w:r>
      <w:proofErr w:type="spellStart"/>
      <w:r w:rsidRPr="009C3021">
        <w:rPr>
          <w:lang w:val="en-US" w:eastAsia="ar-SA"/>
        </w:rPr>
        <w:t>SELinux</w:t>
      </w:r>
      <w:proofErr w:type="spellEnd"/>
    </w:p>
    <w:p w14:paraId="362FEF98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680759C1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7D0B4283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systemctl</w:t>
      </w:r>
      <w:proofErr w:type="spellEnd"/>
      <w:r w:rsidRPr="009C3021">
        <w:rPr>
          <w:lang w:val="en-US" w:eastAsia="ar-SA"/>
        </w:rPr>
        <w:t xml:space="preserve"> stop </w:t>
      </w:r>
      <w:proofErr w:type="spellStart"/>
      <w:r w:rsidRPr="009C3021">
        <w:rPr>
          <w:lang w:val="en-US" w:eastAsia="ar-SA"/>
        </w:rPr>
        <w:t>firewalld</w:t>
      </w:r>
      <w:proofErr w:type="spellEnd"/>
      <w:r w:rsidRPr="009C3021">
        <w:rPr>
          <w:lang w:val="en-US" w:eastAsia="ar-SA"/>
        </w:rPr>
        <w:t xml:space="preserve">; </w:t>
      </w:r>
      <w:proofErr w:type="spellStart"/>
      <w:r w:rsidRPr="009C3021">
        <w:rPr>
          <w:lang w:val="en-US" w:eastAsia="ar-SA"/>
        </w:rPr>
        <w:t>systemctl</w:t>
      </w:r>
      <w:proofErr w:type="spellEnd"/>
      <w:r w:rsidRPr="009C3021">
        <w:rPr>
          <w:lang w:val="en-US" w:eastAsia="ar-SA"/>
        </w:rPr>
        <w:t xml:space="preserve"> disable </w:t>
      </w:r>
      <w:proofErr w:type="spellStart"/>
      <w:r w:rsidRPr="009C3021">
        <w:rPr>
          <w:lang w:val="en-US" w:eastAsia="ar-SA"/>
        </w:rPr>
        <w:t>firewalld</w:t>
      </w:r>
      <w:proofErr w:type="spellEnd"/>
    </w:p>
    <w:p w14:paraId="34039008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setenforce</w:t>
      </w:r>
      <w:proofErr w:type="spellEnd"/>
      <w:r w:rsidRPr="009C3021">
        <w:rPr>
          <w:lang w:val="en-US" w:eastAsia="ar-SA"/>
        </w:rPr>
        <w:t xml:space="preserve"> 0</w:t>
      </w:r>
    </w:p>
    <w:p w14:paraId="07B940E0" w14:textId="77777777" w:rsidR="009C3021" w:rsidRPr="009C3021" w:rsidRDefault="009C3021" w:rsidP="009C3021">
      <w:pPr>
        <w:numPr>
          <w:ilvl w:val="0"/>
          <w:numId w:val="201"/>
        </w:numPr>
        <w:rPr>
          <w:lang w:val="en-US" w:eastAsia="ar-SA"/>
        </w:rPr>
      </w:pPr>
      <w:r w:rsidRPr="009C3021">
        <w:rPr>
          <w:lang w:val="en-US" w:eastAsia="ar-SA"/>
        </w:rPr>
        <w:t xml:space="preserve">Install required packages using yum or </w:t>
      </w:r>
      <w:proofErr w:type="spellStart"/>
      <w:r w:rsidRPr="009C3021">
        <w:rPr>
          <w:lang w:val="en-US" w:eastAsia="ar-SA"/>
        </w:rPr>
        <w:t>dnf</w:t>
      </w:r>
      <w:proofErr w:type="spellEnd"/>
      <w:r w:rsidRPr="009C3021">
        <w:rPr>
          <w:lang w:val="en-US" w:eastAsia="ar-SA"/>
        </w:rPr>
        <w:t>.</w:t>
      </w:r>
    </w:p>
    <w:p w14:paraId="68FA8D2A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0A641C2C">
          <v:rect id="_x0000_i1165" style="width:0;height:1.5pt" o:hralign="center" o:hrstd="t" o:hr="t" fillcolor="#a0a0a0" stroked="f"/>
        </w:pict>
      </w:r>
    </w:p>
    <w:p w14:paraId="6F068282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2️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Create Oracle User and Groups</w:t>
      </w:r>
    </w:p>
    <w:p w14:paraId="67C9B7E6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40A0EA5E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784BDCA1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groupadd</w:t>
      </w:r>
      <w:proofErr w:type="spellEnd"/>
      <w:r w:rsidRPr="009C3021">
        <w:rPr>
          <w:lang w:val="en-US" w:eastAsia="ar-SA"/>
        </w:rPr>
        <w:t xml:space="preserve"> -g 54321 </w:t>
      </w:r>
      <w:proofErr w:type="spellStart"/>
      <w:r w:rsidRPr="009C3021">
        <w:rPr>
          <w:lang w:val="en-US" w:eastAsia="ar-SA"/>
        </w:rPr>
        <w:t>oinstall</w:t>
      </w:r>
      <w:proofErr w:type="spellEnd"/>
    </w:p>
    <w:p w14:paraId="115C0D71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groupadd</w:t>
      </w:r>
      <w:proofErr w:type="spellEnd"/>
      <w:r w:rsidRPr="009C3021">
        <w:rPr>
          <w:lang w:val="en-US" w:eastAsia="ar-SA"/>
        </w:rPr>
        <w:t xml:space="preserve"> -g 54322 dba</w:t>
      </w:r>
    </w:p>
    <w:p w14:paraId="137C72C2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useradd</w:t>
      </w:r>
      <w:proofErr w:type="spellEnd"/>
      <w:r w:rsidRPr="009C3021">
        <w:rPr>
          <w:lang w:val="en-US" w:eastAsia="ar-SA"/>
        </w:rPr>
        <w:t xml:space="preserve"> -u 54321 -g </w:t>
      </w:r>
      <w:proofErr w:type="spellStart"/>
      <w:r w:rsidRPr="009C3021">
        <w:rPr>
          <w:lang w:val="en-US" w:eastAsia="ar-SA"/>
        </w:rPr>
        <w:t>oinstall</w:t>
      </w:r>
      <w:proofErr w:type="spellEnd"/>
      <w:r w:rsidRPr="009C3021">
        <w:rPr>
          <w:lang w:val="en-US" w:eastAsia="ar-SA"/>
        </w:rPr>
        <w:t xml:space="preserve"> -G dba oracle</w:t>
      </w:r>
    </w:p>
    <w:p w14:paraId="284B33A0" w14:textId="77777777" w:rsidR="009C3021" w:rsidRPr="009C3021" w:rsidRDefault="009C3021" w:rsidP="009C3021">
      <w:pPr>
        <w:numPr>
          <w:ilvl w:val="0"/>
          <w:numId w:val="202"/>
        </w:numPr>
        <w:rPr>
          <w:lang w:val="en-US" w:eastAsia="ar-SA"/>
        </w:rPr>
      </w:pPr>
      <w:r w:rsidRPr="009C3021">
        <w:rPr>
          <w:lang w:val="en-US" w:eastAsia="ar-SA"/>
        </w:rPr>
        <w:t>Set passwords and permissions for /u01, /u02.</w:t>
      </w:r>
    </w:p>
    <w:p w14:paraId="68084EF9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3D99804D">
          <v:rect id="_x0000_i1166" style="width:0;height:1.5pt" o:hralign="center" o:hrstd="t" o:hr="t" fillcolor="#a0a0a0" stroked="f"/>
        </w:pict>
      </w:r>
    </w:p>
    <w:p w14:paraId="21CA9C19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3️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Configure Shared Storage (ASM or NFS)</w:t>
      </w:r>
    </w:p>
    <w:p w14:paraId="74D3254C" w14:textId="77777777" w:rsidR="009C3021" w:rsidRPr="009C3021" w:rsidRDefault="009C3021" w:rsidP="009C3021">
      <w:pPr>
        <w:numPr>
          <w:ilvl w:val="0"/>
          <w:numId w:val="203"/>
        </w:numPr>
        <w:rPr>
          <w:lang w:val="en-US" w:eastAsia="ar-SA"/>
        </w:rPr>
      </w:pPr>
      <w:r w:rsidRPr="009C3021">
        <w:rPr>
          <w:lang w:val="en-US" w:eastAsia="ar-SA"/>
        </w:rPr>
        <w:t xml:space="preserve">Use </w:t>
      </w:r>
      <w:proofErr w:type="spellStart"/>
      <w:r w:rsidRPr="009C3021">
        <w:rPr>
          <w:b/>
          <w:bCs/>
          <w:lang w:val="en-US" w:eastAsia="ar-SA"/>
        </w:rPr>
        <w:t>ASMLib</w:t>
      </w:r>
      <w:proofErr w:type="spellEnd"/>
      <w:r w:rsidRPr="009C3021">
        <w:rPr>
          <w:lang w:val="en-US" w:eastAsia="ar-SA"/>
        </w:rPr>
        <w:t xml:space="preserve"> or </w:t>
      </w:r>
      <w:proofErr w:type="spellStart"/>
      <w:r w:rsidRPr="009C3021">
        <w:rPr>
          <w:b/>
          <w:bCs/>
          <w:lang w:val="en-US" w:eastAsia="ar-SA"/>
        </w:rPr>
        <w:t>udev</w:t>
      </w:r>
      <w:proofErr w:type="spellEnd"/>
      <w:r w:rsidRPr="009C3021">
        <w:rPr>
          <w:lang w:val="en-US" w:eastAsia="ar-SA"/>
        </w:rPr>
        <w:t xml:space="preserve"> rules for ASM disks.</w:t>
      </w:r>
    </w:p>
    <w:p w14:paraId="634AD9FB" w14:textId="77777777" w:rsidR="009C3021" w:rsidRPr="009C3021" w:rsidRDefault="009C3021" w:rsidP="009C3021">
      <w:pPr>
        <w:numPr>
          <w:ilvl w:val="0"/>
          <w:numId w:val="203"/>
        </w:numPr>
        <w:rPr>
          <w:lang w:val="en-US" w:eastAsia="ar-SA"/>
        </w:rPr>
      </w:pPr>
      <w:r w:rsidRPr="009C3021">
        <w:rPr>
          <w:lang w:val="en-US" w:eastAsia="ar-SA"/>
        </w:rPr>
        <w:t xml:space="preserve">Example </w:t>
      </w:r>
      <w:proofErr w:type="spellStart"/>
      <w:r w:rsidRPr="009C3021">
        <w:rPr>
          <w:lang w:val="en-US" w:eastAsia="ar-SA"/>
        </w:rPr>
        <w:t>udev</w:t>
      </w:r>
      <w:proofErr w:type="spellEnd"/>
      <w:r w:rsidRPr="009C3021">
        <w:rPr>
          <w:lang w:val="en-US" w:eastAsia="ar-SA"/>
        </w:rPr>
        <w:t xml:space="preserve"> rule for Oracle:</w:t>
      </w:r>
    </w:p>
    <w:p w14:paraId="49995850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1ADDBEA5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47E781A7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KERNEL=="</w:t>
      </w:r>
      <w:proofErr w:type="spellStart"/>
      <w:r w:rsidRPr="009C3021">
        <w:rPr>
          <w:lang w:val="en-US" w:eastAsia="ar-SA"/>
        </w:rPr>
        <w:t>sd</w:t>
      </w:r>
      <w:proofErr w:type="spellEnd"/>
      <w:r w:rsidRPr="009C3021">
        <w:rPr>
          <w:lang w:val="en-US" w:eastAsia="ar-SA"/>
        </w:rPr>
        <w:t>*", NAME="asm-disk1", OWNER="grid", GROUP="</w:t>
      </w:r>
      <w:proofErr w:type="spellStart"/>
      <w:r w:rsidRPr="009C3021">
        <w:rPr>
          <w:lang w:val="en-US" w:eastAsia="ar-SA"/>
        </w:rPr>
        <w:t>asmadmin</w:t>
      </w:r>
      <w:proofErr w:type="spellEnd"/>
      <w:r w:rsidRPr="009C3021">
        <w:rPr>
          <w:lang w:val="en-US" w:eastAsia="ar-SA"/>
        </w:rPr>
        <w:t>", MODE="0660"</w:t>
      </w:r>
    </w:p>
    <w:p w14:paraId="1765C8F9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lastRenderedPageBreak/>
        <w:pict w14:anchorId="44DBEC47">
          <v:rect id="_x0000_i1167" style="width:0;height:1.5pt" o:hralign="center" o:hrstd="t" o:hr="t" fillcolor="#a0a0a0" stroked="f"/>
        </w:pict>
      </w:r>
    </w:p>
    <w:p w14:paraId="36DBC21D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4️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Install Oracle Grid Infrastructure (GI)</w:t>
      </w:r>
    </w:p>
    <w:p w14:paraId="27B29B38" w14:textId="77777777" w:rsidR="009C3021" w:rsidRPr="009C3021" w:rsidRDefault="009C3021" w:rsidP="009C3021">
      <w:pPr>
        <w:numPr>
          <w:ilvl w:val="0"/>
          <w:numId w:val="204"/>
        </w:numPr>
        <w:rPr>
          <w:lang w:val="en-US" w:eastAsia="ar-SA"/>
        </w:rPr>
      </w:pPr>
      <w:r w:rsidRPr="009C3021">
        <w:rPr>
          <w:lang w:val="en-US" w:eastAsia="ar-SA"/>
        </w:rPr>
        <w:t>Download and extract Oracle GI software.</w:t>
      </w:r>
    </w:p>
    <w:p w14:paraId="09F96E2B" w14:textId="77777777" w:rsidR="009C3021" w:rsidRPr="009C3021" w:rsidRDefault="009C3021" w:rsidP="009C3021">
      <w:pPr>
        <w:numPr>
          <w:ilvl w:val="0"/>
          <w:numId w:val="204"/>
        </w:numPr>
        <w:rPr>
          <w:lang w:val="en-US" w:eastAsia="ar-SA"/>
        </w:rPr>
      </w:pPr>
      <w:r w:rsidRPr="009C3021">
        <w:rPr>
          <w:lang w:val="en-US" w:eastAsia="ar-SA"/>
        </w:rPr>
        <w:t>Run installation:</w:t>
      </w:r>
    </w:p>
    <w:p w14:paraId="41040B4A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5331DB0A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3AAD0193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./gridSetup.sh</w:t>
      </w:r>
    </w:p>
    <w:p w14:paraId="1A22304F" w14:textId="77777777" w:rsidR="009C3021" w:rsidRPr="009C3021" w:rsidRDefault="009C3021" w:rsidP="009C3021">
      <w:pPr>
        <w:numPr>
          <w:ilvl w:val="0"/>
          <w:numId w:val="205"/>
        </w:numPr>
        <w:rPr>
          <w:lang w:val="en-US" w:eastAsia="ar-SA"/>
        </w:rPr>
      </w:pPr>
      <w:r w:rsidRPr="009C3021">
        <w:rPr>
          <w:lang w:val="en-US" w:eastAsia="ar-SA"/>
        </w:rPr>
        <w:t>Choose "Configure Oracle Grid Infrastructure for a Cluster".</w:t>
      </w:r>
    </w:p>
    <w:p w14:paraId="2CA3FA40" w14:textId="77777777" w:rsidR="009C3021" w:rsidRPr="009C3021" w:rsidRDefault="009C3021" w:rsidP="009C3021">
      <w:pPr>
        <w:numPr>
          <w:ilvl w:val="0"/>
          <w:numId w:val="205"/>
        </w:numPr>
        <w:rPr>
          <w:lang w:val="en-US" w:eastAsia="ar-SA"/>
        </w:rPr>
      </w:pPr>
      <w:r w:rsidRPr="009C3021">
        <w:rPr>
          <w:lang w:val="en-US" w:eastAsia="ar-SA"/>
        </w:rPr>
        <w:t>Define cluster name, SCAN name, SCAN IP.</w:t>
      </w:r>
    </w:p>
    <w:p w14:paraId="29C441E4" w14:textId="77777777" w:rsidR="009C3021" w:rsidRPr="009C3021" w:rsidRDefault="009C3021" w:rsidP="009C3021">
      <w:pPr>
        <w:numPr>
          <w:ilvl w:val="0"/>
          <w:numId w:val="205"/>
        </w:numPr>
        <w:rPr>
          <w:lang w:val="en-US" w:eastAsia="ar-SA"/>
        </w:rPr>
      </w:pPr>
      <w:r w:rsidRPr="009C3021">
        <w:rPr>
          <w:lang w:val="en-US" w:eastAsia="ar-SA"/>
        </w:rPr>
        <w:t>Add node(s).</w:t>
      </w:r>
    </w:p>
    <w:p w14:paraId="69209D18" w14:textId="77777777" w:rsidR="009C3021" w:rsidRPr="009C3021" w:rsidRDefault="009C3021" w:rsidP="009C3021">
      <w:pPr>
        <w:numPr>
          <w:ilvl w:val="0"/>
          <w:numId w:val="205"/>
        </w:numPr>
        <w:rPr>
          <w:lang w:val="en-US" w:eastAsia="ar-SA"/>
        </w:rPr>
      </w:pPr>
      <w:r w:rsidRPr="009C3021">
        <w:rPr>
          <w:lang w:val="en-US" w:eastAsia="ar-SA"/>
        </w:rPr>
        <w:t>Assign public/private/VIP interfaces.</w:t>
      </w:r>
    </w:p>
    <w:p w14:paraId="233796AF" w14:textId="77777777" w:rsidR="009C3021" w:rsidRPr="009C3021" w:rsidRDefault="009C3021" w:rsidP="009C3021">
      <w:pPr>
        <w:numPr>
          <w:ilvl w:val="0"/>
          <w:numId w:val="205"/>
        </w:numPr>
        <w:rPr>
          <w:lang w:val="en-US" w:eastAsia="ar-SA"/>
        </w:rPr>
      </w:pPr>
      <w:r w:rsidRPr="009C3021">
        <w:rPr>
          <w:lang w:val="en-US" w:eastAsia="ar-SA"/>
        </w:rPr>
        <w:t xml:space="preserve">Choose </w:t>
      </w:r>
      <w:proofErr w:type="gramStart"/>
      <w:r w:rsidRPr="009C3021">
        <w:rPr>
          <w:lang w:val="en-US" w:eastAsia="ar-SA"/>
        </w:rPr>
        <w:t>ASM</w:t>
      </w:r>
      <w:proofErr w:type="gramEnd"/>
      <w:r w:rsidRPr="009C3021">
        <w:rPr>
          <w:lang w:val="en-US" w:eastAsia="ar-SA"/>
        </w:rPr>
        <w:t xml:space="preserve"> storage option.</w:t>
      </w:r>
    </w:p>
    <w:p w14:paraId="269C7FCF" w14:textId="77777777" w:rsidR="009C3021" w:rsidRPr="009C3021" w:rsidRDefault="009C3021" w:rsidP="009C3021">
      <w:pPr>
        <w:numPr>
          <w:ilvl w:val="0"/>
          <w:numId w:val="205"/>
        </w:numPr>
        <w:rPr>
          <w:lang w:val="en-US" w:eastAsia="ar-SA"/>
        </w:rPr>
      </w:pPr>
      <w:r w:rsidRPr="009C3021">
        <w:rPr>
          <w:lang w:val="en-US" w:eastAsia="ar-SA"/>
        </w:rPr>
        <w:t>Run root scripts when prompted.</w:t>
      </w:r>
    </w:p>
    <w:p w14:paraId="5CDFDF92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4404459F">
          <v:rect id="_x0000_i1168" style="width:0;height:1.5pt" o:hralign="center" o:hrstd="t" o:hr="t" fillcolor="#a0a0a0" stroked="f"/>
        </w:pict>
      </w:r>
    </w:p>
    <w:p w14:paraId="1390C6CC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5️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Verify Cluster Installation</w:t>
      </w:r>
    </w:p>
    <w:p w14:paraId="34274305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Use </w:t>
      </w:r>
      <w:proofErr w:type="spellStart"/>
      <w:r w:rsidRPr="009C3021">
        <w:rPr>
          <w:lang w:val="en-US" w:eastAsia="ar-SA"/>
        </w:rPr>
        <w:t>crsctl</w:t>
      </w:r>
      <w:proofErr w:type="spellEnd"/>
      <w:r w:rsidRPr="009C3021">
        <w:rPr>
          <w:lang w:val="en-US" w:eastAsia="ar-SA"/>
        </w:rPr>
        <w:t xml:space="preserve"> and </w:t>
      </w:r>
      <w:proofErr w:type="spellStart"/>
      <w:r w:rsidRPr="009C3021">
        <w:rPr>
          <w:lang w:val="en-US" w:eastAsia="ar-SA"/>
        </w:rPr>
        <w:t>srvctl</w:t>
      </w:r>
      <w:proofErr w:type="spellEnd"/>
      <w:r w:rsidRPr="009C3021">
        <w:rPr>
          <w:lang w:val="en-US" w:eastAsia="ar-SA"/>
        </w:rPr>
        <w:t>:</w:t>
      </w:r>
    </w:p>
    <w:p w14:paraId="6142F885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6145011F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2F48F74D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crsctl</w:t>
      </w:r>
      <w:proofErr w:type="spellEnd"/>
      <w:r w:rsidRPr="009C3021">
        <w:rPr>
          <w:lang w:val="en-US" w:eastAsia="ar-SA"/>
        </w:rPr>
        <w:t xml:space="preserve"> check </w:t>
      </w:r>
      <w:proofErr w:type="gramStart"/>
      <w:r w:rsidRPr="009C3021">
        <w:rPr>
          <w:lang w:val="en-US" w:eastAsia="ar-SA"/>
        </w:rPr>
        <w:t>cluster</w:t>
      </w:r>
      <w:proofErr w:type="gramEnd"/>
    </w:p>
    <w:p w14:paraId="1D44142D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crsctl</w:t>
      </w:r>
      <w:proofErr w:type="spellEnd"/>
      <w:r w:rsidRPr="009C3021">
        <w:rPr>
          <w:lang w:val="en-US" w:eastAsia="ar-SA"/>
        </w:rPr>
        <w:t xml:space="preserve"> status resource -t</w:t>
      </w:r>
    </w:p>
    <w:p w14:paraId="57C6B599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72EFB8D4">
          <v:rect id="_x0000_i1169" style="width:0;height:1.5pt" o:hralign="center" o:hrstd="t" o:hr="t" fillcolor="#a0a0a0" stroked="f"/>
        </w:pict>
      </w:r>
    </w:p>
    <w:p w14:paraId="7D3191B5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6️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Install Oracle RDBMS Software</w:t>
      </w:r>
    </w:p>
    <w:p w14:paraId="71AFD8DE" w14:textId="77777777" w:rsidR="009C3021" w:rsidRPr="009C3021" w:rsidRDefault="009C3021" w:rsidP="009C3021">
      <w:pPr>
        <w:numPr>
          <w:ilvl w:val="0"/>
          <w:numId w:val="206"/>
        </w:numPr>
        <w:rPr>
          <w:lang w:val="en-US" w:eastAsia="ar-SA"/>
        </w:rPr>
      </w:pPr>
      <w:r w:rsidRPr="009C3021">
        <w:rPr>
          <w:lang w:val="en-US" w:eastAsia="ar-SA"/>
        </w:rPr>
        <w:t>Download and extract Oracle DB software.</w:t>
      </w:r>
    </w:p>
    <w:p w14:paraId="021FB044" w14:textId="77777777" w:rsidR="009C3021" w:rsidRPr="009C3021" w:rsidRDefault="009C3021" w:rsidP="009C3021">
      <w:pPr>
        <w:numPr>
          <w:ilvl w:val="0"/>
          <w:numId w:val="206"/>
        </w:numPr>
        <w:rPr>
          <w:lang w:val="en-US" w:eastAsia="ar-SA"/>
        </w:rPr>
      </w:pPr>
      <w:r w:rsidRPr="009C3021">
        <w:rPr>
          <w:lang w:val="en-US" w:eastAsia="ar-SA"/>
        </w:rPr>
        <w:t xml:space="preserve">Run installer in </w:t>
      </w:r>
      <w:r w:rsidRPr="009C3021">
        <w:rPr>
          <w:b/>
          <w:bCs/>
          <w:lang w:val="en-US" w:eastAsia="ar-SA"/>
        </w:rPr>
        <w:t>software only</w:t>
      </w:r>
      <w:r w:rsidRPr="009C3021">
        <w:rPr>
          <w:lang w:val="en-US" w:eastAsia="ar-SA"/>
        </w:rPr>
        <w:t xml:space="preserve"> mode:</w:t>
      </w:r>
    </w:p>
    <w:p w14:paraId="14B9DEAC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39A02848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50361AB0" w14:textId="77777777" w:rsidR="009C3021" w:rsidRPr="009C3021" w:rsidRDefault="009C3021" w:rsidP="009C3021">
      <w:pPr>
        <w:rPr>
          <w:lang w:val="en-US" w:eastAsia="ar-SA"/>
        </w:rPr>
      </w:pPr>
      <w:proofErr w:type="gramStart"/>
      <w:r w:rsidRPr="009C3021">
        <w:rPr>
          <w:lang w:val="en-US" w:eastAsia="ar-SA"/>
        </w:rPr>
        <w:t>./</w:t>
      </w:r>
      <w:proofErr w:type="spellStart"/>
      <w:proofErr w:type="gramEnd"/>
      <w:r w:rsidRPr="009C3021">
        <w:rPr>
          <w:lang w:val="en-US" w:eastAsia="ar-SA"/>
        </w:rPr>
        <w:t>runInstaller</w:t>
      </w:r>
      <w:proofErr w:type="spellEnd"/>
    </w:p>
    <w:p w14:paraId="46AAA52F" w14:textId="77777777" w:rsidR="009C3021" w:rsidRPr="009C3021" w:rsidRDefault="009C3021" w:rsidP="009C3021">
      <w:pPr>
        <w:numPr>
          <w:ilvl w:val="0"/>
          <w:numId w:val="207"/>
        </w:numPr>
        <w:rPr>
          <w:lang w:val="en-US" w:eastAsia="ar-SA"/>
        </w:rPr>
      </w:pPr>
      <w:r w:rsidRPr="009C3021">
        <w:rPr>
          <w:lang w:val="en-US" w:eastAsia="ar-SA"/>
        </w:rPr>
        <w:lastRenderedPageBreak/>
        <w:t>Run root script when prompted.</w:t>
      </w:r>
    </w:p>
    <w:p w14:paraId="1B8FCE59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71929593">
          <v:rect id="_x0000_i1170" style="width:0;height:1.5pt" o:hralign="center" o:hrstd="t" o:hr="t" fillcolor="#a0a0a0" stroked="f"/>
        </w:pict>
      </w:r>
    </w:p>
    <w:p w14:paraId="76EBF0BD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7️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Create RAC Database</w:t>
      </w:r>
    </w:p>
    <w:p w14:paraId="547F7CA4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Use </w:t>
      </w:r>
      <w:r w:rsidRPr="009C3021">
        <w:rPr>
          <w:b/>
          <w:bCs/>
          <w:lang w:val="en-US" w:eastAsia="ar-SA"/>
        </w:rPr>
        <w:t>DBCA</w:t>
      </w:r>
      <w:r w:rsidRPr="009C3021">
        <w:rPr>
          <w:lang w:val="en-US" w:eastAsia="ar-SA"/>
        </w:rPr>
        <w:t xml:space="preserve"> (GUI or silent mode) to create database:</w:t>
      </w:r>
    </w:p>
    <w:p w14:paraId="39DD94B1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049E2079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41507116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dbca</w:t>
      </w:r>
      <w:proofErr w:type="spellEnd"/>
      <w:r w:rsidRPr="009C3021">
        <w:rPr>
          <w:lang w:val="en-US" w:eastAsia="ar-SA"/>
        </w:rPr>
        <w:t xml:space="preserve"> -silent -</w:t>
      </w:r>
      <w:proofErr w:type="spellStart"/>
      <w:r w:rsidRPr="009C3021">
        <w:rPr>
          <w:lang w:val="en-US" w:eastAsia="ar-SA"/>
        </w:rPr>
        <w:t>createDatabase</w:t>
      </w:r>
      <w:proofErr w:type="spellEnd"/>
      <w:r w:rsidRPr="009C3021">
        <w:rPr>
          <w:lang w:val="en-US" w:eastAsia="ar-SA"/>
        </w:rPr>
        <w:t xml:space="preserve"> \</w:t>
      </w:r>
    </w:p>
    <w:p w14:paraId="460F3C7F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gdbName</w:t>
      </w:r>
      <w:proofErr w:type="spellEnd"/>
      <w:r w:rsidRPr="009C3021">
        <w:rPr>
          <w:lang w:val="en-US" w:eastAsia="ar-SA"/>
        </w:rPr>
        <w:t xml:space="preserve"> </w:t>
      </w:r>
      <w:proofErr w:type="spellStart"/>
      <w:r w:rsidRPr="009C3021">
        <w:rPr>
          <w:lang w:val="en-US" w:eastAsia="ar-SA"/>
        </w:rPr>
        <w:t>orcl</w:t>
      </w:r>
      <w:proofErr w:type="spellEnd"/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sid</w:t>
      </w:r>
      <w:proofErr w:type="spellEnd"/>
      <w:r w:rsidRPr="009C3021">
        <w:rPr>
          <w:lang w:val="en-US" w:eastAsia="ar-SA"/>
        </w:rPr>
        <w:t xml:space="preserve"> orcl1 \</w:t>
      </w:r>
    </w:p>
    <w:p w14:paraId="5190B65E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createAsContainerDatabase</w:t>
      </w:r>
      <w:proofErr w:type="spellEnd"/>
      <w:r w:rsidRPr="009C3021">
        <w:rPr>
          <w:lang w:val="en-US" w:eastAsia="ar-SA"/>
        </w:rPr>
        <w:t xml:space="preserve"> true \</w:t>
      </w:r>
    </w:p>
    <w:p w14:paraId="37B11302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templateName</w:t>
      </w:r>
      <w:proofErr w:type="spellEnd"/>
      <w:r w:rsidRPr="009C3021">
        <w:rPr>
          <w:lang w:val="en-US" w:eastAsia="ar-SA"/>
        </w:rPr>
        <w:t xml:space="preserve"> </w:t>
      </w:r>
      <w:proofErr w:type="spellStart"/>
      <w:r w:rsidRPr="009C3021">
        <w:rPr>
          <w:lang w:val="en-US" w:eastAsia="ar-SA"/>
        </w:rPr>
        <w:t>General_Purpose.dbc</w:t>
      </w:r>
      <w:proofErr w:type="spellEnd"/>
      <w:r w:rsidRPr="009C3021">
        <w:rPr>
          <w:lang w:val="en-US" w:eastAsia="ar-SA"/>
        </w:rPr>
        <w:t xml:space="preserve"> \</w:t>
      </w:r>
    </w:p>
    <w:p w14:paraId="1F330BEB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datafileDestination</w:t>
      </w:r>
      <w:proofErr w:type="spellEnd"/>
      <w:r w:rsidRPr="009C3021">
        <w:rPr>
          <w:lang w:val="en-US" w:eastAsia="ar-SA"/>
        </w:rPr>
        <w:t xml:space="preserve"> +DATA \</w:t>
      </w:r>
    </w:p>
    <w:p w14:paraId="045D0832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recoveryAreaDestination</w:t>
      </w:r>
      <w:proofErr w:type="spellEnd"/>
      <w:r w:rsidRPr="009C3021">
        <w:rPr>
          <w:lang w:val="en-US" w:eastAsia="ar-SA"/>
        </w:rPr>
        <w:t xml:space="preserve"> +FRA \</w:t>
      </w:r>
    </w:p>
    <w:p w14:paraId="00102722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storageType</w:t>
      </w:r>
      <w:proofErr w:type="spellEnd"/>
      <w:r w:rsidRPr="009C3021">
        <w:rPr>
          <w:lang w:val="en-US" w:eastAsia="ar-SA"/>
        </w:rPr>
        <w:t xml:space="preserve"> ASM \</w:t>
      </w:r>
    </w:p>
    <w:p w14:paraId="06B9E2FA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characterset</w:t>
      </w:r>
      <w:proofErr w:type="spellEnd"/>
      <w:r w:rsidRPr="009C3021">
        <w:rPr>
          <w:lang w:val="en-US" w:eastAsia="ar-SA"/>
        </w:rPr>
        <w:t xml:space="preserve"> AL32UTF8 \</w:t>
      </w:r>
    </w:p>
    <w:p w14:paraId="244536F6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 -nodes node</w:t>
      </w:r>
      <w:proofErr w:type="gramStart"/>
      <w:r w:rsidRPr="009C3021">
        <w:rPr>
          <w:lang w:val="en-US" w:eastAsia="ar-SA"/>
        </w:rPr>
        <w:t>1,node</w:t>
      </w:r>
      <w:proofErr w:type="gramEnd"/>
      <w:r w:rsidRPr="009C3021">
        <w:rPr>
          <w:lang w:val="en-US" w:eastAsia="ar-SA"/>
        </w:rPr>
        <w:t>2</w:t>
      </w:r>
    </w:p>
    <w:p w14:paraId="0E5A4DF6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1F810C49">
          <v:rect id="_x0000_i1171" style="width:0;height:1.5pt" o:hralign="center" o:hrstd="t" o:hr="t" fillcolor="#a0a0a0" stroked="f"/>
        </w:pict>
      </w:r>
    </w:p>
    <w:p w14:paraId="396D886C" w14:textId="77777777" w:rsidR="009C3021" w:rsidRPr="009C3021" w:rsidRDefault="009C3021" w:rsidP="009C3021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8️</w:t>
      </w:r>
      <w:r w:rsidRPr="009C3021">
        <w:rPr>
          <w:rFonts w:ascii="Segoe UI Symbol" w:hAnsi="Segoe UI Symbol" w:cs="Segoe UI Symbol"/>
          <w:b/>
          <w:bCs/>
          <w:lang w:val="en-US" w:eastAsia="ar-SA"/>
        </w:rPr>
        <w:t>⃣</w:t>
      </w:r>
      <w:r w:rsidRPr="009C3021">
        <w:rPr>
          <w:b/>
          <w:bCs/>
          <w:lang w:val="en-US" w:eastAsia="ar-SA"/>
        </w:rPr>
        <w:t xml:space="preserve"> Post Setup Verification</w:t>
      </w:r>
    </w:p>
    <w:p w14:paraId="3A175799" w14:textId="77777777" w:rsidR="009C3021" w:rsidRPr="009C3021" w:rsidRDefault="009C3021" w:rsidP="009C3021">
      <w:pPr>
        <w:numPr>
          <w:ilvl w:val="0"/>
          <w:numId w:val="208"/>
        </w:numPr>
        <w:rPr>
          <w:lang w:val="en-US" w:eastAsia="ar-SA"/>
        </w:rPr>
      </w:pPr>
      <w:r w:rsidRPr="009C3021">
        <w:rPr>
          <w:lang w:val="en-US" w:eastAsia="ar-SA"/>
        </w:rPr>
        <w:t>Confirm services and listeners:</w:t>
      </w:r>
    </w:p>
    <w:p w14:paraId="2C88638C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075FB8F8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7E47C407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srvctl</w:t>
      </w:r>
      <w:proofErr w:type="spellEnd"/>
      <w:r w:rsidRPr="009C3021">
        <w:rPr>
          <w:lang w:val="en-US" w:eastAsia="ar-SA"/>
        </w:rPr>
        <w:t xml:space="preserve"> status database -d </w:t>
      </w:r>
      <w:proofErr w:type="spellStart"/>
      <w:r w:rsidRPr="009C3021">
        <w:rPr>
          <w:lang w:val="en-US" w:eastAsia="ar-SA"/>
        </w:rPr>
        <w:t>orcl</w:t>
      </w:r>
      <w:proofErr w:type="spellEnd"/>
    </w:p>
    <w:p w14:paraId="22383AC1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srvctl</w:t>
      </w:r>
      <w:proofErr w:type="spellEnd"/>
      <w:r w:rsidRPr="009C3021">
        <w:rPr>
          <w:lang w:val="en-US" w:eastAsia="ar-SA"/>
        </w:rPr>
        <w:t xml:space="preserve"> status instance -d </w:t>
      </w:r>
      <w:proofErr w:type="spellStart"/>
      <w:r w:rsidRPr="009C3021">
        <w:rPr>
          <w:lang w:val="en-US" w:eastAsia="ar-SA"/>
        </w:rPr>
        <w:t>orcl</w:t>
      </w:r>
      <w:proofErr w:type="spellEnd"/>
      <w:r w:rsidRPr="009C3021">
        <w:rPr>
          <w:lang w:val="en-US" w:eastAsia="ar-SA"/>
        </w:rPr>
        <w:t xml:space="preserve"> -</w:t>
      </w:r>
      <w:proofErr w:type="spellStart"/>
      <w:r w:rsidRPr="009C3021">
        <w:rPr>
          <w:lang w:val="en-US" w:eastAsia="ar-SA"/>
        </w:rPr>
        <w:t>i</w:t>
      </w:r>
      <w:proofErr w:type="spellEnd"/>
      <w:r w:rsidRPr="009C3021">
        <w:rPr>
          <w:lang w:val="en-US" w:eastAsia="ar-SA"/>
        </w:rPr>
        <w:t xml:space="preserve"> orcl1</w:t>
      </w:r>
    </w:p>
    <w:p w14:paraId="6232BB7A" w14:textId="77777777" w:rsidR="009C3021" w:rsidRPr="009C3021" w:rsidRDefault="009C3021" w:rsidP="009C3021">
      <w:pPr>
        <w:numPr>
          <w:ilvl w:val="0"/>
          <w:numId w:val="209"/>
        </w:numPr>
        <w:rPr>
          <w:lang w:val="en-US" w:eastAsia="ar-SA"/>
        </w:rPr>
      </w:pPr>
      <w:r w:rsidRPr="009C3021">
        <w:rPr>
          <w:lang w:val="en-US" w:eastAsia="ar-SA"/>
        </w:rPr>
        <w:t>Connect to RAC using SCAN:</w:t>
      </w:r>
    </w:p>
    <w:p w14:paraId="4F4F2E75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</w:t>
      </w:r>
    </w:p>
    <w:p w14:paraId="2BB61100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CopyEdit</w:t>
      </w:r>
      <w:proofErr w:type="spellEnd"/>
    </w:p>
    <w:p w14:paraId="02B70652" w14:textId="77777777" w:rsidR="009C3021" w:rsidRPr="009C3021" w:rsidRDefault="009C3021" w:rsidP="009C3021">
      <w:pPr>
        <w:rPr>
          <w:lang w:val="en-US" w:eastAsia="ar-SA"/>
        </w:rPr>
      </w:pPr>
      <w:proofErr w:type="spellStart"/>
      <w:r w:rsidRPr="009C3021">
        <w:rPr>
          <w:lang w:val="en-US" w:eastAsia="ar-SA"/>
        </w:rPr>
        <w:t>sqlplus</w:t>
      </w:r>
      <w:proofErr w:type="spellEnd"/>
      <w:r w:rsidRPr="009C3021">
        <w:rPr>
          <w:lang w:val="en-US" w:eastAsia="ar-SA"/>
        </w:rPr>
        <w:t xml:space="preserve"> </w:t>
      </w:r>
      <w:proofErr w:type="gramStart"/>
      <w:r w:rsidRPr="009C3021">
        <w:rPr>
          <w:lang w:val="en-US" w:eastAsia="ar-SA"/>
        </w:rPr>
        <w:t>sys@//</w:t>
      </w:r>
      <w:proofErr w:type="gramEnd"/>
      <w:r w:rsidRPr="009C3021">
        <w:rPr>
          <w:lang w:val="en-US" w:eastAsia="ar-SA"/>
        </w:rPr>
        <w:t>scan-name:1521/</w:t>
      </w:r>
      <w:proofErr w:type="spellStart"/>
      <w:r w:rsidRPr="009C3021">
        <w:rPr>
          <w:lang w:val="en-US" w:eastAsia="ar-SA"/>
        </w:rPr>
        <w:t>orcl</w:t>
      </w:r>
      <w:proofErr w:type="spellEnd"/>
      <w:r w:rsidRPr="009C3021">
        <w:rPr>
          <w:lang w:val="en-US" w:eastAsia="ar-SA"/>
        </w:rPr>
        <w:t xml:space="preserve"> as </w:t>
      </w:r>
      <w:proofErr w:type="spellStart"/>
      <w:r w:rsidRPr="009C3021">
        <w:rPr>
          <w:lang w:val="en-US" w:eastAsia="ar-SA"/>
        </w:rPr>
        <w:t>sysdba</w:t>
      </w:r>
      <w:proofErr w:type="spellEnd"/>
    </w:p>
    <w:p w14:paraId="427A18AF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34C104F1">
          <v:rect id="_x0000_i1172" style="width:0;height:1.5pt" o:hralign="center" o:hrstd="t" o:hr="t" fillcolor="#a0a0a0" stroked="f"/>
        </w:pict>
      </w:r>
    </w:p>
    <w:p w14:paraId="6111C173" w14:textId="77777777" w:rsidR="009C3021" w:rsidRPr="009C3021" w:rsidRDefault="009C3021" w:rsidP="009C3021">
      <w:pPr>
        <w:numPr>
          <w:ilvl w:val="0"/>
          <w:numId w:val="196"/>
        </w:numPr>
        <w:rPr>
          <w:b/>
          <w:bCs/>
          <w:lang w:val="en-US" w:eastAsia="ar-SA"/>
        </w:rPr>
      </w:pPr>
      <w:r w:rsidRPr="009C3021">
        <w:rPr>
          <w:rFonts w:ascii="Segoe UI Emoji" w:hAnsi="Segoe UI Emoji" w:cs="Segoe UI Emoji"/>
          <w:b/>
          <w:bCs/>
          <w:lang w:val="en-US" w:eastAsia="ar-SA"/>
        </w:rPr>
        <w:t>✅</w:t>
      </w:r>
      <w:r w:rsidRPr="009C3021">
        <w:rPr>
          <w:b/>
          <w:bCs/>
          <w:lang w:val="en-US" w:eastAsia="ar-SA"/>
        </w:rPr>
        <w:t xml:space="preserve"> Tools and Utilities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1"/>
        <w:gridCol w:w="2777"/>
      </w:tblGrid>
      <w:tr w:rsidR="009C3021" w:rsidRPr="009C3021" w14:paraId="4A9A5623" w14:textId="77777777" w:rsidTr="009C30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373B63" w14:textId="77777777" w:rsidR="009C3021" w:rsidRPr="009C3021" w:rsidRDefault="009C3021" w:rsidP="009C3021">
            <w:pPr>
              <w:rPr>
                <w:b/>
                <w:bCs/>
                <w:lang w:val="en-US" w:eastAsia="ar-SA"/>
              </w:rPr>
            </w:pPr>
            <w:r w:rsidRPr="009C3021">
              <w:rPr>
                <w:b/>
                <w:bCs/>
                <w:lang w:val="en-US" w:eastAsia="ar-SA"/>
              </w:rPr>
              <w:lastRenderedPageBreak/>
              <w:t>Tool</w:t>
            </w:r>
          </w:p>
        </w:tc>
        <w:tc>
          <w:tcPr>
            <w:tcW w:w="0" w:type="auto"/>
            <w:vAlign w:val="center"/>
            <w:hideMark/>
          </w:tcPr>
          <w:p w14:paraId="3EEDF9F1" w14:textId="77777777" w:rsidR="009C3021" w:rsidRPr="009C3021" w:rsidRDefault="009C3021" w:rsidP="009C3021">
            <w:pPr>
              <w:rPr>
                <w:b/>
                <w:bCs/>
                <w:lang w:val="en-US" w:eastAsia="ar-SA"/>
              </w:rPr>
            </w:pPr>
            <w:r w:rsidRPr="009C3021">
              <w:rPr>
                <w:b/>
                <w:bCs/>
                <w:lang w:val="en-US" w:eastAsia="ar-SA"/>
              </w:rPr>
              <w:t>Purpose</w:t>
            </w:r>
          </w:p>
        </w:tc>
      </w:tr>
      <w:tr w:rsidR="009C3021" w:rsidRPr="009C3021" w14:paraId="0AD7B69B" w14:textId="77777777" w:rsidTr="009C30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75BE0" w14:textId="77777777" w:rsidR="009C3021" w:rsidRPr="009C3021" w:rsidRDefault="009C3021" w:rsidP="009C3021">
            <w:pPr>
              <w:rPr>
                <w:lang w:val="en-US" w:eastAsia="ar-SA"/>
              </w:rPr>
            </w:pPr>
            <w:proofErr w:type="spellStart"/>
            <w:r w:rsidRPr="009C3021">
              <w:rPr>
                <w:lang w:val="en-US" w:eastAsia="ar-SA"/>
              </w:rPr>
              <w:t>srvctl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BC6E13" w14:textId="77777777" w:rsidR="009C3021" w:rsidRPr="009C3021" w:rsidRDefault="009C3021" w:rsidP="009C3021">
            <w:pPr>
              <w:rPr>
                <w:lang w:val="en-US" w:eastAsia="ar-SA"/>
              </w:rPr>
            </w:pPr>
            <w:r w:rsidRPr="009C3021">
              <w:rPr>
                <w:lang w:val="en-US" w:eastAsia="ar-SA"/>
              </w:rPr>
              <w:t>Manage RAC services/DB</w:t>
            </w:r>
          </w:p>
        </w:tc>
      </w:tr>
      <w:tr w:rsidR="009C3021" w:rsidRPr="009C3021" w14:paraId="66F7ECD2" w14:textId="77777777" w:rsidTr="009C30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51AC6" w14:textId="77777777" w:rsidR="009C3021" w:rsidRPr="009C3021" w:rsidRDefault="009C3021" w:rsidP="009C3021">
            <w:pPr>
              <w:rPr>
                <w:lang w:val="en-US" w:eastAsia="ar-SA"/>
              </w:rPr>
            </w:pPr>
            <w:proofErr w:type="spellStart"/>
            <w:r w:rsidRPr="009C3021">
              <w:rPr>
                <w:lang w:val="en-US" w:eastAsia="ar-SA"/>
              </w:rPr>
              <w:t>crsctl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60D5D3" w14:textId="77777777" w:rsidR="009C3021" w:rsidRPr="009C3021" w:rsidRDefault="009C3021" w:rsidP="009C3021">
            <w:pPr>
              <w:rPr>
                <w:lang w:val="en-US" w:eastAsia="ar-SA"/>
              </w:rPr>
            </w:pPr>
            <w:r w:rsidRPr="009C3021">
              <w:rPr>
                <w:lang w:val="en-US" w:eastAsia="ar-SA"/>
              </w:rPr>
              <w:t>Manage Cluster resources</w:t>
            </w:r>
          </w:p>
        </w:tc>
      </w:tr>
      <w:tr w:rsidR="009C3021" w:rsidRPr="009C3021" w14:paraId="78B1BF5F" w14:textId="77777777" w:rsidTr="009C30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52714" w14:textId="77777777" w:rsidR="009C3021" w:rsidRPr="009C3021" w:rsidRDefault="009C3021" w:rsidP="009C3021">
            <w:pPr>
              <w:rPr>
                <w:lang w:val="en-US" w:eastAsia="ar-SA"/>
              </w:rPr>
            </w:pPr>
            <w:proofErr w:type="spellStart"/>
            <w:r w:rsidRPr="009C3021">
              <w:rPr>
                <w:lang w:val="en-US" w:eastAsia="ar-SA"/>
              </w:rPr>
              <w:t>asmcmd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F90E99" w14:textId="77777777" w:rsidR="009C3021" w:rsidRPr="009C3021" w:rsidRDefault="009C3021" w:rsidP="009C3021">
            <w:pPr>
              <w:rPr>
                <w:lang w:val="en-US" w:eastAsia="ar-SA"/>
              </w:rPr>
            </w:pPr>
            <w:r w:rsidRPr="009C3021">
              <w:rPr>
                <w:lang w:val="en-US" w:eastAsia="ar-SA"/>
              </w:rPr>
              <w:t>Manage ASM disk groups/files</w:t>
            </w:r>
          </w:p>
        </w:tc>
      </w:tr>
      <w:tr w:rsidR="009C3021" w:rsidRPr="009C3021" w14:paraId="0C202D46" w14:textId="77777777" w:rsidTr="009C30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79DC4" w14:textId="77777777" w:rsidR="009C3021" w:rsidRPr="009C3021" w:rsidRDefault="009C3021" w:rsidP="009C3021">
            <w:pPr>
              <w:rPr>
                <w:lang w:val="en-US" w:eastAsia="ar-SA"/>
              </w:rPr>
            </w:pPr>
            <w:proofErr w:type="spellStart"/>
            <w:r w:rsidRPr="009C3021">
              <w:rPr>
                <w:lang w:val="en-US" w:eastAsia="ar-SA"/>
              </w:rPr>
              <w:t>oifcfg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3C4496" w14:textId="77777777" w:rsidR="009C3021" w:rsidRPr="009C3021" w:rsidRDefault="009C3021" w:rsidP="009C3021">
            <w:pPr>
              <w:rPr>
                <w:lang w:val="en-US" w:eastAsia="ar-SA"/>
              </w:rPr>
            </w:pPr>
            <w:r w:rsidRPr="009C3021">
              <w:rPr>
                <w:lang w:val="en-US" w:eastAsia="ar-SA"/>
              </w:rPr>
              <w:t>Configure Oracle interfaces</w:t>
            </w:r>
          </w:p>
        </w:tc>
      </w:tr>
      <w:tr w:rsidR="009C3021" w:rsidRPr="009C3021" w14:paraId="4D554139" w14:textId="77777777" w:rsidTr="009C30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596CB" w14:textId="77777777" w:rsidR="009C3021" w:rsidRPr="009C3021" w:rsidRDefault="009C3021" w:rsidP="009C3021">
            <w:pPr>
              <w:rPr>
                <w:lang w:val="en-US" w:eastAsia="ar-SA"/>
              </w:rPr>
            </w:pPr>
            <w:proofErr w:type="spellStart"/>
            <w:r w:rsidRPr="009C3021">
              <w:rPr>
                <w:lang w:val="en-US" w:eastAsia="ar-SA"/>
              </w:rPr>
              <w:t>cluvfy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26C4B6" w14:textId="77777777" w:rsidR="009C3021" w:rsidRPr="009C3021" w:rsidRDefault="009C3021" w:rsidP="009C3021">
            <w:pPr>
              <w:rPr>
                <w:lang w:val="en-US" w:eastAsia="ar-SA"/>
              </w:rPr>
            </w:pPr>
            <w:r w:rsidRPr="009C3021">
              <w:rPr>
                <w:lang w:val="en-US" w:eastAsia="ar-SA"/>
              </w:rPr>
              <w:t>Cluster verification utility</w:t>
            </w:r>
          </w:p>
        </w:tc>
      </w:tr>
    </w:tbl>
    <w:p w14:paraId="5AB41002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6BE762C5">
          <v:rect id="_x0000_i1173" style="width:0;height:1.5pt" o:hralign="center" o:hrstd="t" o:hr="t" fillcolor="#a0a0a0" stroked="f"/>
        </w:pict>
      </w:r>
    </w:p>
    <w:p w14:paraId="48D6F092" w14:textId="77777777" w:rsidR="009C3021" w:rsidRPr="009C3021" w:rsidRDefault="009C3021" w:rsidP="009C3021">
      <w:pPr>
        <w:numPr>
          <w:ilvl w:val="0"/>
          <w:numId w:val="196"/>
        </w:numPr>
        <w:rPr>
          <w:b/>
          <w:bCs/>
          <w:lang w:val="en-US" w:eastAsia="ar-SA"/>
        </w:rPr>
      </w:pPr>
      <w:r w:rsidRPr="009C3021">
        <w:rPr>
          <w:rFonts w:ascii="Segoe UI Emoji" w:hAnsi="Segoe UI Emoji" w:cs="Segoe UI Emoji"/>
          <w:b/>
          <w:bCs/>
          <w:lang w:val="en-US" w:eastAsia="ar-SA"/>
        </w:rPr>
        <w:t>⚠️</w:t>
      </w:r>
      <w:r w:rsidRPr="009C3021">
        <w:rPr>
          <w:b/>
          <w:bCs/>
          <w:lang w:val="en-US" w:eastAsia="ar-SA"/>
        </w:rPr>
        <w:t xml:space="preserve"> Best Practices</w:t>
      </w:r>
    </w:p>
    <w:p w14:paraId="78D7F4B1" w14:textId="77777777" w:rsidR="009C3021" w:rsidRPr="009C3021" w:rsidRDefault="009C3021" w:rsidP="009C3021">
      <w:pPr>
        <w:numPr>
          <w:ilvl w:val="0"/>
          <w:numId w:val="210"/>
        </w:numPr>
        <w:rPr>
          <w:lang w:val="en-US" w:eastAsia="ar-SA"/>
        </w:rPr>
      </w:pPr>
      <w:r w:rsidRPr="009C3021">
        <w:rPr>
          <w:lang w:val="en-US" w:eastAsia="ar-SA"/>
        </w:rPr>
        <w:t xml:space="preserve">Use </w:t>
      </w:r>
      <w:r w:rsidRPr="009C3021">
        <w:rPr>
          <w:b/>
          <w:bCs/>
          <w:lang w:val="en-US" w:eastAsia="ar-SA"/>
        </w:rPr>
        <w:t xml:space="preserve">Redundant ASM </w:t>
      </w:r>
      <w:proofErr w:type="spellStart"/>
      <w:r w:rsidRPr="009C3021">
        <w:rPr>
          <w:b/>
          <w:bCs/>
          <w:lang w:val="en-US" w:eastAsia="ar-SA"/>
        </w:rPr>
        <w:t>Diskgroups</w:t>
      </w:r>
      <w:proofErr w:type="spellEnd"/>
      <w:r w:rsidRPr="009C3021">
        <w:rPr>
          <w:lang w:val="en-US" w:eastAsia="ar-SA"/>
        </w:rPr>
        <w:t xml:space="preserve"> (DATA, FRA).</w:t>
      </w:r>
    </w:p>
    <w:p w14:paraId="0FD31A79" w14:textId="77777777" w:rsidR="009C3021" w:rsidRPr="009C3021" w:rsidRDefault="009C3021" w:rsidP="009C3021">
      <w:pPr>
        <w:numPr>
          <w:ilvl w:val="0"/>
          <w:numId w:val="210"/>
        </w:numPr>
        <w:rPr>
          <w:lang w:val="en-US" w:eastAsia="ar-SA"/>
        </w:rPr>
      </w:pPr>
      <w:r w:rsidRPr="009C3021">
        <w:rPr>
          <w:lang w:val="en-US" w:eastAsia="ar-SA"/>
        </w:rPr>
        <w:t>Regularly patch GI and RDBMS.</w:t>
      </w:r>
    </w:p>
    <w:p w14:paraId="30AB4449" w14:textId="77777777" w:rsidR="009C3021" w:rsidRPr="009C3021" w:rsidRDefault="009C3021" w:rsidP="009C3021">
      <w:pPr>
        <w:numPr>
          <w:ilvl w:val="0"/>
          <w:numId w:val="210"/>
        </w:numPr>
        <w:rPr>
          <w:lang w:val="en-US" w:eastAsia="ar-SA"/>
        </w:rPr>
      </w:pPr>
      <w:r w:rsidRPr="009C3021">
        <w:rPr>
          <w:lang w:val="en-US" w:eastAsia="ar-SA"/>
        </w:rPr>
        <w:t xml:space="preserve">Always use </w:t>
      </w:r>
      <w:proofErr w:type="spellStart"/>
      <w:r w:rsidRPr="009C3021">
        <w:rPr>
          <w:lang w:val="en-US" w:eastAsia="ar-SA"/>
        </w:rPr>
        <w:t>srvctl</w:t>
      </w:r>
      <w:proofErr w:type="spellEnd"/>
      <w:r w:rsidRPr="009C3021">
        <w:rPr>
          <w:lang w:val="en-US" w:eastAsia="ar-SA"/>
        </w:rPr>
        <w:t xml:space="preserve"> to manage RAC databases.</w:t>
      </w:r>
    </w:p>
    <w:p w14:paraId="3567846E" w14:textId="77777777" w:rsidR="009C3021" w:rsidRPr="009C3021" w:rsidRDefault="009C3021" w:rsidP="009C3021">
      <w:pPr>
        <w:numPr>
          <w:ilvl w:val="0"/>
          <w:numId w:val="210"/>
        </w:numPr>
        <w:rPr>
          <w:lang w:val="en-US" w:eastAsia="ar-SA"/>
        </w:rPr>
      </w:pPr>
      <w:r w:rsidRPr="009C3021">
        <w:rPr>
          <w:lang w:val="en-US" w:eastAsia="ar-SA"/>
        </w:rPr>
        <w:t>Monitor SCAN listener and VIPs for HA.</w:t>
      </w:r>
    </w:p>
    <w:p w14:paraId="5F50369E" w14:textId="77777777" w:rsidR="009C3021" w:rsidRPr="009C3021" w:rsidRDefault="009C3021" w:rsidP="009C3021">
      <w:pPr>
        <w:numPr>
          <w:ilvl w:val="0"/>
          <w:numId w:val="210"/>
        </w:numPr>
        <w:rPr>
          <w:lang w:val="en-US" w:eastAsia="ar-SA"/>
        </w:rPr>
      </w:pPr>
      <w:r w:rsidRPr="009C3021">
        <w:rPr>
          <w:lang w:val="en-US" w:eastAsia="ar-SA"/>
        </w:rPr>
        <w:t>Backup OCR and Voting Disks regularly.</w:t>
      </w:r>
    </w:p>
    <w:p w14:paraId="234C3041" w14:textId="77777777" w:rsidR="009C3021" w:rsidRPr="009C3021" w:rsidRDefault="00000000" w:rsidP="009C3021">
      <w:pPr>
        <w:rPr>
          <w:lang w:val="en-US" w:eastAsia="ar-SA"/>
        </w:rPr>
      </w:pPr>
      <w:r>
        <w:rPr>
          <w:lang w:val="en-US" w:eastAsia="ar-SA"/>
        </w:rPr>
        <w:pict w14:anchorId="26C51BE0">
          <v:rect id="_x0000_i1174" style="width:0;height:1.5pt" o:hralign="center" o:hrstd="t" o:hr="t" fillcolor="#a0a0a0" stroked="f"/>
        </w:pict>
      </w:r>
    </w:p>
    <w:p w14:paraId="3CE3F3D2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 xml:space="preserve">Would you like a </w:t>
      </w:r>
      <w:r w:rsidRPr="009C3021">
        <w:rPr>
          <w:b/>
          <w:bCs/>
          <w:lang w:val="en-US" w:eastAsia="ar-SA"/>
        </w:rPr>
        <w:t>Bash automation script</w:t>
      </w:r>
      <w:r w:rsidRPr="009C3021">
        <w:rPr>
          <w:lang w:val="en-US" w:eastAsia="ar-SA"/>
        </w:rPr>
        <w:t xml:space="preserve"> for setting up prerequisites and verification, or a </w:t>
      </w:r>
      <w:r w:rsidRPr="009C3021">
        <w:rPr>
          <w:b/>
          <w:bCs/>
          <w:lang w:val="en-US" w:eastAsia="ar-SA"/>
        </w:rPr>
        <w:t>checklist template</w:t>
      </w:r>
      <w:r w:rsidRPr="009C3021">
        <w:rPr>
          <w:lang w:val="en-US" w:eastAsia="ar-SA"/>
        </w:rPr>
        <w:t xml:space="preserve"> (Excel/PDF) to track RAC setup tasks?</w:t>
      </w:r>
    </w:p>
    <w:p w14:paraId="100DA0B3" w14:textId="77777777" w:rsidR="009C3021" w:rsidRPr="009C3021" w:rsidRDefault="009C3021" w:rsidP="009C3021">
      <w:pPr>
        <w:numPr>
          <w:ilvl w:val="0"/>
          <w:numId w:val="196"/>
        </w:numPr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You said:</w:t>
      </w:r>
    </w:p>
    <w:p w14:paraId="75DAAB98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Bash automation script</w:t>
      </w:r>
    </w:p>
    <w:p w14:paraId="60F5EBBD" w14:textId="77777777" w:rsidR="009C3021" w:rsidRPr="009C3021" w:rsidRDefault="009C3021" w:rsidP="009C3021">
      <w:pPr>
        <w:numPr>
          <w:ilvl w:val="0"/>
          <w:numId w:val="196"/>
        </w:numPr>
        <w:rPr>
          <w:b/>
          <w:bCs/>
          <w:lang w:val="en-US" w:eastAsia="ar-SA"/>
        </w:rPr>
      </w:pPr>
      <w:r w:rsidRPr="009C3021">
        <w:rPr>
          <w:b/>
          <w:bCs/>
          <w:lang w:val="en-US" w:eastAsia="ar-SA"/>
        </w:rPr>
        <w:t>ChatGPT said:</w:t>
      </w:r>
    </w:p>
    <w:p w14:paraId="5561A5DF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Here is your Bash automation script for setting up Oracle RAC prerequisites:</w:t>
      </w:r>
    </w:p>
    <w:p w14:paraId="1E2551A7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rFonts w:ascii="Segoe UI Emoji" w:hAnsi="Segoe UI Emoji" w:cs="Segoe UI Emoji"/>
          <w:lang w:val="en-US" w:eastAsia="ar-SA"/>
        </w:rPr>
        <w:t>🔧</w:t>
      </w:r>
      <w:r w:rsidRPr="009C3021">
        <w:rPr>
          <w:lang w:val="en-US" w:eastAsia="ar-SA"/>
        </w:rPr>
        <w:t xml:space="preserve"> Download oracle_rac_prereq_setup.sh</w:t>
      </w:r>
    </w:p>
    <w:p w14:paraId="18BA2DE4" w14:textId="77777777" w:rsidR="009C3021" w:rsidRPr="009C3021" w:rsidRDefault="009C3021" w:rsidP="009C3021">
      <w:pPr>
        <w:rPr>
          <w:lang w:val="en-US" w:eastAsia="ar-SA"/>
        </w:rPr>
      </w:pPr>
      <w:r w:rsidRPr="009C3021">
        <w:rPr>
          <w:lang w:val="en-US" w:eastAsia="ar-SA"/>
        </w:rPr>
        <w:t>This script performs the following:</w:t>
      </w:r>
    </w:p>
    <w:p w14:paraId="397F3C7A" w14:textId="77777777" w:rsidR="009C3021" w:rsidRPr="009C3021" w:rsidRDefault="009C3021" w:rsidP="009C3021">
      <w:pPr>
        <w:numPr>
          <w:ilvl w:val="0"/>
          <w:numId w:val="211"/>
        </w:numPr>
        <w:rPr>
          <w:lang w:val="en-US" w:eastAsia="ar-SA"/>
        </w:rPr>
      </w:pPr>
      <w:r w:rsidRPr="009C3021">
        <w:rPr>
          <w:lang w:val="en-US" w:eastAsia="ar-SA"/>
        </w:rPr>
        <w:t>Installs necessary packages</w:t>
      </w:r>
    </w:p>
    <w:p w14:paraId="613FD415" w14:textId="77777777" w:rsidR="009C3021" w:rsidRPr="009C3021" w:rsidRDefault="009C3021" w:rsidP="009C3021">
      <w:pPr>
        <w:numPr>
          <w:ilvl w:val="0"/>
          <w:numId w:val="211"/>
        </w:numPr>
        <w:rPr>
          <w:lang w:val="en-US" w:eastAsia="ar-SA"/>
        </w:rPr>
      </w:pPr>
      <w:r w:rsidRPr="009C3021">
        <w:rPr>
          <w:lang w:val="en-US" w:eastAsia="ar-SA"/>
        </w:rPr>
        <w:t xml:space="preserve">Disables </w:t>
      </w:r>
      <w:proofErr w:type="spellStart"/>
      <w:r w:rsidRPr="009C3021">
        <w:rPr>
          <w:lang w:val="en-US" w:eastAsia="ar-SA"/>
        </w:rPr>
        <w:t>SELinux</w:t>
      </w:r>
      <w:proofErr w:type="spellEnd"/>
      <w:r w:rsidRPr="009C3021">
        <w:rPr>
          <w:lang w:val="en-US" w:eastAsia="ar-SA"/>
        </w:rPr>
        <w:t xml:space="preserve"> and firewall</w:t>
      </w:r>
    </w:p>
    <w:p w14:paraId="68B81992" w14:textId="77777777" w:rsidR="009C3021" w:rsidRPr="009C3021" w:rsidRDefault="009C3021" w:rsidP="009C3021">
      <w:pPr>
        <w:numPr>
          <w:ilvl w:val="0"/>
          <w:numId w:val="211"/>
        </w:numPr>
        <w:rPr>
          <w:lang w:val="en-US" w:eastAsia="ar-SA"/>
        </w:rPr>
      </w:pPr>
      <w:r w:rsidRPr="009C3021">
        <w:rPr>
          <w:lang w:val="en-US" w:eastAsia="ar-SA"/>
        </w:rPr>
        <w:t>Creates Oracle user and groups</w:t>
      </w:r>
    </w:p>
    <w:p w14:paraId="79B9DE1C" w14:textId="77777777" w:rsidR="009C3021" w:rsidRPr="009C3021" w:rsidRDefault="009C3021" w:rsidP="009C3021">
      <w:pPr>
        <w:numPr>
          <w:ilvl w:val="0"/>
          <w:numId w:val="211"/>
        </w:numPr>
        <w:rPr>
          <w:lang w:val="en-US" w:eastAsia="ar-SA"/>
        </w:rPr>
      </w:pPr>
      <w:r w:rsidRPr="009C3021">
        <w:rPr>
          <w:lang w:val="en-US" w:eastAsia="ar-SA"/>
        </w:rPr>
        <w:t>Configures kernel and user limits</w:t>
      </w:r>
    </w:p>
    <w:p w14:paraId="193FB8DF" w14:textId="51D62FC1" w:rsidR="009C3021" w:rsidRDefault="00154231" w:rsidP="009C3021">
      <w:pPr>
        <w:rPr>
          <w:lang w:val="en-US" w:eastAsia="ar-SA"/>
        </w:rPr>
      </w:pPr>
      <w:r>
        <w:rPr>
          <w:lang w:val="en-US" w:eastAsia="ar-SA"/>
        </w:rPr>
        <w:object w:dxaOrig="1532" w:dyaOrig="991" w14:anchorId="20F2E1F2">
          <v:shape id="_x0000_i1175" type="#_x0000_t75" style="width:76.5pt;height:49.5pt" o:ole="">
            <v:imagedata r:id="rId19" o:title=""/>
          </v:shape>
          <o:OLEObject Type="Embed" ProgID="Package" ShapeID="_x0000_i1175" DrawAspect="Icon" ObjectID="_1815478073" r:id="rId20"/>
        </w:object>
      </w:r>
    </w:p>
    <w:p w14:paraId="51BAAB55" w14:textId="77777777" w:rsidR="00154231" w:rsidRDefault="00154231" w:rsidP="009C3021">
      <w:pPr>
        <w:rPr>
          <w:lang w:val="en-US" w:eastAsia="ar-SA"/>
        </w:rPr>
      </w:pPr>
    </w:p>
    <w:p w14:paraId="4FC68E2E" w14:textId="01C3A361" w:rsidR="00154231" w:rsidRDefault="00154231" w:rsidP="009C3021">
      <w:pPr>
        <w:rPr>
          <w:lang w:val="en-US" w:eastAsia="ar-SA"/>
        </w:rPr>
      </w:pPr>
      <w:r>
        <w:rPr>
          <w:lang w:val="en-US" w:eastAsia="ar-SA"/>
        </w:rPr>
        <w:object w:dxaOrig="1532" w:dyaOrig="991" w14:anchorId="495F6913">
          <v:shape id="_x0000_i1176" type="#_x0000_t75" style="width:76.5pt;height:49.5pt" o:ole="">
            <v:imagedata r:id="rId13" o:title=""/>
          </v:shape>
          <o:OLEObject Type="Embed" ProgID="Package" ShapeID="_x0000_i1176" DrawAspect="Icon" ObjectID="_1815478074" r:id="rId21"/>
        </w:object>
      </w:r>
    </w:p>
    <w:p w14:paraId="35A4DCCC" w14:textId="77777777" w:rsidR="00AE574E" w:rsidRDefault="00AE574E" w:rsidP="009C3021">
      <w:pPr>
        <w:rPr>
          <w:lang w:val="en-US" w:eastAsia="ar-SA"/>
        </w:rPr>
      </w:pPr>
    </w:p>
    <w:p w14:paraId="79B6DEA2" w14:textId="1F08EDD7" w:rsidR="00D22250" w:rsidRDefault="00D22250" w:rsidP="009C3021">
      <w:pPr>
        <w:rPr>
          <w:lang w:val="en-US" w:eastAsia="ar-SA"/>
        </w:rPr>
      </w:pPr>
      <w:proofErr w:type="spellStart"/>
      <w:r>
        <w:rPr>
          <w:lang w:val="en-US" w:eastAsia="ar-SA"/>
        </w:rPr>
        <w:t>Oracledatabase@Azure</w:t>
      </w:r>
      <w:proofErr w:type="spellEnd"/>
    </w:p>
    <w:p w14:paraId="727BDE4F" w14:textId="77777777" w:rsidR="00D22250" w:rsidRDefault="00D22250" w:rsidP="009C3021">
      <w:pPr>
        <w:rPr>
          <w:lang w:val="en-US" w:eastAsia="ar-SA"/>
        </w:rPr>
      </w:pPr>
    </w:p>
    <w:p w14:paraId="651D524B" w14:textId="71102FE3" w:rsidR="00AE574E" w:rsidRDefault="0096273F" w:rsidP="009C3021">
      <w:pPr>
        <w:rPr>
          <w:lang w:val="en-US" w:eastAsia="ar-SA"/>
        </w:rPr>
      </w:pPr>
      <w:r w:rsidRPr="0096273F">
        <w:rPr>
          <w:noProof/>
          <w:lang w:val="en-US" w:eastAsia="ar-SA"/>
        </w:rPr>
        <w:drawing>
          <wp:inline distT="0" distB="0" distL="0" distR="0" wp14:anchorId="150A113A" wp14:editId="3E4397FE">
            <wp:extent cx="3181794" cy="914528"/>
            <wp:effectExtent l="0" t="0" r="0" b="0"/>
            <wp:docPr id="198692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92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12A5" w14:textId="77777777" w:rsidR="00AE574E" w:rsidRDefault="00AE574E" w:rsidP="009C3021">
      <w:pPr>
        <w:rPr>
          <w:lang w:val="en-US" w:eastAsia="ar-SA"/>
        </w:rPr>
      </w:pPr>
    </w:p>
    <w:p w14:paraId="243A3D9A" w14:textId="3E210D3E" w:rsidR="00AE574E" w:rsidRDefault="00AE574E" w:rsidP="009C3021">
      <w:pPr>
        <w:rPr>
          <w:lang w:val="en-US" w:eastAsia="ar-SA"/>
        </w:rPr>
      </w:pPr>
      <w:r w:rsidRPr="00AE574E">
        <w:rPr>
          <w:noProof/>
          <w:lang w:val="en-US" w:eastAsia="ar-SA"/>
        </w:rPr>
        <w:drawing>
          <wp:inline distT="0" distB="0" distL="0" distR="0" wp14:anchorId="1505CF34" wp14:editId="538F71E2">
            <wp:extent cx="5943600" cy="4116705"/>
            <wp:effectExtent l="0" t="0" r="0" b="0"/>
            <wp:docPr id="93540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7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C264" w14:textId="01282412" w:rsidR="0096273F" w:rsidRDefault="0096273F" w:rsidP="009C3021">
      <w:pPr>
        <w:rPr>
          <w:lang w:val="en-US" w:eastAsia="ar-SA"/>
        </w:rPr>
      </w:pPr>
      <w:r w:rsidRPr="0096273F">
        <w:rPr>
          <w:noProof/>
          <w:lang w:val="en-US" w:eastAsia="ar-SA"/>
        </w:rPr>
        <w:lastRenderedPageBreak/>
        <w:drawing>
          <wp:inline distT="0" distB="0" distL="0" distR="0" wp14:anchorId="7BFC65DB" wp14:editId="0BBF39FF">
            <wp:extent cx="5943600" cy="2768600"/>
            <wp:effectExtent l="0" t="0" r="0" b="0"/>
            <wp:docPr id="1691689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8932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AF48" w14:textId="77777777" w:rsidR="0096273F" w:rsidRDefault="0096273F" w:rsidP="009C3021">
      <w:pPr>
        <w:rPr>
          <w:lang w:val="en-US" w:eastAsia="ar-SA"/>
        </w:rPr>
      </w:pPr>
    </w:p>
    <w:p w14:paraId="78D289B6" w14:textId="4CF47D69" w:rsidR="0096273F" w:rsidRDefault="0096273F" w:rsidP="009C3021">
      <w:pPr>
        <w:rPr>
          <w:lang w:val="en-US" w:eastAsia="ar-SA"/>
        </w:rPr>
      </w:pPr>
      <w:r w:rsidRPr="0096273F">
        <w:rPr>
          <w:noProof/>
          <w:lang w:val="en-US" w:eastAsia="ar-SA"/>
        </w:rPr>
        <w:lastRenderedPageBreak/>
        <w:drawing>
          <wp:inline distT="0" distB="0" distL="0" distR="0" wp14:anchorId="5A7BFDC9" wp14:editId="76996886">
            <wp:extent cx="5943600" cy="5739765"/>
            <wp:effectExtent l="0" t="0" r="0" b="0"/>
            <wp:docPr id="79373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8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AC88" w14:textId="77777777" w:rsidR="0096273F" w:rsidRDefault="0096273F" w:rsidP="009C3021">
      <w:pPr>
        <w:rPr>
          <w:lang w:val="en-US" w:eastAsia="ar-SA"/>
        </w:rPr>
      </w:pPr>
    </w:p>
    <w:p w14:paraId="758817CB" w14:textId="235EDA11" w:rsidR="0096273F" w:rsidRDefault="00AB2F4C" w:rsidP="009C3021">
      <w:pPr>
        <w:rPr>
          <w:lang w:val="en-US" w:eastAsia="ar-SA"/>
        </w:rPr>
      </w:pPr>
      <w:r w:rsidRPr="00AB2F4C">
        <w:rPr>
          <w:noProof/>
          <w:lang w:val="en-US" w:eastAsia="ar-SA"/>
        </w:rPr>
        <w:lastRenderedPageBreak/>
        <w:drawing>
          <wp:inline distT="0" distB="0" distL="0" distR="0" wp14:anchorId="08E094B9" wp14:editId="6A1020D2">
            <wp:extent cx="5943600" cy="2943860"/>
            <wp:effectExtent l="0" t="0" r="0" b="8890"/>
            <wp:docPr id="2057682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8235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00D2" w14:textId="77777777" w:rsidR="00A56D88" w:rsidRDefault="00A56D88" w:rsidP="009C3021">
      <w:pPr>
        <w:rPr>
          <w:lang w:val="en-US" w:eastAsia="ar-SA"/>
        </w:rPr>
      </w:pPr>
    </w:p>
    <w:p w14:paraId="0848D836" w14:textId="7172ED69" w:rsidR="00A56D88" w:rsidRDefault="00A56D88" w:rsidP="009C3021">
      <w:pPr>
        <w:rPr>
          <w:lang w:val="en-US" w:eastAsia="ar-SA"/>
        </w:rPr>
      </w:pPr>
      <w:r w:rsidRPr="00A56D88">
        <w:rPr>
          <w:noProof/>
          <w:lang w:val="en-US" w:eastAsia="ar-SA"/>
        </w:rPr>
        <w:drawing>
          <wp:inline distT="0" distB="0" distL="0" distR="0" wp14:anchorId="610AC0D1" wp14:editId="18FFAD64">
            <wp:extent cx="5943600" cy="2602230"/>
            <wp:effectExtent l="0" t="0" r="0" b="7620"/>
            <wp:docPr id="454669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950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AA0F" w14:textId="77777777" w:rsidR="00A56D88" w:rsidRDefault="00A56D88" w:rsidP="009C3021">
      <w:pPr>
        <w:rPr>
          <w:lang w:val="en-US" w:eastAsia="ar-SA"/>
        </w:rPr>
      </w:pPr>
    </w:p>
    <w:p w14:paraId="17E72192" w14:textId="5BE69383" w:rsidR="00A56D88" w:rsidRDefault="00DA73AC" w:rsidP="009C3021">
      <w:pPr>
        <w:rPr>
          <w:lang w:val="en-US" w:eastAsia="ar-SA"/>
        </w:rPr>
      </w:pPr>
      <w:r w:rsidRPr="00DA73AC">
        <w:rPr>
          <w:noProof/>
          <w:lang w:val="en-US" w:eastAsia="ar-SA"/>
        </w:rPr>
        <w:lastRenderedPageBreak/>
        <w:drawing>
          <wp:inline distT="0" distB="0" distL="0" distR="0" wp14:anchorId="37B6019A" wp14:editId="1F0BE40D">
            <wp:extent cx="5943600" cy="2948940"/>
            <wp:effectExtent l="0" t="0" r="0" b="3810"/>
            <wp:docPr id="425268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6877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C53E" w14:textId="77777777" w:rsidR="00DA73AC" w:rsidRDefault="00DA73AC" w:rsidP="009C3021">
      <w:pPr>
        <w:rPr>
          <w:lang w:val="en-US" w:eastAsia="ar-SA"/>
        </w:rPr>
      </w:pPr>
    </w:p>
    <w:p w14:paraId="0FB14760" w14:textId="5571842B" w:rsidR="00DA73AC" w:rsidRDefault="002A76C2" w:rsidP="009C3021">
      <w:pPr>
        <w:rPr>
          <w:lang w:val="en-US" w:eastAsia="ar-SA"/>
        </w:rPr>
      </w:pPr>
      <w:r w:rsidRPr="002A76C2">
        <w:rPr>
          <w:noProof/>
          <w:lang w:val="en-US" w:eastAsia="ar-SA"/>
        </w:rPr>
        <w:drawing>
          <wp:inline distT="0" distB="0" distL="0" distR="0" wp14:anchorId="7EE8503E" wp14:editId="1081DE79">
            <wp:extent cx="5943600" cy="2943225"/>
            <wp:effectExtent l="0" t="0" r="0" b="9525"/>
            <wp:docPr id="12492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CFE0" w14:textId="4AECD53F" w:rsidR="0096273F" w:rsidRDefault="002A76C2" w:rsidP="009C3021">
      <w:pPr>
        <w:rPr>
          <w:lang w:val="en-US" w:eastAsia="ar-SA"/>
        </w:rPr>
      </w:pPr>
      <w:r w:rsidRPr="002A76C2">
        <w:rPr>
          <w:noProof/>
          <w:lang w:val="en-US" w:eastAsia="ar-SA"/>
        </w:rPr>
        <w:lastRenderedPageBreak/>
        <w:drawing>
          <wp:inline distT="0" distB="0" distL="0" distR="0" wp14:anchorId="7ABDAE7F" wp14:editId="42C08B21">
            <wp:extent cx="5943600" cy="3026410"/>
            <wp:effectExtent l="0" t="0" r="0" b="2540"/>
            <wp:docPr id="422976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7685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5E46" w14:textId="12B1D71F" w:rsidR="002A76C2" w:rsidRDefault="002A76C2" w:rsidP="009C3021">
      <w:pPr>
        <w:rPr>
          <w:lang w:val="en-US" w:eastAsia="ar-SA"/>
        </w:rPr>
      </w:pPr>
      <w:r w:rsidRPr="002A76C2">
        <w:rPr>
          <w:noProof/>
          <w:lang w:val="en-US" w:eastAsia="ar-SA"/>
        </w:rPr>
        <w:drawing>
          <wp:inline distT="0" distB="0" distL="0" distR="0" wp14:anchorId="4B968C9D" wp14:editId="76D34161">
            <wp:extent cx="5943600" cy="2444115"/>
            <wp:effectExtent l="0" t="0" r="0" b="0"/>
            <wp:docPr id="1895746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648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8FC" w14:textId="77777777" w:rsidR="002A76C2" w:rsidRDefault="002A76C2" w:rsidP="009C3021">
      <w:pPr>
        <w:rPr>
          <w:lang w:val="en-US" w:eastAsia="ar-SA"/>
        </w:rPr>
      </w:pPr>
    </w:p>
    <w:p w14:paraId="48393DDF" w14:textId="04BF2C2D" w:rsidR="002A76C2" w:rsidRDefault="00E8063B" w:rsidP="009C3021">
      <w:pPr>
        <w:rPr>
          <w:lang w:val="en-US" w:eastAsia="ar-SA"/>
        </w:rPr>
      </w:pPr>
      <w:hyperlink r:id="rId32" w:history="1">
        <w:r w:rsidRPr="0059171F">
          <w:rPr>
            <w:rStyle w:val="Hyperlink"/>
            <w:lang w:val="en-US" w:eastAsia="ar-SA"/>
          </w:rPr>
          <w:t>https://www.youtube.com/watch?v=oTd6JENiSas&amp;list=PLH8y1BNPAKjJgJtGc52_DQRxbCCCdrjeP</w:t>
        </w:r>
      </w:hyperlink>
    </w:p>
    <w:p w14:paraId="7A9AF5B4" w14:textId="77777777" w:rsidR="00E8063B" w:rsidRDefault="00E8063B" w:rsidP="009C3021">
      <w:pPr>
        <w:rPr>
          <w:lang w:val="en-US" w:eastAsia="ar-SA"/>
        </w:rPr>
      </w:pPr>
    </w:p>
    <w:p w14:paraId="084FAA08" w14:textId="77777777" w:rsidR="00E8063B" w:rsidRDefault="00E8063B" w:rsidP="009C3021">
      <w:pPr>
        <w:rPr>
          <w:lang w:val="en-US" w:eastAsia="ar-SA"/>
        </w:rPr>
      </w:pPr>
    </w:p>
    <w:p w14:paraId="5BD05ED2" w14:textId="77777777" w:rsidR="002A76C2" w:rsidRPr="009C3021" w:rsidRDefault="002A76C2" w:rsidP="009C3021">
      <w:pPr>
        <w:rPr>
          <w:lang w:val="en-US" w:eastAsia="ar-SA"/>
        </w:rPr>
      </w:pPr>
    </w:p>
    <w:p w14:paraId="67A3DD99" w14:textId="77777777" w:rsidR="00FF7D90" w:rsidRDefault="00FF7D90" w:rsidP="00FF7D90"/>
    <w:p w14:paraId="147918E4" w14:textId="77777777" w:rsidR="00FF7D90" w:rsidRDefault="00FF7D90" w:rsidP="00FF7D90"/>
    <w:p w14:paraId="04BCA24C" w14:textId="77777777" w:rsidR="00FF7D90" w:rsidRDefault="00FF7D90" w:rsidP="00FF7D90"/>
    <w:p w14:paraId="446F01C4" w14:textId="77777777" w:rsidR="00E45889" w:rsidRDefault="00E45889" w:rsidP="00E45889"/>
    <w:p w14:paraId="3A6DFE71" w14:textId="77777777" w:rsidR="00E45889" w:rsidRDefault="00E45889" w:rsidP="00E45889">
      <w:pPr>
        <w:pStyle w:val="Heading1"/>
        <w:spacing w:before="120" w:after="120"/>
        <w:rPr>
          <w:rFonts w:ascii="Calibri" w:hAnsi="Calibri" w:cs="Calibri"/>
        </w:rPr>
      </w:pPr>
      <w:r>
        <w:rPr>
          <w:rFonts w:ascii="Calibri" w:hAnsi="Calibri" w:cs="Calibri"/>
        </w:rPr>
        <w:t xml:space="preserve"> SQL server </w:t>
      </w:r>
      <w:r>
        <w:rPr>
          <w:rFonts w:ascii="Calibri" w:hAnsi="Calibri" w:cs="Calibri"/>
        </w:rPr>
        <w:t>dba</w:t>
      </w:r>
    </w:p>
    <w:p w14:paraId="7700DBEF" w14:textId="77777777" w:rsidR="00E45889" w:rsidRDefault="00E45889" w:rsidP="00E45889">
      <w:pPr>
        <w:pStyle w:val="NormalWeb"/>
      </w:pPr>
      <w:proofErr w:type="gramStart"/>
      <w:r>
        <w:rPr>
          <w:rFonts w:hAnsi="Symbol"/>
        </w:rPr>
        <w:t></w:t>
      </w:r>
      <w:r>
        <w:t xml:space="preserve">  Client</w:t>
      </w:r>
      <w:proofErr w:type="gramEnd"/>
      <w:r>
        <w:t xml:space="preserve"> sends a T-SQL request via TDS protocol.</w:t>
      </w:r>
    </w:p>
    <w:p w14:paraId="77025AEE" w14:textId="77777777" w:rsidR="00E45889" w:rsidRDefault="00E45889" w:rsidP="00E45889">
      <w:pPr>
        <w:pStyle w:val="NormalWeb"/>
      </w:pPr>
      <w:proofErr w:type="gramStart"/>
      <w:r>
        <w:rPr>
          <w:rFonts w:hAnsi="Symbol"/>
        </w:rPr>
        <w:t></w:t>
      </w:r>
      <w:r>
        <w:t xml:space="preserve">  Protocol</w:t>
      </w:r>
      <w:proofErr w:type="gramEnd"/>
      <w:r>
        <w:t xml:space="preserve"> layer receives and forwards to Relational Engine.</w:t>
      </w:r>
    </w:p>
    <w:p w14:paraId="30674716" w14:textId="77777777" w:rsidR="00E45889" w:rsidRDefault="00E45889" w:rsidP="00E45889">
      <w:pPr>
        <w:pStyle w:val="NormalWeb"/>
      </w:pPr>
      <w:proofErr w:type="gramStart"/>
      <w:r>
        <w:rPr>
          <w:rFonts w:hAnsi="Symbol"/>
        </w:rPr>
        <w:t></w:t>
      </w:r>
      <w:r>
        <w:t xml:space="preserve">  Query</w:t>
      </w:r>
      <w:proofErr w:type="gramEnd"/>
      <w:r>
        <w:t xml:space="preserve"> parsed, optimized, and execution plan created.</w:t>
      </w:r>
    </w:p>
    <w:p w14:paraId="051EDCC1" w14:textId="77777777" w:rsidR="00E45889" w:rsidRDefault="00E45889" w:rsidP="00E45889">
      <w:pPr>
        <w:pStyle w:val="NormalWeb"/>
      </w:pPr>
      <w:proofErr w:type="gramStart"/>
      <w:r>
        <w:rPr>
          <w:rFonts w:hAnsi="Symbol"/>
        </w:rPr>
        <w:t></w:t>
      </w:r>
      <w:r>
        <w:t xml:space="preserve">  Execution</w:t>
      </w:r>
      <w:proofErr w:type="gramEnd"/>
      <w:r>
        <w:t xml:space="preserve"> engine interacts with Storage Engine.</w:t>
      </w:r>
    </w:p>
    <w:p w14:paraId="0C078FB7" w14:textId="77777777" w:rsidR="00E45889" w:rsidRDefault="00E45889" w:rsidP="00E45889">
      <w:pPr>
        <w:pStyle w:val="NormalWeb"/>
      </w:pPr>
      <w:proofErr w:type="gramStart"/>
      <w:r>
        <w:rPr>
          <w:rFonts w:hAnsi="Symbol"/>
        </w:rPr>
        <w:t></w:t>
      </w:r>
      <w:r>
        <w:t xml:space="preserve">  Data</w:t>
      </w:r>
      <w:proofErr w:type="gramEnd"/>
      <w:r>
        <w:t xml:space="preserve"> pages loaded via Buffer Manager.</w:t>
      </w:r>
    </w:p>
    <w:p w14:paraId="19210A6B" w14:textId="77777777" w:rsidR="00E45889" w:rsidRDefault="00E45889" w:rsidP="00E45889">
      <w:pPr>
        <w:pStyle w:val="NormalWeb"/>
      </w:pPr>
      <w:proofErr w:type="gramStart"/>
      <w:r>
        <w:rPr>
          <w:rFonts w:hAnsi="Symbol"/>
        </w:rPr>
        <w:t></w:t>
      </w:r>
      <w:r>
        <w:t xml:space="preserve">  Results</w:t>
      </w:r>
      <w:proofErr w:type="gramEnd"/>
      <w:r>
        <w:t xml:space="preserve"> returned to client</w:t>
      </w:r>
    </w:p>
    <w:p w14:paraId="1CCCFC21" w14:textId="77777777" w:rsidR="00E45889" w:rsidRDefault="00E45889" w:rsidP="00E45889">
      <w:pPr>
        <w:pStyle w:val="NormalWeb"/>
      </w:pPr>
    </w:p>
    <w:p w14:paraId="395BE190" w14:textId="77777777" w:rsidR="00E45889" w:rsidRPr="00E45889" w:rsidRDefault="00E45889" w:rsidP="00E45889">
      <w:pPr>
        <w:pStyle w:val="NormalWeb"/>
        <w:rPr>
          <w:b/>
          <w:bCs/>
        </w:rPr>
      </w:pPr>
      <w:r w:rsidRPr="00E45889">
        <w:rPr>
          <w:b/>
          <w:bCs/>
          <w:highlight w:val="yellow"/>
        </w:rPr>
        <w:t>SQL Server Data Storage Structure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9"/>
        <w:gridCol w:w="6580"/>
      </w:tblGrid>
      <w:tr w:rsidR="00E45889" w:rsidRPr="00E45889" w14:paraId="3D3CD693" w14:textId="77777777" w:rsidTr="00E458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E92E87" w14:textId="77777777" w:rsidR="00E45889" w:rsidRPr="00E45889" w:rsidRDefault="00E45889" w:rsidP="00E45889">
            <w:pPr>
              <w:pStyle w:val="NormalWeb"/>
              <w:rPr>
                <w:b/>
                <w:bCs/>
              </w:rPr>
            </w:pPr>
            <w:r w:rsidRPr="00E45889">
              <w:rPr>
                <w:b/>
                <w:bCs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14:paraId="50AAA305" w14:textId="77777777" w:rsidR="00E45889" w:rsidRPr="00E45889" w:rsidRDefault="00E45889" w:rsidP="00E45889">
            <w:pPr>
              <w:pStyle w:val="NormalWeb"/>
              <w:rPr>
                <w:b/>
                <w:bCs/>
              </w:rPr>
            </w:pPr>
            <w:r w:rsidRPr="00E45889">
              <w:rPr>
                <w:b/>
                <w:bCs/>
              </w:rPr>
              <w:t>Description</w:t>
            </w:r>
          </w:p>
        </w:tc>
      </w:tr>
      <w:tr w:rsidR="00E45889" w:rsidRPr="00E45889" w14:paraId="6A654EE6" w14:textId="77777777" w:rsidTr="00E45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00A47C" w14:textId="77777777" w:rsidR="00E45889" w:rsidRPr="00E45889" w:rsidRDefault="00E45889" w:rsidP="00E45889">
            <w:pPr>
              <w:pStyle w:val="NormalWeb"/>
            </w:pPr>
            <w:r w:rsidRPr="00E45889">
              <w:rPr>
                <w:b/>
                <w:bCs/>
              </w:rPr>
              <w:t>Page (8 KB)</w:t>
            </w:r>
          </w:p>
        </w:tc>
        <w:tc>
          <w:tcPr>
            <w:tcW w:w="0" w:type="auto"/>
            <w:vAlign w:val="center"/>
            <w:hideMark/>
          </w:tcPr>
          <w:p w14:paraId="4DB31624" w14:textId="77777777" w:rsidR="00E45889" w:rsidRPr="00E45889" w:rsidRDefault="00E45889" w:rsidP="00E45889">
            <w:pPr>
              <w:pStyle w:val="NormalWeb"/>
            </w:pPr>
            <w:r w:rsidRPr="00E45889">
              <w:t>Smallest unit of data storage.</w:t>
            </w:r>
          </w:p>
        </w:tc>
      </w:tr>
      <w:tr w:rsidR="00E45889" w:rsidRPr="00E45889" w14:paraId="52FB34DA" w14:textId="77777777" w:rsidTr="00E45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0B601" w14:textId="77777777" w:rsidR="00E45889" w:rsidRPr="00E45889" w:rsidRDefault="00E45889" w:rsidP="00E45889">
            <w:pPr>
              <w:pStyle w:val="NormalWeb"/>
            </w:pPr>
            <w:r w:rsidRPr="00E45889">
              <w:rPr>
                <w:b/>
                <w:bCs/>
              </w:rPr>
              <w:t>Extent (64 KB)</w:t>
            </w:r>
          </w:p>
        </w:tc>
        <w:tc>
          <w:tcPr>
            <w:tcW w:w="0" w:type="auto"/>
            <w:vAlign w:val="center"/>
            <w:hideMark/>
          </w:tcPr>
          <w:p w14:paraId="09A32626" w14:textId="77777777" w:rsidR="00E45889" w:rsidRPr="00E45889" w:rsidRDefault="00E45889" w:rsidP="00E45889">
            <w:pPr>
              <w:pStyle w:val="NormalWeb"/>
            </w:pPr>
            <w:r w:rsidRPr="00E45889">
              <w:t>8 Pages = 1 Extent</w:t>
            </w:r>
          </w:p>
        </w:tc>
      </w:tr>
      <w:tr w:rsidR="00E45889" w:rsidRPr="00E45889" w14:paraId="1EC01044" w14:textId="77777777" w:rsidTr="00E45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7801E" w14:textId="77777777" w:rsidR="00E45889" w:rsidRPr="00E45889" w:rsidRDefault="00E45889" w:rsidP="00E45889">
            <w:pPr>
              <w:pStyle w:val="NormalWeb"/>
            </w:pPr>
            <w:r w:rsidRPr="00E45889">
              <w:rPr>
                <w:b/>
                <w:bCs/>
              </w:rPr>
              <w:t>Heap / Clustered</w:t>
            </w:r>
          </w:p>
        </w:tc>
        <w:tc>
          <w:tcPr>
            <w:tcW w:w="0" w:type="auto"/>
            <w:vAlign w:val="center"/>
            <w:hideMark/>
          </w:tcPr>
          <w:p w14:paraId="286AA81C" w14:textId="77777777" w:rsidR="00E45889" w:rsidRPr="00E45889" w:rsidRDefault="00E45889" w:rsidP="00E45889">
            <w:pPr>
              <w:pStyle w:val="NormalWeb"/>
            </w:pPr>
            <w:r w:rsidRPr="00E45889">
              <w:t>Data is stored either in heap (no clustered index) or clustered index.</w:t>
            </w:r>
          </w:p>
        </w:tc>
      </w:tr>
    </w:tbl>
    <w:p w14:paraId="5AA4E49F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b/>
          <w:bCs/>
        </w:rPr>
        <w:t>SQL Server Architecture Overview</w:t>
      </w:r>
    </w:p>
    <w:p w14:paraId="02E3983C" w14:textId="77777777" w:rsidR="00E45889" w:rsidRPr="00E45889" w:rsidRDefault="00E45889" w:rsidP="00E45889">
      <w:pPr>
        <w:pStyle w:val="NormalWeb"/>
      </w:pPr>
      <w:r w:rsidRPr="00E45889">
        <w:t>SQL Server architecture can be broken down into the following major layers:</w:t>
      </w:r>
    </w:p>
    <w:p w14:paraId="7053DB8F" w14:textId="77777777" w:rsidR="00E45889" w:rsidRPr="00E45889" w:rsidRDefault="00E45889" w:rsidP="00E45889">
      <w:pPr>
        <w:pStyle w:val="NormalWeb"/>
      </w:pPr>
      <w:r w:rsidRPr="00E45889">
        <w:pict w14:anchorId="714A1E58">
          <v:rect id="_x0000_i1279" style="width:0;height:1.5pt" o:hralign="center" o:hrstd="t" o:hr="t" fillcolor="#a0a0a0" stroked="f"/>
        </w:pict>
      </w:r>
    </w:p>
    <w:p w14:paraId="5C1AEBC5" w14:textId="77777777" w:rsidR="00E45889" w:rsidRPr="00E45889" w:rsidRDefault="00E45889" w:rsidP="00E45889">
      <w:pPr>
        <w:pStyle w:val="NormalWeb"/>
        <w:numPr>
          <w:ilvl w:val="0"/>
          <w:numId w:val="99"/>
        </w:numPr>
        <w:rPr>
          <w:b/>
          <w:bCs/>
        </w:rPr>
      </w:pPr>
      <w:r w:rsidRPr="00E45889">
        <w:rPr>
          <w:b/>
          <w:bCs/>
        </w:rPr>
        <w:t>1️</w:t>
      </w:r>
      <w:r w:rsidRPr="00E45889">
        <w:rPr>
          <w:rFonts w:ascii="Segoe UI Symbol" w:hAnsi="Segoe UI Symbol" w:cs="Segoe UI Symbol"/>
          <w:b/>
          <w:bCs/>
        </w:rPr>
        <w:t>⃣</w:t>
      </w:r>
      <w:r w:rsidRPr="00E45889">
        <w:rPr>
          <w:b/>
          <w:bCs/>
        </w:rPr>
        <w:t xml:space="preserve"> Protocol Layer</w:t>
      </w:r>
    </w:p>
    <w:p w14:paraId="0FD3C7DA" w14:textId="77777777" w:rsidR="00E45889" w:rsidRPr="00E45889" w:rsidRDefault="00E45889" w:rsidP="00E45889">
      <w:pPr>
        <w:pStyle w:val="NormalWeb"/>
        <w:numPr>
          <w:ilvl w:val="0"/>
          <w:numId w:val="317"/>
        </w:numPr>
      </w:pPr>
      <w:r w:rsidRPr="00E45889">
        <w:rPr>
          <w:b/>
          <w:bCs/>
        </w:rPr>
        <w:t>Role</w:t>
      </w:r>
      <w:r w:rsidRPr="00E45889">
        <w:t>: Manages communication between the client and SQL Server.</w:t>
      </w:r>
    </w:p>
    <w:p w14:paraId="4AA69D28" w14:textId="77777777" w:rsidR="00E45889" w:rsidRPr="00E45889" w:rsidRDefault="00E45889" w:rsidP="00E45889">
      <w:pPr>
        <w:pStyle w:val="NormalWeb"/>
        <w:numPr>
          <w:ilvl w:val="0"/>
          <w:numId w:val="317"/>
        </w:numPr>
      </w:pPr>
      <w:r w:rsidRPr="00E45889">
        <w:rPr>
          <w:b/>
          <w:bCs/>
        </w:rPr>
        <w:t>Protocols</w:t>
      </w:r>
      <w:r w:rsidRPr="00E45889">
        <w:t>:</w:t>
      </w:r>
    </w:p>
    <w:p w14:paraId="74E7F2C0" w14:textId="77777777" w:rsidR="00E45889" w:rsidRPr="00E45889" w:rsidRDefault="00E45889" w:rsidP="00E45889">
      <w:pPr>
        <w:pStyle w:val="NormalWeb"/>
        <w:numPr>
          <w:ilvl w:val="1"/>
          <w:numId w:val="317"/>
        </w:numPr>
      </w:pPr>
      <w:r w:rsidRPr="00E45889">
        <w:rPr>
          <w:b/>
          <w:bCs/>
        </w:rPr>
        <w:t>TDS (Tabular Data Stream)</w:t>
      </w:r>
      <w:r w:rsidRPr="00E45889">
        <w:t>: Core protocol used.</w:t>
      </w:r>
    </w:p>
    <w:p w14:paraId="0158AD2F" w14:textId="77777777" w:rsidR="00E45889" w:rsidRPr="00E45889" w:rsidRDefault="00E45889" w:rsidP="00E45889">
      <w:pPr>
        <w:pStyle w:val="NormalWeb"/>
        <w:numPr>
          <w:ilvl w:val="1"/>
          <w:numId w:val="317"/>
        </w:numPr>
      </w:pPr>
      <w:r w:rsidRPr="00E45889">
        <w:t>Supported over:</w:t>
      </w:r>
    </w:p>
    <w:p w14:paraId="41F89A3F" w14:textId="77777777" w:rsidR="00E45889" w:rsidRPr="00E45889" w:rsidRDefault="00E45889" w:rsidP="00E45889">
      <w:pPr>
        <w:pStyle w:val="NormalWeb"/>
        <w:numPr>
          <w:ilvl w:val="2"/>
          <w:numId w:val="317"/>
        </w:numPr>
      </w:pPr>
      <w:r w:rsidRPr="00E45889">
        <w:t>TCP/IP</w:t>
      </w:r>
    </w:p>
    <w:p w14:paraId="7942493D" w14:textId="77777777" w:rsidR="00E45889" w:rsidRPr="00E45889" w:rsidRDefault="00E45889" w:rsidP="00E45889">
      <w:pPr>
        <w:pStyle w:val="NormalWeb"/>
        <w:numPr>
          <w:ilvl w:val="2"/>
          <w:numId w:val="317"/>
        </w:numPr>
      </w:pPr>
      <w:r w:rsidRPr="00E45889">
        <w:t>Named Pipes</w:t>
      </w:r>
    </w:p>
    <w:p w14:paraId="7F00931B" w14:textId="77777777" w:rsidR="00E45889" w:rsidRPr="00E45889" w:rsidRDefault="00E45889" w:rsidP="00E45889">
      <w:pPr>
        <w:pStyle w:val="NormalWeb"/>
        <w:numPr>
          <w:ilvl w:val="2"/>
          <w:numId w:val="317"/>
        </w:numPr>
      </w:pPr>
      <w:r w:rsidRPr="00E45889">
        <w:t>Shared Memory</w:t>
      </w:r>
    </w:p>
    <w:p w14:paraId="54186D04" w14:textId="77777777" w:rsidR="00E45889" w:rsidRPr="00E45889" w:rsidRDefault="00E45889" w:rsidP="00E45889">
      <w:pPr>
        <w:pStyle w:val="NormalWeb"/>
      </w:pPr>
      <w:r w:rsidRPr="00E45889">
        <w:pict w14:anchorId="437B1559">
          <v:rect id="_x0000_i1280" style="width:0;height:1.5pt" o:hralign="center" o:hrstd="t" o:hr="t" fillcolor="#a0a0a0" stroked="f"/>
        </w:pict>
      </w:r>
    </w:p>
    <w:p w14:paraId="481B162F" w14:textId="77777777" w:rsidR="00E45889" w:rsidRPr="00E45889" w:rsidRDefault="00E45889" w:rsidP="00E45889">
      <w:pPr>
        <w:pStyle w:val="NormalWeb"/>
        <w:numPr>
          <w:ilvl w:val="0"/>
          <w:numId w:val="99"/>
        </w:numPr>
        <w:rPr>
          <w:b/>
          <w:bCs/>
        </w:rPr>
      </w:pPr>
      <w:r w:rsidRPr="00E45889">
        <w:rPr>
          <w:b/>
          <w:bCs/>
        </w:rPr>
        <w:t>2️</w:t>
      </w:r>
      <w:r w:rsidRPr="00E45889">
        <w:rPr>
          <w:rFonts w:ascii="Segoe UI Symbol" w:hAnsi="Segoe UI Symbol" w:cs="Segoe UI Symbol"/>
          <w:b/>
          <w:bCs/>
        </w:rPr>
        <w:t>⃣</w:t>
      </w:r>
      <w:r w:rsidRPr="00E45889">
        <w:rPr>
          <w:b/>
          <w:bCs/>
        </w:rPr>
        <w:t xml:space="preserve"> Relational Engine (Query Processor)</w:t>
      </w:r>
    </w:p>
    <w:p w14:paraId="522ED9D9" w14:textId="77777777" w:rsidR="00E45889" w:rsidRPr="00E45889" w:rsidRDefault="00E45889" w:rsidP="00E45889">
      <w:pPr>
        <w:pStyle w:val="NormalWeb"/>
        <w:numPr>
          <w:ilvl w:val="0"/>
          <w:numId w:val="318"/>
        </w:numPr>
      </w:pPr>
      <w:r w:rsidRPr="00E45889">
        <w:rPr>
          <w:b/>
          <w:bCs/>
        </w:rPr>
        <w:lastRenderedPageBreak/>
        <w:t>Role</w:t>
      </w:r>
      <w:r w:rsidRPr="00E45889">
        <w:t>: Handles query parsing, optimization, and execution.</w:t>
      </w:r>
    </w:p>
    <w:p w14:paraId="6A682C53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rFonts w:ascii="Segoe UI Emoji" w:hAnsi="Segoe UI Emoji" w:cs="Segoe UI Emoji"/>
          <w:b/>
          <w:bCs/>
        </w:rPr>
        <w:t>📘</w:t>
      </w:r>
      <w:r w:rsidRPr="00E45889">
        <w:rPr>
          <w:b/>
          <w:bCs/>
        </w:rPr>
        <w:t xml:space="preserve"> a) Query Parser</w:t>
      </w:r>
    </w:p>
    <w:p w14:paraId="39796BD5" w14:textId="77777777" w:rsidR="00E45889" w:rsidRPr="00E45889" w:rsidRDefault="00E45889" w:rsidP="00E45889">
      <w:pPr>
        <w:pStyle w:val="NormalWeb"/>
        <w:numPr>
          <w:ilvl w:val="0"/>
          <w:numId w:val="319"/>
        </w:numPr>
      </w:pPr>
      <w:r w:rsidRPr="00E45889">
        <w:t xml:space="preserve">Converts T-SQL code into a </w:t>
      </w:r>
      <w:r w:rsidRPr="00E45889">
        <w:rPr>
          <w:b/>
          <w:bCs/>
        </w:rPr>
        <w:t>parse tree</w:t>
      </w:r>
      <w:r w:rsidRPr="00E45889">
        <w:t xml:space="preserve"> (logical representation).</w:t>
      </w:r>
    </w:p>
    <w:p w14:paraId="022A91A4" w14:textId="77777777" w:rsidR="00E45889" w:rsidRPr="00E45889" w:rsidRDefault="00E45889" w:rsidP="00E45889">
      <w:pPr>
        <w:pStyle w:val="NormalWeb"/>
        <w:numPr>
          <w:ilvl w:val="0"/>
          <w:numId w:val="319"/>
        </w:numPr>
      </w:pPr>
      <w:r w:rsidRPr="00E45889">
        <w:t>Checks for syntax and basic errors.</w:t>
      </w:r>
    </w:p>
    <w:p w14:paraId="3621EA17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rFonts w:ascii="Segoe UI Emoji" w:hAnsi="Segoe UI Emoji" w:cs="Segoe UI Emoji"/>
          <w:b/>
          <w:bCs/>
        </w:rPr>
        <w:t>🧠</w:t>
      </w:r>
      <w:r w:rsidRPr="00E45889">
        <w:rPr>
          <w:b/>
          <w:bCs/>
        </w:rPr>
        <w:t xml:space="preserve"> b) Query Optimizer</w:t>
      </w:r>
    </w:p>
    <w:p w14:paraId="4E1E3FF6" w14:textId="77777777" w:rsidR="00E45889" w:rsidRPr="00E45889" w:rsidRDefault="00E45889" w:rsidP="00E45889">
      <w:pPr>
        <w:pStyle w:val="NormalWeb"/>
        <w:numPr>
          <w:ilvl w:val="0"/>
          <w:numId w:val="320"/>
        </w:numPr>
      </w:pPr>
      <w:r w:rsidRPr="00E45889">
        <w:t xml:space="preserve">Produces the </w:t>
      </w:r>
      <w:r w:rsidRPr="00E45889">
        <w:rPr>
          <w:b/>
          <w:bCs/>
        </w:rPr>
        <w:t>execution plan</w:t>
      </w:r>
      <w:r w:rsidRPr="00E45889">
        <w:t xml:space="preserve"> (best method to execute a query).</w:t>
      </w:r>
    </w:p>
    <w:p w14:paraId="79889568" w14:textId="77777777" w:rsidR="00E45889" w:rsidRPr="00E45889" w:rsidRDefault="00E45889" w:rsidP="00E45889">
      <w:pPr>
        <w:pStyle w:val="NormalWeb"/>
        <w:numPr>
          <w:ilvl w:val="0"/>
          <w:numId w:val="320"/>
        </w:numPr>
      </w:pPr>
      <w:r w:rsidRPr="00E45889">
        <w:t xml:space="preserve">Cost-based </w:t>
      </w:r>
      <w:proofErr w:type="gramStart"/>
      <w:r w:rsidRPr="00E45889">
        <w:t>optimizer:</w:t>
      </w:r>
      <w:proofErr w:type="gramEnd"/>
      <w:r w:rsidRPr="00E45889">
        <w:t xml:space="preserve"> considers indexes, stats, joins, etc.</w:t>
      </w:r>
    </w:p>
    <w:p w14:paraId="07D8BD35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rFonts w:ascii="Segoe UI Emoji" w:hAnsi="Segoe UI Emoji" w:cs="Segoe UI Emoji"/>
          <w:b/>
          <w:bCs/>
        </w:rPr>
        <w:t>⚙️</w:t>
      </w:r>
      <w:r w:rsidRPr="00E45889">
        <w:rPr>
          <w:b/>
          <w:bCs/>
        </w:rPr>
        <w:t xml:space="preserve"> c) Query Executor</w:t>
      </w:r>
    </w:p>
    <w:p w14:paraId="20DF48A3" w14:textId="77777777" w:rsidR="00E45889" w:rsidRPr="00E45889" w:rsidRDefault="00E45889" w:rsidP="00E45889">
      <w:pPr>
        <w:pStyle w:val="NormalWeb"/>
        <w:numPr>
          <w:ilvl w:val="0"/>
          <w:numId w:val="321"/>
        </w:numPr>
      </w:pPr>
      <w:r w:rsidRPr="00E45889">
        <w:t>Executes the optimized plan and returns results.</w:t>
      </w:r>
    </w:p>
    <w:p w14:paraId="30F25967" w14:textId="77777777" w:rsidR="00E45889" w:rsidRPr="00E45889" w:rsidRDefault="00E45889" w:rsidP="00E45889">
      <w:pPr>
        <w:pStyle w:val="NormalWeb"/>
      </w:pPr>
      <w:r w:rsidRPr="00E45889">
        <w:pict w14:anchorId="63EEC914">
          <v:rect id="_x0000_i1281" style="width:0;height:1.5pt" o:hralign="center" o:hrstd="t" o:hr="t" fillcolor="#a0a0a0" stroked="f"/>
        </w:pict>
      </w:r>
    </w:p>
    <w:p w14:paraId="5C5C8322" w14:textId="77777777" w:rsidR="00E45889" w:rsidRPr="00E45889" w:rsidRDefault="00E45889" w:rsidP="00E45889">
      <w:pPr>
        <w:pStyle w:val="NormalWeb"/>
        <w:numPr>
          <w:ilvl w:val="0"/>
          <w:numId w:val="99"/>
        </w:numPr>
        <w:rPr>
          <w:b/>
          <w:bCs/>
        </w:rPr>
      </w:pPr>
      <w:r w:rsidRPr="00E45889">
        <w:rPr>
          <w:b/>
          <w:bCs/>
        </w:rPr>
        <w:t>3️</w:t>
      </w:r>
      <w:r w:rsidRPr="00E45889">
        <w:rPr>
          <w:rFonts w:ascii="Segoe UI Symbol" w:hAnsi="Segoe UI Symbol" w:cs="Segoe UI Symbol"/>
          <w:b/>
          <w:bCs/>
        </w:rPr>
        <w:t>⃣</w:t>
      </w:r>
      <w:r w:rsidRPr="00E45889">
        <w:rPr>
          <w:b/>
          <w:bCs/>
        </w:rPr>
        <w:t xml:space="preserve"> Storage Engine</w:t>
      </w:r>
    </w:p>
    <w:p w14:paraId="641F8A76" w14:textId="77777777" w:rsidR="00E45889" w:rsidRPr="00E45889" w:rsidRDefault="00E45889" w:rsidP="00E45889">
      <w:pPr>
        <w:pStyle w:val="NormalWeb"/>
        <w:numPr>
          <w:ilvl w:val="0"/>
          <w:numId w:val="322"/>
        </w:numPr>
      </w:pPr>
      <w:r w:rsidRPr="00E45889">
        <w:rPr>
          <w:b/>
          <w:bCs/>
        </w:rPr>
        <w:t>Role</w:t>
      </w:r>
      <w:r w:rsidRPr="00E45889">
        <w:t>: Handles actual data storage, retrieval, and transaction management.</w:t>
      </w:r>
    </w:p>
    <w:p w14:paraId="290FCC47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rFonts w:ascii="Segoe UI Emoji" w:hAnsi="Segoe UI Emoji" w:cs="Segoe UI Emoji"/>
          <w:b/>
          <w:bCs/>
        </w:rPr>
        <w:t>📦</w:t>
      </w:r>
      <w:r w:rsidRPr="00E45889">
        <w:rPr>
          <w:b/>
          <w:bCs/>
        </w:rPr>
        <w:t xml:space="preserve"> a) Buffer Manager</w:t>
      </w:r>
    </w:p>
    <w:p w14:paraId="5E1C797C" w14:textId="77777777" w:rsidR="00E45889" w:rsidRPr="00E45889" w:rsidRDefault="00E45889" w:rsidP="00E45889">
      <w:pPr>
        <w:pStyle w:val="NormalWeb"/>
        <w:numPr>
          <w:ilvl w:val="0"/>
          <w:numId w:val="323"/>
        </w:numPr>
      </w:pPr>
      <w:r w:rsidRPr="00E45889">
        <w:t>Manages memory (RAM) for data pages.</w:t>
      </w:r>
    </w:p>
    <w:p w14:paraId="056D8502" w14:textId="77777777" w:rsidR="00E45889" w:rsidRPr="00E45889" w:rsidRDefault="00E45889" w:rsidP="00E45889">
      <w:pPr>
        <w:pStyle w:val="NormalWeb"/>
        <w:numPr>
          <w:ilvl w:val="0"/>
          <w:numId w:val="323"/>
        </w:numPr>
      </w:pPr>
      <w:r w:rsidRPr="00E45889">
        <w:t xml:space="preserve">Uses </w:t>
      </w:r>
      <w:r w:rsidRPr="00E45889">
        <w:rPr>
          <w:b/>
          <w:bCs/>
        </w:rPr>
        <w:t>Buffer Pool</w:t>
      </w:r>
      <w:r w:rsidRPr="00E45889">
        <w:t xml:space="preserve"> to cache pages for performance.</w:t>
      </w:r>
    </w:p>
    <w:p w14:paraId="559453F9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rFonts w:ascii="Segoe UI Emoji" w:hAnsi="Segoe UI Emoji" w:cs="Segoe UI Emoji"/>
          <w:b/>
          <w:bCs/>
        </w:rPr>
        <w:t>🔒</w:t>
      </w:r>
      <w:r w:rsidRPr="00E45889">
        <w:rPr>
          <w:b/>
          <w:bCs/>
        </w:rPr>
        <w:t xml:space="preserve"> b) Transaction Manager</w:t>
      </w:r>
    </w:p>
    <w:p w14:paraId="366664C7" w14:textId="77777777" w:rsidR="00E45889" w:rsidRPr="00E45889" w:rsidRDefault="00E45889" w:rsidP="00E45889">
      <w:pPr>
        <w:pStyle w:val="NormalWeb"/>
        <w:numPr>
          <w:ilvl w:val="0"/>
          <w:numId w:val="324"/>
        </w:numPr>
      </w:pPr>
      <w:r w:rsidRPr="00E45889">
        <w:t xml:space="preserve">Ensures </w:t>
      </w:r>
      <w:r w:rsidRPr="00E45889">
        <w:rPr>
          <w:b/>
          <w:bCs/>
        </w:rPr>
        <w:t>ACID</w:t>
      </w:r>
      <w:r w:rsidRPr="00E45889">
        <w:t xml:space="preserve"> properties:</w:t>
      </w:r>
    </w:p>
    <w:p w14:paraId="113500A9" w14:textId="77777777" w:rsidR="00E45889" w:rsidRPr="00E45889" w:rsidRDefault="00E45889" w:rsidP="00E45889">
      <w:pPr>
        <w:pStyle w:val="NormalWeb"/>
        <w:numPr>
          <w:ilvl w:val="1"/>
          <w:numId w:val="324"/>
        </w:numPr>
      </w:pPr>
      <w:r w:rsidRPr="00E45889">
        <w:rPr>
          <w:b/>
          <w:bCs/>
        </w:rPr>
        <w:t>A</w:t>
      </w:r>
      <w:r w:rsidRPr="00E45889">
        <w:t xml:space="preserve">tomicity, </w:t>
      </w:r>
      <w:r w:rsidRPr="00E45889">
        <w:rPr>
          <w:b/>
          <w:bCs/>
        </w:rPr>
        <w:t>C</w:t>
      </w:r>
      <w:r w:rsidRPr="00E45889">
        <w:t xml:space="preserve">onsistency, </w:t>
      </w:r>
      <w:r w:rsidRPr="00E45889">
        <w:rPr>
          <w:b/>
          <w:bCs/>
        </w:rPr>
        <w:t>I</w:t>
      </w:r>
      <w:r w:rsidRPr="00E45889">
        <w:t xml:space="preserve">solation, </w:t>
      </w:r>
      <w:r w:rsidRPr="00E45889">
        <w:rPr>
          <w:b/>
          <w:bCs/>
        </w:rPr>
        <w:t>D</w:t>
      </w:r>
      <w:r w:rsidRPr="00E45889">
        <w:t>urability</w:t>
      </w:r>
    </w:p>
    <w:p w14:paraId="3967091E" w14:textId="77777777" w:rsidR="00E45889" w:rsidRPr="00E45889" w:rsidRDefault="00E45889" w:rsidP="00E45889">
      <w:pPr>
        <w:pStyle w:val="NormalWeb"/>
        <w:numPr>
          <w:ilvl w:val="0"/>
          <w:numId w:val="324"/>
        </w:numPr>
      </w:pPr>
      <w:proofErr w:type="gramStart"/>
      <w:r w:rsidRPr="00E45889">
        <w:t>Manages</w:t>
      </w:r>
      <w:proofErr w:type="gramEnd"/>
      <w:r w:rsidRPr="00E45889">
        <w:t>:</w:t>
      </w:r>
    </w:p>
    <w:p w14:paraId="40D5A6CE" w14:textId="77777777" w:rsidR="00E45889" w:rsidRPr="00E45889" w:rsidRDefault="00E45889" w:rsidP="00E45889">
      <w:pPr>
        <w:pStyle w:val="NormalWeb"/>
        <w:numPr>
          <w:ilvl w:val="1"/>
          <w:numId w:val="324"/>
        </w:numPr>
      </w:pPr>
      <w:r w:rsidRPr="00E45889">
        <w:t>Locks (LCK)</w:t>
      </w:r>
    </w:p>
    <w:p w14:paraId="5F6CFDAF" w14:textId="77777777" w:rsidR="00E45889" w:rsidRPr="00E45889" w:rsidRDefault="00E45889" w:rsidP="00E45889">
      <w:pPr>
        <w:pStyle w:val="NormalWeb"/>
        <w:numPr>
          <w:ilvl w:val="1"/>
          <w:numId w:val="324"/>
        </w:numPr>
      </w:pPr>
      <w:r w:rsidRPr="00E45889">
        <w:t>Logs (transaction log – .</w:t>
      </w:r>
      <w:proofErr w:type="spellStart"/>
      <w:r w:rsidRPr="00E45889">
        <w:t>ldf</w:t>
      </w:r>
      <w:proofErr w:type="spellEnd"/>
      <w:r w:rsidRPr="00E45889">
        <w:t>)</w:t>
      </w:r>
    </w:p>
    <w:p w14:paraId="734CFC09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rFonts w:ascii="Segoe UI Emoji" w:hAnsi="Segoe UI Emoji" w:cs="Segoe UI Emoji"/>
          <w:b/>
          <w:bCs/>
        </w:rPr>
        <w:t>📄</w:t>
      </w:r>
      <w:r w:rsidRPr="00E45889">
        <w:rPr>
          <w:b/>
          <w:bCs/>
        </w:rPr>
        <w:t xml:space="preserve"> c) Access Methods</w:t>
      </w:r>
    </w:p>
    <w:p w14:paraId="6B6DE0D3" w14:textId="77777777" w:rsidR="00E45889" w:rsidRPr="00E45889" w:rsidRDefault="00E45889" w:rsidP="00E45889">
      <w:pPr>
        <w:pStyle w:val="NormalWeb"/>
        <w:numPr>
          <w:ilvl w:val="0"/>
          <w:numId w:val="325"/>
        </w:numPr>
      </w:pPr>
      <w:r w:rsidRPr="00E45889">
        <w:t>Translates logical requests to physical operations (e.g., Index Seek, Table Scan).</w:t>
      </w:r>
    </w:p>
    <w:p w14:paraId="7156ECB8" w14:textId="77777777" w:rsidR="00E45889" w:rsidRPr="00E45889" w:rsidRDefault="00E45889" w:rsidP="00E45889">
      <w:pPr>
        <w:pStyle w:val="NormalWeb"/>
        <w:numPr>
          <w:ilvl w:val="0"/>
          <w:numId w:val="317"/>
        </w:numPr>
        <w:rPr>
          <w:b/>
          <w:bCs/>
        </w:rPr>
      </w:pPr>
      <w:r w:rsidRPr="00E45889">
        <w:rPr>
          <w:rFonts w:ascii="Segoe UI Emoji" w:hAnsi="Segoe UI Emoji" w:cs="Segoe UI Emoji"/>
          <w:b/>
          <w:bCs/>
        </w:rPr>
        <w:t>🗂️</w:t>
      </w:r>
      <w:r w:rsidRPr="00E45889">
        <w:rPr>
          <w:b/>
          <w:bCs/>
        </w:rPr>
        <w:t xml:space="preserve"> d) File Manager</w:t>
      </w:r>
    </w:p>
    <w:p w14:paraId="2EC4489B" w14:textId="77777777" w:rsidR="00E45889" w:rsidRPr="00E45889" w:rsidRDefault="00E45889" w:rsidP="00E45889">
      <w:pPr>
        <w:pStyle w:val="NormalWeb"/>
        <w:numPr>
          <w:ilvl w:val="0"/>
          <w:numId w:val="326"/>
        </w:numPr>
      </w:pPr>
      <w:r w:rsidRPr="00E45889">
        <w:t>Manages physical files:</w:t>
      </w:r>
    </w:p>
    <w:p w14:paraId="3B221C3B" w14:textId="77777777" w:rsidR="00E45889" w:rsidRPr="00E45889" w:rsidRDefault="00E45889" w:rsidP="00E45889">
      <w:pPr>
        <w:pStyle w:val="NormalWeb"/>
        <w:numPr>
          <w:ilvl w:val="1"/>
          <w:numId w:val="326"/>
        </w:numPr>
      </w:pPr>
      <w:r w:rsidRPr="00E45889">
        <w:rPr>
          <w:b/>
          <w:bCs/>
        </w:rPr>
        <w:t>Data files (.</w:t>
      </w:r>
      <w:proofErr w:type="spellStart"/>
      <w:r w:rsidRPr="00E45889">
        <w:rPr>
          <w:b/>
          <w:bCs/>
        </w:rPr>
        <w:t>mdf</w:t>
      </w:r>
      <w:proofErr w:type="spellEnd"/>
      <w:r w:rsidRPr="00E45889">
        <w:rPr>
          <w:b/>
          <w:bCs/>
        </w:rPr>
        <w:t>/.</w:t>
      </w:r>
      <w:proofErr w:type="spellStart"/>
      <w:r w:rsidRPr="00E45889">
        <w:rPr>
          <w:b/>
          <w:bCs/>
        </w:rPr>
        <w:t>ndf</w:t>
      </w:r>
      <w:proofErr w:type="spellEnd"/>
      <w:r w:rsidRPr="00E45889">
        <w:rPr>
          <w:b/>
          <w:bCs/>
        </w:rPr>
        <w:t>)</w:t>
      </w:r>
    </w:p>
    <w:p w14:paraId="26A1C692" w14:textId="77777777" w:rsidR="00E45889" w:rsidRPr="00E45889" w:rsidRDefault="00E45889" w:rsidP="00E45889">
      <w:pPr>
        <w:pStyle w:val="NormalWeb"/>
        <w:numPr>
          <w:ilvl w:val="1"/>
          <w:numId w:val="326"/>
        </w:numPr>
      </w:pPr>
      <w:r w:rsidRPr="00E45889">
        <w:rPr>
          <w:b/>
          <w:bCs/>
        </w:rPr>
        <w:t>Log files (.</w:t>
      </w:r>
      <w:proofErr w:type="spellStart"/>
      <w:r w:rsidRPr="00E45889">
        <w:rPr>
          <w:b/>
          <w:bCs/>
        </w:rPr>
        <w:t>ldf</w:t>
      </w:r>
      <w:proofErr w:type="spellEnd"/>
      <w:r w:rsidRPr="00E45889">
        <w:rPr>
          <w:b/>
          <w:bCs/>
        </w:rPr>
        <w:t>)</w:t>
      </w:r>
    </w:p>
    <w:p w14:paraId="09FFE5FF" w14:textId="77777777" w:rsidR="00E45889" w:rsidRDefault="00E45889" w:rsidP="00E45889">
      <w:pPr>
        <w:pStyle w:val="NormalWeb"/>
      </w:pPr>
    </w:p>
    <w:p w14:paraId="7500E71E" w14:textId="77777777" w:rsidR="00E45889" w:rsidRDefault="00E45889" w:rsidP="00E45889">
      <w:pPr>
        <w:pStyle w:val="Heading1"/>
        <w:numPr>
          <w:ilvl w:val="0"/>
          <w:numId w:val="0"/>
        </w:numPr>
        <w:spacing w:before="120" w:after="120"/>
        <w:ind w:left="432"/>
        <w:rPr>
          <w:rFonts w:ascii="Calibri" w:hAnsi="Calibri" w:cs="Calibri"/>
        </w:rPr>
      </w:pPr>
    </w:p>
    <w:p w14:paraId="71A3894D" w14:textId="28C6FDBC" w:rsidR="00E45889" w:rsidRDefault="00E45889" w:rsidP="00E45889">
      <w:pPr>
        <w:pStyle w:val="Heading1"/>
        <w:numPr>
          <w:ilvl w:val="0"/>
          <w:numId w:val="0"/>
        </w:numPr>
        <w:spacing w:before="120" w:after="120"/>
        <w:ind w:left="432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53AAEB51" w14:textId="77777777" w:rsidR="00FF7D90" w:rsidRDefault="00FF7D90" w:rsidP="00FF7D90"/>
    <w:p w14:paraId="41B8C704" w14:textId="6C010536" w:rsidR="007B0830" w:rsidRDefault="007B0830" w:rsidP="007B0830">
      <w:pPr>
        <w:pStyle w:val="Heading1"/>
        <w:spacing w:before="120" w:after="120"/>
        <w:rPr>
          <w:rFonts w:ascii="Calibri" w:hAnsi="Calibri" w:cs="Calibri"/>
        </w:rPr>
      </w:pPr>
      <w:bookmarkStart w:id="22" w:name="_Toc203810758"/>
      <w:r>
        <w:rPr>
          <w:rFonts w:ascii="Calibri" w:hAnsi="Calibri" w:cs="Calibri"/>
        </w:rPr>
        <w:t xml:space="preserve">On premise </w:t>
      </w:r>
      <w:r w:rsidR="00341D4A">
        <w:rPr>
          <w:rFonts w:ascii="Calibri" w:hAnsi="Calibri" w:cs="Calibri"/>
        </w:rPr>
        <w:t>SQL</w:t>
      </w:r>
      <w:r>
        <w:rPr>
          <w:rFonts w:ascii="Calibri" w:hAnsi="Calibri" w:cs="Calibri"/>
        </w:rPr>
        <w:t xml:space="preserve"> server to azure 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db</w:t>
      </w:r>
      <w:proofErr w:type="spellEnd"/>
      <w:r>
        <w:rPr>
          <w:rFonts w:ascii="Calibri" w:hAnsi="Calibri" w:cs="Calibri"/>
        </w:rPr>
        <w:t xml:space="preserve"> MIGRATION</w:t>
      </w:r>
      <w:bookmarkEnd w:id="22"/>
      <w:r>
        <w:rPr>
          <w:rFonts w:ascii="Calibri" w:hAnsi="Calibri" w:cs="Calibri"/>
        </w:rPr>
        <w:t xml:space="preserve"> </w:t>
      </w:r>
    </w:p>
    <w:p w14:paraId="5F12549F" w14:textId="77777777" w:rsidR="00FF7D90" w:rsidRDefault="00FF7D90" w:rsidP="00FF7D90"/>
    <w:p w14:paraId="5D453B91" w14:textId="77777777" w:rsidR="00FF7D90" w:rsidRDefault="00FF7D90" w:rsidP="00FF7D90"/>
    <w:p w14:paraId="440B016B" w14:textId="275FDA87" w:rsidR="00FF7D90" w:rsidRDefault="007B0830" w:rsidP="00FF7D90">
      <w:r w:rsidRPr="007B0830">
        <w:rPr>
          <w:noProof/>
        </w:rPr>
        <w:drawing>
          <wp:inline distT="0" distB="0" distL="0" distR="0" wp14:anchorId="234F3640" wp14:editId="1757574B">
            <wp:extent cx="5943600" cy="3596640"/>
            <wp:effectExtent l="0" t="0" r="0" b="3810"/>
            <wp:docPr id="67521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193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99B" w14:textId="32852CCB" w:rsidR="007C3C78" w:rsidRDefault="00E93A72" w:rsidP="00B9650F">
      <w:pPr>
        <w:rPr>
          <w:lang w:val="en-US" w:eastAsia="ar-SA"/>
        </w:rPr>
      </w:pPr>
      <w:r w:rsidRPr="00E93A72">
        <w:rPr>
          <w:lang w:val="en-US" w:eastAsia="ar-SA"/>
        </w:rPr>
        <w:t>https://www.youtube.com/watch?v=Suw6Wan13xM</w:t>
      </w:r>
    </w:p>
    <w:p w14:paraId="7D7C2675" w14:textId="28F9CE5C" w:rsidR="0008416D" w:rsidRDefault="0008416D" w:rsidP="00B9650F">
      <w:pPr>
        <w:rPr>
          <w:lang w:val="en-US" w:eastAsia="ar-SA"/>
        </w:rPr>
      </w:pPr>
      <w:r w:rsidRPr="0008416D">
        <w:rPr>
          <w:noProof/>
          <w:lang w:val="en-US" w:eastAsia="ar-SA"/>
        </w:rPr>
        <w:lastRenderedPageBreak/>
        <w:drawing>
          <wp:inline distT="0" distB="0" distL="0" distR="0" wp14:anchorId="126E79CA" wp14:editId="3342F01C">
            <wp:extent cx="2934109" cy="4810796"/>
            <wp:effectExtent l="0" t="0" r="0" b="8890"/>
            <wp:docPr id="49946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68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9F82" w14:textId="0BD045D5" w:rsidR="00B929D8" w:rsidRDefault="00B929D8" w:rsidP="00B9650F">
      <w:pPr>
        <w:rPr>
          <w:lang w:val="en-US" w:eastAsia="ar-SA"/>
        </w:rPr>
      </w:pPr>
      <w:r w:rsidRPr="00B929D8">
        <w:rPr>
          <w:noProof/>
          <w:lang w:val="en-US" w:eastAsia="ar-SA"/>
        </w:rPr>
        <w:drawing>
          <wp:inline distT="0" distB="0" distL="0" distR="0" wp14:anchorId="5013A4C4" wp14:editId="080B7AE2">
            <wp:extent cx="5943600" cy="1832610"/>
            <wp:effectExtent l="0" t="0" r="0" b="0"/>
            <wp:docPr id="89922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8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5AFC" w14:textId="77777777" w:rsidR="007815B3" w:rsidRDefault="007815B3" w:rsidP="00B9650F">
      <w:pPr>
        <w:rPr>
          <w:lang w:val="en-US" w:eastAsia="ar-SA"/>
        </w:rPr>
      </w:pPr>
    </w:p>
    <w:p w14:paraId="563AE3A3" w14:textId="04E583F6" w:rsidR="007815B3" w:rsidRDefault="007815B3" w:rsidP="00B9650F">
      <w:pPr>
        <w:rPr>
          <w:lang w:val="en-US" w:eastAsia="ar-SA"/>
        </w:rPr>
      </w:pPr>
      <w:r w:rsidRPr="007815B3">
        <w:rPr>
          <w:noProof/>
          <w:lang w:val="en-US" w:eastAsia="ar-SA"/>
        </w:rPr>
        <w:lastRenderedPageBreak/>
        <w:drawing>
          <wp:inline distT="0" distB="0" distL="0" distR="0" wp14:anchorId="7404151C" wp14:editId="31AE6BCB">
            <wp:extent cx="5943600" cy="3348355"/>
            <wp:effectExtent l="0" t="0" r="0" b="4445"/>
            <wp:docPr id="2833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815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E629" w14:textId="77777777" w:rsidR="007038E8" w:rsidRDefault="007038E8" w:rsidP="00B9650F">
      <w:pPr>
        <w:rPr>
          <w:lang w:val="en-US" w:eastAsia="ar-SA"/>
        </w:rPr>
      </w:pPr>
    </w:p>
    <w:p w14:paraId="5BB2CFB2" w14:textId="78C2BB48" w:rsidR="007038E8" w:rsidRDefault="007038E8" w:rsidP="00B9650F">
      <w:pPr>
        <w:rPr>
          <w:lang w:val="en-US" w:eastAsia="ar-SA"/>
        </w:rPr>
      </w:pPr>
      <w:r w:rsidRPr="007038E8">
        <w:rPr>
          <w:noProof/>
          <w:lang w:val="en-US" w:eastAsia="ar-SA"/>
        </w:rPr>
        <w:drawing>
          <wp:inline distT="0" distB="0" distL="0" distR="0" wp14:anchorId="6197B4F0" wp14:editId="4BE8B3B2">
            <wp:extent cx="5943600" cy="1106170"/>
            <wp:effectExtent l="0" t="0" r="0" b="0"/>
            <wp:docPr id="1471537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3784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B7D" w14:textId="77777777" w:rsidR="007038E8" w:rsidRDefault="007038E8" w:rsidP="00B9650F">
      <w:pPr>
        <w:rPr>
          <w:lang w:val="en-US" w:eastAsia="ar-SA"/>
        </w:rPr>
      </w:pPr>
    </w:p>
    <w:p w14:paraId="1F8E568D" w14:textId="77777777" w:rsidR="007038E8" w:rsidRDefault="007038E8" w:rsidP="00B9650F">
      <w:pPr>
        <w:rPr>
          <w:lang w:val="en-US" w:eastAsia="ar-SA"/>
        </w:rPr>
      </w:pPr>
    </w:p>
    <w:p w14:paraId="35690DC6" w14:textId="3FF0EE5F" w:rsidR="00B929D8" w:rsidRDefault="00B929D8" w:rsidP="00B9650F">
      <w:pPr>
        <w:rPr>
          <w:lang w:val="en-US" w:eastAsia="ar-SA"/>
        </w:rPr>
      </w:pPr>
      <w:r w:rsidRPr="00B929D8">
        <w:rPr>
          <w:noProof/>
          <w:lang w:val="en-US" w:eastAsia="ar-SA"/>
        </w:rPr>
        <w:lastRenderedPageBreak/>
        <w:drawing>
          <wp:inline distT="0" distB="0" distL="0" distR="0" wp14:anchorId="18F57DD1" wp14:editId="1CE88375">
            <wp:extent cx="5934903" cy="5925377"/>
            <wp:effectExtent l="0" t="0" r="8890" b="0"/>
            <wp:docPr id="103259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947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8206" w14:textId="77777777" w:rsidR="00B929D8" w:rsidRDefault="00B929D8" w:rsidP="00B9650F">
      <w:pPr>
        <w:rPr>
          <w:lang w:val="en-US" w:eastAsia="ar-SA"/>
        </w:rPr>
      </w:pPr>
    </w:p>
    <w:p w14:paraId="522C1822" w14:textId="77777777" w:rsidR="00B929D8" w:rsidRDefault="00B929D8" w:rsidP="00B9650F">
      <w:pPr>
        <w:rPr>
          <w:lang w:val="en-US" w:eastAsia="ar-SA"/>
        </w:rPr>
      </w:pPr>
    </w:p>
    <w:p w14:paraId="14E1AB38" w14:textId="77777777" w:rsidR="00B929D8" w:rsidRDefault="00B929D8" w:rsidP="00B9650F">
      <w:pPr>
        <w:rPr>
          <w:lang w:val="en-US" w:eastAsia="ar-SA"/>
        </w:rPr>
      </w:pPr>
    </w:p>
    <w:p w14:paraId="25150B8B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 xml:space="preserve">On premise SQL Server </w:t>
      </w:r>
      <w:proofErr w:type="gramStart"/>
      <w:r w:rsidRPr="00B929D8">
        <w:rPr>
          <w:lang w:val="en-US" w:eastAsia="ar-SA"/>
        </w:rPr>
        <w:t>migration</w:t>
      </w:r>
      <w:proofErr w:type="gramEnd"/>
      <w:r w:rsidRPr="00B929D8">
        <w:rPr>
          <w:lang w:val="en-US" w:eastAsia="ar-SA"/>
        </w:rPr>
        <w:t xml:space="preserve"> to Azure SQL database step by step</w:t>
      </w:r>
    </w:p>
    <w:p w14:paraId="3368A698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b/>
          <w:bCs/>
          <w:lang w:val="en-US" w:eastAsia="ar-SA"/>
        </w:rPr>
        <w:t>ChatGPT said:</w:t>
      </w:r>
    </w:p>
    <w:p w14:paraId="50CBD98D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 xml:space="preserve">Here’s a </w:t>
      </w:r>
      <w:r w:rsidRPr="00B929D8">
        <w:rPr>
          <w:b/>
          <w:bCs/>
          <w:lang w:val="en-US" w:eastAsia="ar-SA"/>
        </w:rPr>
        <w:t>step-by-step guide</w:t>
      </w:r>
      <w:r w:rsidRPr="00B929D8">
        <w:rPr>
          <w:lang w:val="en-US" w:eastAsia="ar-SA"/>
        </w:rPr>
        <w:t xml:space="preserve"> for migrating an </w:t>
      </w:r>
      <w:r w:rsidRPr="00B929D8">
        <w:rPr>
          <w:b/>
          <w:bCs/>
          <w:lang w:val="en-US" w:eastAsia="ar-SA"/>
        </w:rPr>
        <w:t>on-premises SQL Server database</w:t>
      </w:r>
      <w:r w:rsidRPr="00B929D8">
        <w:rPr>
          <w:lang w:val="en-US" w:eastAsia="ar-SA"/>
        </w:rPr>
        <w:t xml:space="preserve"> to </w:t>
      </w:r>
      <w:r w:rsidRPr="00B929D8">
        <w:rPr>
          <w:b/>
          <w:bCs/>
          <w:lang w:val="en-US" w:eastAsia="ar-SA"/>
        </w:rPr>
        <w:t>Azure SQL Database</w:t>
      </w:r>
      <w:r w:rsidRPr="00B929D8">
        <w:rPr>
          <w:lang w:val="en-US" w:eastAsia="ar-SA"/>
        </w:rPr>
        <w:t xml:space="preserve"> using Microsoft's recommended tools like </w:t>
      </w:r>
      <w:r w:rsidRPr="00B929D8">
        <w:rPr>
          <w:b/>
          <w:bCs/>
          <w:lang w:val="en-US" w:eastAsia="ar-SA"/>
        </w:rPr>
        <w:t>DMA</w:t>
      </w:r>
      <w:r w:rsidRPr="00B929D8">
        <w:rPr>
          <w:lang w:val="en-US" w:eastAsia="ar-SA"/>
        </w:rPr>
        <w:t xml:space="preserve"> and </w:t>
      </w:r>
      <w:r w:rsidRPr="00B929D8">
        <w:rPr>
          <w:b/>
          <w:bCs/>
          <w:lang w:val="en-US" w:eastAsia="ar-SA"/>
        </w:rPr>
        <w:t>Azure DMS</w:t>
      </w:r>
      <w:r w:rsidRPr="00B929D8">
        <w:rPr>
          <w:lang w:val="en-US" w:eastAsia="ar-SA"/>
        </w:rPr>
        <w:t>.</w:t>
      </w:r>
    </w:p>
    <w:p w14:paraId="3765E93D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12E0739D">
          <v:rect id="_x0000_i1177" style="width:0;height:1.5pt" o:hralign="center" o:hrstd="t" o:hr="t" fillcolor="#a0a0a0" stroked="f"/>
        </w:pict>
      </w:r>
    </w:p>
    <w:p w14:paraId="5BB19C08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lastRenderedPageBreak/>
        <w:t>🚀</w:t>
      </w:r>
      <w:r w:rsidRPr="00B929D8">
        <w:rPr>
          <w:b/>
          <w:bCs/>
          <w:lang w:val="en-US" w:eastAsia="ar-SA"/>
        </w:rPr>
        <w:t xml:space="preserve"> Step-by-Step: Migrate On-Premises SQL Server to Azure SQL Database</w:t>
      </w:r>
    </w:p>
    <w:p w14:paraId="47BBB4B3" w14:textId="77777777" w:rsidR="00B929D8" w:rsidRPr="00B929D8" w:rsidRDefault="00B929D8" w:rsidP="00B929D8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✅</w:t>
      </w:r>
      <w:r w:rsidRPr="00B929D8">
        <w:rPr>
          <w:b/>
          <w:bCs/>
          <w:lang w:val="en-US" w:eastAsia="ar-SA"/>
        </w:rPr>
        <w:t xml:space="preserve"> Pre-Requisites</w:t>
      </w:r>
    </w:p>
    <w:p w14:paraId="0710100C" w14:textId="77777777" w:rsidR="00B929D8" w:rsidRPr="00B929D8" w:rsidRDefault="00B929D8" w:rsidP="00B929D8">
      <w:pPr>
        <w:numPr>
          <w:ilvl w:val="0"/>
          <w:numId w:val="217"/>
        </w:numPr>
        <w:rPr>
          <w:lang w:val="en-US" w:eastAsia="ar-SA"/>
        </w:rPr>
      </w:pPr>
      <w:r w:rsidRPr="00B929D8">
        <w:rPr>
          <w:lang w:val="en-US" w:eastAsia="ar-SA"/>
        </w:rPr>
        <w:t>Admin access to SQL Server source instance</w:t>
      </w:r>
    </w:p>
    <w:p w14:paraId="0E4447BF" w14:textId="77777777" w:rsidR="00B929D8" w:rsidRPr="00B929D8" w:rsidRDefault="00B929D8" w:rsidP="00B929D8">
      <w:pPr>
        <w:numPr>
          <w:ilvl w:val="0"/>
          <w:numId w:val="217"/>
        </w:numPr>
        <w:rPr>
          <w:lang w:val="en-US" w:eastAsia="ar-SA"/>
        </w:rPr>
      </w:pPr>
      <w:r w:rsidRPr="00B929D8">
        <w:rPr>
          <w:lang w:val="en-US" w:eastAsia="ar-SA"/>
        </w:rPr>
        <w:t>Azure subscription with:</w:t>
      </w:r>
    </w:p>
    <w:p w14:paraId="6C812461" w14:textId="77777777" w:rsidR="00B929D8" w:rsidRPr="00B929D8" w:rsidRDefault="00B929D8" w:rsidP="00B929D8">
      <w:pPr>
        <w:numPr>
          <w:ilvl w:val="1"/>
          <w:numId w:val="217"/>
        </w:numPr>
        <w:rPr>
          <w:lang w:val="en-US" w:eastAsia="ar-SA"/>
        </w:rPr>
      </w:pPr>
      <w:r w:rsidRPr="00B929D8">
        <w:rPr>
          <w:lang w:val="en-US" w:eastAsia="ar-SA"/>
        </w:rPr>
        <w:t>Azure SQL Database provisioned</w:t>
      </w:r>
    </w:p>
    <w:p w14:paraId="315D8DB5" w14:textId="77777777" w:rsidR="00B929D8" w:rsidRPr="00B929D8" w:rsidRDefault="00B929D8" w:rsidP="00B929D8">
      <w:pPr>
        <w:numPr>
          <w:ilvl w:val="1"/>
          <w:numId w:val="217"/>
        </w:numPr>
        <w:rPr>
          <w:lang w:val="en-US" w:eastAsia="ar-SA"/>
        </w:rPr>
      </w:pPr>
      <w:r w:rsidRPr="00B929D8">
        <w:rPr>
          <w:lang w:val="en-US" w:eastAsia="ar-SA"/>
        </w:rPr>
        <w:t>Azure Database Migration Service (DMS) resource</w:t>
      </w:r>
    </w:p>
    <w:p w14:paraId="6D1224F4" w14:textId="77777777" w:rsidR="00B929D8" w:rsidRPr="00B929D8" w:rsidRDefault="00B929D8" w:rsidP="00B929D8">
      <w:pPr>
        <w:numPr>
          <w:ilvl w:val="0"/>
          <w:numId w:val="217"/>
        </w:numPr>
        <w:rPr>
          <w:lang w:val="en-US" w:eastAsia="ar-SA"/>
        </w:rPr>
      </w:pPr>
      <w:r w:rsidRPr="00B929D8">
        <w:rPr>
          <w:lang w:val="en-US" w:eastAsia="ar-SA"/>
        </w:rPr>
        <w:t>Outbound connectivity to Azure (ports 443, 1433 open)</w:t>
      </w:r>
    </w:p>
    <w:p w14:paraId="6C209A6D" w14:textId="77777777" w:rsidR="00B929D8" w:rsidRPr="00B929D8" w:rsidRDefault="00B929D8" w:rsidP="00B929D8">
      <w:pPr>
        <w:numPr>
          <w:ilvl w:val="0"/>
          <w:numId w:val="217"/>
        </w:numPr>
        <w:rPr>
          <w:lang w:val="en-US" w:eastAsia="ar-SA"/>
        </w:rPr>
      </w:pPr>
      <w:r w:rsidRPr="00B929D8">
        <w:rPr>
          <w:lang w:val="en-US" w:eastAsia="ar-SA"/>
        </w:rPr>
        <w:t>Install tools:</w:t>
      </w:r>
    </w:p>
    <w:p w14:paraId="39D1361E" w14:textId="77777777" w:rsidR="00B929D8" w:rsidRPr="00B929D8" w:rsidRDefault="00B929D8" w:rsidP="00B929D8">
      <w:pPr>
        <w:numPr>
          <w:ilvl w:val="1"/>
          <w:numId w:val="217"/>
        </w:numPr>
        <w:rPr>
          <w:lang w:val="en-US" w:eastAsia="ar-SA"/>
        </w:rPr>
      </w:pPr>
      <w:hyperlink r:id="rId39" w:tgtFrame="_new" w:history="1">
        <w:r w:rsidRPr="00B929D8">
          <w:rPr>
            <w:rStyle w:val="Hyperlink"/>
            <w:lang w:val="en-US" w:eastAsia="ar-SA"/>
          </w:rPr>
          <w:t>Data Migration Assistant (DMA)</w:t>
        </w:r>
      </w:hyperlink>
    </w:p>
    <w:p w14:paraId="2A15F3BE" w14:textId="77777777" w:rsidR="00B929D8" w:rsidRPr="00B929D8" w:rsidRDefault="00B929D8" w:rsidP="00B929D8">
      <w:pPr>
        <w:numPr>
          <w:ilvl w:val="1"/>
          <w:numId w:val="217"/>
        </w:numPr>
        <w:rPr>
          <w:lang w:val="en-US" w:eastAsia="ar-SA"/>
        </w:rPr>
      </w:pPr>
      <w:hyperlink r:id="rId40" w:tgtFrame="_new" w:history="1">
        <w:r w:rsidRPr="00B929D8">
          <w:rPr>
            <w:rStyle w:val="Hyperlink"/>
            <w:lang w:val="en-US" w:eastAsia="ar-SA"/>
          </w:rPr>
          <w:t>Azure Data Migration Service (DMS)</w:t>
        </w:r>
      </w:hyperlink>
    </w:p>
    <w:p w14:paraId="27348782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47C001CF">
          <v:rect id="_x0000_i1178" style="width:0;height:1.5pt" o:hralign="center" o:hrstd="t" o:hr="t" fillcolor="#a0a0a0" stroked="f"/>
        </w:pict>
      </w:r>
    </w:p>
    <w:p w14:paraId="253F44A5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🧭</w:t>
      </w:r>
      <w:r w:rsidRPr="00B929D8">
        <w:rPr>
          <w:b/>
          <w:bCs/>
          <w:lang w:val="en-US" w:eastAsia="ar-SA"/>
        </w:rPr>
        <w:t xml:space="preserve"> Step 1: Assess SQL Server using DMA</w:t>
      </w:r>
    </w:p>
    <w:p w14:paraId="07392D2F" w14:textId="77777777" w:rsidR="00B929D8" w:rsidRPr="00B929D8" w:rsidRDefault="00B929D8" w:rsidP="00B929D8">
      <w:pPr>
        <w:numPr>
          <w:ilvl w:val="0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 xml:space="preserve">Download and install </w:t>
      </w:r>
      <w:r w:rsidRPr="00B929D8">
        <w:rPr>
          <w:b/>
          <w:bCs/>
          <w:lang w:val="en-US" w:eastAsia="ar-SA"/>
        </w:rPr>
        <w:t>DMA</w:t>
      </w:r>
      <w:r w:rsidRPr="00B929D8">
        <w:rPr>
          <w:lang w:val="en-US" w:eastAsia="ar-SA"/>
        </w:rPr>
        <w:t>.</w:t>
      </w:r>
    </w:p>
    <w:p w14:paraId="3787233D" w14:textId="77777777" w:rsidR="00B929D8" w:rsidRPr="00B929D8" w:rsidRDefault="00B929D8" w:rsidP="00B929D8">
      <w:pPr>
        <w:numPr>
          <w:ilvl w:val="0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>Create a new project:</w:t>
      </w:r>
    </w:p>
    <w:p w14:paraId="565FB9B8" w14:textId="77777777" w:rsidR="00B929D8" w:rsidRPr="00B929D8" w:rsidRDefault="00B929D8" w:rsidP="00B929D8">
      <w:pPr>
        <w:numPr>
          <w:ilvl w:val="1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 xml:space="preserve">Project type: </w:t>
      </w:r>
      <w:r w:rsidRPr="00B929D8">
        <w:rPr>
          <w:b/>
          <w:bCs/>
          <w:lang w:val="en-US" w:eastAsia="ar-SA"/>
        </w:rPr>
        <w:t>Assessment</w:t>
      </w:r>
    </w:p>
    <w:p w14:paraId="3164AA87" w14:textId="77777777" w:rsidR="00B929D8" w:rsidRPr="00B929D8" w:rsidRDefault="00B929D8" w:rsidP="00B929D8">
      <w:pPr>
        <w:numPr>
          <w:ilvl w:val="1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 xml:space="preserve">Source: </w:t>
      </w:r>
      <w:r w:rsidRPr="00B929D8">
        <w:rPr>
          <w:b/>
          <w:bCs/>
          <w:lang w:val="en-US" w:eastAsia="ar-SA"/>
        </w:rPr>
        <w:t>SQL Server</w:t>
      </w:r>
    </w:p>
    <w:p w14:paraId="7DEEB8FB" w14:textId="77777777" w:rsidR="00B929D8" w:rsidRPr="00B929D8" w:rsidRDefault="00B929D8" w:rsidP="00B929D8">
      <w:pPr>
        <w:numPr>
          <w:ilvl w:val="1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 xml:space="preserve">Target: </w:t>
      </w:r>
      <w:r w:rsidRPr="00B929D8">
        <w:rPr>
          <w:b/>
          <w:bCs/>
          <w:lang w:val="en-US" w:eastAsia="ar-SA"/>
        </w:rPr>
        <w:t>Azure SQL Database</w:t>
      </w:r>
    </w:p>
    <w:p w14:paraId="4A3B8160" w14:textId="77777777" w:rsidR="00B929D8" w:rsidRPr="00B929D8" w:rsidRDefault="00B929D8" w:rsidP="00B929D8">
      <w:pPr>
        <w:numPr>
          <w:ilvl w:val="0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 xml:space="preserve">Connect to your </w:t>
      </w:r>
      <w:r w:rsidRPr="00B929D8">
        <w:rPr>
          <w:b/>
          <w:bCs/>
          <w:lang w:val="en-US" w:eastAsia="ar-SA"/>
        </w:rPr>
        <w:t>on-prem SQL Server instance</w:t>
      </w:r>
      <w:r w:rsidRPr="00B929D8">
        <w:rPr>
          <w:lang w:val="en-US" w:eastAsia="ar-SA"/>
        </w:rPr>
        <w:t>.</w:t>
      </w:r>
    </w:p>
    <w:p w14:paraId="67DF1404" w14:textId="77777777" w:rsidR="00B929D8" w:rsidRPr="00B929D8" w:rsidRDefault="00B929D8" w:rsidP="00B929D8">
      <w:pPr>
        <w:numPr>
          <w:ilvl w:val="0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>Select the database(s) you want to assess.</w:t>
      </w:r>
    </w:p>
    <w:p w14:paraId="740FDCFA" w14:textId="77777777" w:rsidR="00B929D8" w:rsidRPr="00B929D8" w:rsidRDefault="00B929D8" w:rsidP="00B929D8">
      <w:pPr>
        <w:numPr>
          <w:ilvl w:val="0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 xml:space="preserve">Run the </w:t>
      </w:r>
      <w:r w:rsidRPr="00B929D8">
        <w:rPr>
          <w:b/>
          <w:bCs/>
          <w:lang w:val="en-US" w:eastAsia="ar-SA"/>
        </w:rPr>
        <w:t>assessment</w:t>
      </w:r>
      <w:r w:rsidRPr="00B929D8">
        <w:rPr>
          <w:lang w:val="en-US" w:eastAsia="ar-SA"/>
        </w:rPr>
        <w:t>.</w:t>
      </w:r>
    </w:p>
    <w:p w14:paraId="1F9D68DF" w14:textId="77777777" w:rsidR="00B929D8" w:rsidRPr="00B929D8" w:rsidRDefault="00B929D8" w:rsidP="00B929D8">
      <w:pPr>
        <w:numPr>
          <w:ilvl w:val="0"/>
          <w:numId w:val="218"/>
        </w:numPr>
        <w:rPr>
          <w:lang w:val="en-US" w:eastAsia="ar-SA"/>
        </w:rPr>
      </w:pPr>
      <w:r w:rsidRPr="00B929D8">
        <w:rPr>
          <w:lang w:val="en-US" w:eastAsia="ar-SA"/>
        </w:rPr>
        <w:t>Review:</w:t>
      </w:r>
    </w:p>
    <w:p w14:paraId="74CCE4D6" w14:textId="77777777" w:rsidR="00B929D8" w:rsidRPr="00B929D8" w:rsidRDefault="00B929D8" w:rsidP="00B929D8">
      <w:pPr>
        <w:numPr>
          <w:ilvl w:val="1"/>
          <w:numId w:val="218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Compatibility issues</w:t>
      </w:r>
    </w:p>
    <w:p w14:paraId="7373DDED" w14:textId="77777777" w:rsidR="00B929D8" w:rsidRPr="00B929D8" w:rsidRDefault="00B929D8" w:rsidP="00B929D8">
      <w:pPr>
        <w:numPr>
          <w:ilvl w:val="1"/>
          <w:numId w:val="218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 xml:space="preserve">Feature </w:t>
      </w:r>
      <w:proofErr w:type="gramStart"/>
      <w:r w:rsidRPr="00B929D8">
        <w:rPr>
          <w:b/>
          <w:bCs/>
          <w:lang w:val="en-US" w:eastAsia="ar-SA"/>
        </w:rPr>
        <w:t>parity</w:t>
      </w:r>
      <w:proofErr w:type="gramEnd"/>
      <w:r w:rsidRPr="00B929D8">
        <w:rPr>
          <w:lang w:val="en-US" w:eastAsia="ar-SA"/>
        </w:rPr>
        <w:t xml:space="preserve"> (e.g., unsupported features in Azure SQL)</w:t>
      </w:r>
    </w:p>
    <w:p w14:paraId="3F15B46D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rFonts w:ascii="Segoe UI Emoji" w:hAnsi="Segoe UI Emoji" w:cs="Segoe UI Emoji"/>
          <w:lang w:val="en-US" w:eastAsia="ar-SA"/>
        </w:rPr>
        <w:t>📄</w:t>
      </w:r>
      <w:r w:rsidRPr="00B929D8">
        <w:rPr>
          <w:lang w:val="en-US" w:eastAsia="ar-SA"/>
        </w:rPr>
        <w:t xml:space="preserve"> Export the report and share with stakeholders if needed.</w:t>
      </w:r>
    </w:p>
    <w:p w14:paraId="3EB77FA8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2C124FBF">
          <v:rect id="_x0000_i1179" style="width:0;height:1.5pt" o:hralign="center" o:hrstd="t" o:hr="t" fillcolor="#a0a0a0" stroked="f"/>
        </w:pict>
      </w:r>
    </w:p>
    <w:p w14:paraId="20A92381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🧭</w:t>
      </w:r>
      <w:r w:rsidRPr="00B929D8">
        <w:rPr>
          <w:b/>
          <w:bCs/>
          <w:lang w:val="en-US" w:eastAsia="ar-SA"/>
        </w:rPr>
        <w:t xml:space="preserve"> Step 2: Fix Any Issues Found</w:t>
      </w:r>
    </w:p>
    <w:p w14:paraId="13C3CCAE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Address any compatibility issues flagged by DMA:</w:t>
      </w:r>
    </w:p>
    <w:p w14:paraId="598FE742" w14:textId="77777777" w:rsidR="00B929D8" w:rsidRPr="00B929D8" w:rsidRDefault="00B929D8" w:rsidP="00B929D8">
      <w:pPr>
        <w:numPr>
          <w:ilvl w:val="0"/>
          <w:numId w:val="219"/>
        </w:numPr>
        <w:rPr>
          <w:lang w:val="en-US" w:eastAsia="ar-SA"/>
        </w:rPr>
      </w:pPr>
      <w:r w:rsidRPr="00B929D8">
        <w:rPr>
          <w:lang w:val="en-US" w:eastAsia="ar-SA"/>
        </w:rPr>
        <w:lastRenderedPageBreak/>
        <w:t>Replace unsupported features (e.g., cross-database queries, SQL Server Agent jobs).</w:t>
      </w:r>
    </w:p>
    <w:p w14:paraId="00A7A3BA" w14:textId="77777777" w:rsidR="00B929D8" w:rsidRPr="00B929D8" w:rsidRDefault="00B929D8" w:rsidP="00B929D8">
      <w:pPr>
        <w:numPr>
          <w:ilvl w:val="0"/>
          <w:numId w:val="219"/>
        </w:numPr>
        <w:rPr>
          <w:lang w:val="en-US" w:eastAsia="ar-SA"/>
        </w:rPr>
      </w:pPr>
      <w:r w:rsidRPr="00B929D8">
        <w:rPr>
          <w:lang w:val="en-US" w:eastAsia="ar-SA"/>
        </w:rPr>
        <w:t>Modify schema or logic accordingly.</w:t>
      </w:r>
    </w:p>
    <w:p w14:paraId="3A40B464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558A1B4A">
          <v:rect id="_x0000_i1180" style="width:0;height:1.5pt" o:hralign="center" o:hrstd="t" o:hr="t" fillcolor="#a0a0a0" stroked="f"/>
        </w:pict>
      </w:r>
    </w:p>
    <w:p w14:paraId="5F554568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🧭</w:t>
      </w:r>
      <w:r w:rsidRPr="00B929D8">
        <w:rPr>
          <w:b/>
          <w:bCs/>
          <w:lang w:val="en-US" w:eastAsia="ar-SA"/>
        </w:rPr>
        <w:t xml:space="preserve"> Step 3: Create Target Azure SQL Database</w:t>
      </w:r>
    </w:p>
    <w:p w14:paraId="65548D5B" w14:textId="77777777" w:rsidR="00B929D8" w:rsidRPr="00B929D8" w:rsidRDefault="00B929D8" w:rsidP="00B929D8">
      <w:pPr>
        <w:numPr>
          <w:ilvl w:val="0"/>
          <w:numId w:val="220"/>
        </w:numPr>
        <w:rPr>
          <w:lang w:val="en-US" w:eastAsia="ar-SA"/>
        </w:rPr>
      </w:pPr>
      <w:r w:rsidRPr="00B929D8">
        <w:rPr>
          <w:lang w:val="en-US" w:eastAsia="ar-SA"/>
        </w:rPr>
        <w:t xml:space="preserve">Go to Azure Portal → </w:t>
      </w:r>
      <w:r w:rsidRPr="00B929D8">
        <w:rPr>
          <w:b/>
          <w:bCs/>
          <w:lang w:val="en-US" w:eastAsia="ar-SA"/>
        </w:rPr>
        <w:t>Azure SQL</w:t>
      </w:r>
      <w:r w:rsidRPr="00B929D8">
        <w:rPr>
          <w:lang w:val="en-US" w:eastAsia="ar-SA"/>
        </w:rPr>
        <w:t xml:space="preserve"> → Create a new </w:t>
      </w:r>
      <w:r w:rsidRPr="00B929D8">
        <w:rPr>
          <w:b/>
          <w:bCs/>
          <w:lang w:val="en-US" w:eastAsia="ar-SA"/>
        </w:rPr>
        <w:t>Azure SQL Database</w:t>
      </w:r>
      <w:r w:rsidRPr="00B929D8">
        <w:rPr>
          <w:lang w:val="en-US" w:eastAsia="ar-SA"/>
        </w:rPr>
        <w:t>.</w:t>
      </w:r>
    </w:p>
    <w:p w14:paraId="77BFCF72" w14:textId="77777777" w:rsidR="00B929D8" w:rsidRPr="00B929D8" w:rsidRDefault="00B929D8" w:rsidP="00B929D8">
      <w:pPr>
        <w:numPr>
          <w:ilvl w:val="0"/>
          <w:numId w:val="220"/>
        </w:numPr>
        <w:rPr>
          <w:lang w:val="en-US" w:eastAsia="ar-SA"/>
        </w:rPr>
      </w:pPr>
      <w:r w:rsidRPr="00B929D8">
        <w:rPr>
          <w:lang w:val="en-US" w:eastAsia="ar-SA"/>
        </w:rPr>
        <w:t>Choose:</w:t>
      </w:r>
    </w:p>
    <w:p w14:paraId="14863E21" w14:textId="77777777" w:rsidR="00B929D8" w:rsidRPr="00B929D8" w:rsidRDefault="00B929D8" w:rsidP="00B929D8">
      <w:pPr>
        <w:numPr>
          <w:ilvl w:val="1"/>
          <w:numId w:val="220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Resource group</w:t>
      </w:r>
    </w:p>
    <w:p w14:paraId="7D0A393F" w14:textId="77777777" w:rsidR="00B929D8" w:rsidRPr="00B929D8" w:rsidRDefault="00B929D8" w:rsidP="00B929D8">
      <w:pPr>
        <w:numPr>
          <w:ilvl w:val="1"/>
          <w:numId w:val="220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Server</w:t>
      </w:r>
      <w:r w:rsidRPr="00B929D8">
        <w:rPr>
          <w:lang w:val="en-US" w:eastAsia="ar-SA"/>
        </w:rPr>
        <w:t xml:space="preserve"> (or create a new one)</w:t>
      </w:r>
    </w:p>
    <w:p w14:paraId="0C432E1C" w14:textId="77777777" w:rsidR="00B929D8" w:rsidRPr="00B929D8" w:rsidRDefault="00B929D8" w:rsidP="00B929D8">
      <w:pPr>
        <w:numPr>
          <w:ilvl w:val="1"/>
          <w:numId w:val="220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Compute Tier</w:t>
      </w:r>
      <w:r w:rsidRPr="00B929D8">
        <w:rPr>
          <w:lang w:val="en-US" w:eastAsia="ar-SA"/>
        </w:rPr>
        <w:t xml:space="preserve"> (DTU-based or </w:t>
      </w:r>
      <w:proofErr w:type="spellStart"/>
      <w:r w:rsidRPr="00B929D8">
        <w:rPr>
          <w:lang w:val="en-US" w:eastAsia="ar-SA"/>
        </w:rPr>
        <w:t>vCore</w:t>
      </w:r>
      <w:proofErr w:type="spellEnd"/>
      <w:r w:rsidRPr="00B929D8">
        <w:rPr>
          <w:lang w:val="en-US" w:eastAsia="ar-SA"/>
        </w:rPr>
        <w:t>-based)</w:t>
      </w:r>
    </w:p>
    <w:p w14:paraId="084CA458" w14:textId="77777777" w:rsidR="00B929D8" w:rsidRPr="00B929D8" w:rsidRDefault="00B929D8" w:rsidP="00B929D8">
      <w:pPr>
        <w:numPr>
          <w:ilvl w:val="0"/>
          <w:numId w:val="220"/>
        </w:numPr>
        <w:rPr>
          <w:lang w:val="en-US" w:eastAsia="ar-SA"/>
        </w:rPr>
      </w:pPr>
      <w:r w:rsidRPr="00B929D8">
        <w:rPr>
          <w:lang w:val="en-US" w:eastAsia="ar-SA"/>
        </w:rPr>
        <w:t>Allow Azure services or IP address of source SQL Server via firewall settings.</w:t>
      </w:r>
    </w:p>
    <w:p w14:paraId="7F4971F9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2E45DBF9">
          <v:rect id="_x0000_i1181" style="width:0;height:1.5pt" o:hralign="center" o:hrstd="t" o:hr="t" fillcolor="#a0a0a0" stroked="f"/>
        </w:pict>
      </w:r>
    </w:p>
    <w:p w14:paraId="3FA64B87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🧭</w:t>
      </w:r>
      <w:r w:rsidRPr="00B929D8">
        <w:rPr>
          <w:b/>
          <w:bCs/>
          <w:lang w:val="en-US" w:eastAsia="ar-SA"/>
        </w:rPr>
        <w:t xml:space="preserve"> Step 4: Migrate Using Azure Database Migration Service (DMS)</w:t>
      </w:r>
    </w:p>
    <w:p w14:paraId="69AC4D70" w14:textId="77777777" w:rsidR="00B929D8" w:rsidRPr="00B929D8" w:rsidRDefault="00B929D8" w:rsidP="00B929D8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B929D8">
        <w:rPr>
          <w:b/>
          <w:bCs/>
          <w:lang w:val="en-US" w:eastAsia="ar-SA"/>
        </w:rPr>
        <w:t>A. Provision DMS</w:t>
      </w:r>
    </w:p>
    <w:p w14:paraId="1223A1E6" w14:textId="77777777" w:rsidR="00B929D8" w:rsidRPr="00B929D8" w:rsidRDefault="00B929D8" w:rsidP="00B929D8">
      <w:pPr>
        <w:numPr>
          <w:ilvl w:val="0"/>
          <w:numId w:val="221"/>
        </w:numPr>
        <w:rPr>
          <w:lang w:val="en-US" w:eastAsia="ar-SA"/>
        </w:rPr>
      </w:pPr>
      <w:r w:rsidRPr="00B929D8">
        <w:rPr>
          <w:lang w:val="en-US" w:eastAsia="ar-SA"/>
        </w:rPr>
        <w:t xml:space="preserve">Go to Azure Portal → Create </w:t>
      </w:r>
      <w:r w:rsidRPr="00B929D8">
        <w:rPr>
          <w:b/>
          <w:bCs/>
          <w:lang w:val="en-US" w:eastAsia="ar-SA"/>
        </w:rPr>
        <w:t>Azure Database Migration Service</w:t>
      </w:r>
    </w:p>
    <w:p w14:paraId="7C06B0B8" w14:textId="77777777" w:rsidR="00B929D8" w:rsidRPr="00B929D8" w:rsidRDefault="00B929D8" w:rsidP="00B929D8">
      <w:pPr>
        <w:numPr>
          <w:ilvl w:val="0"/>
          <w:numId w:val="221"/>
        </w:numPr>
        <w:rPr>
          <w:lang w:val="en-US" w:eastAsia="ar-SA"/>
        </w:rPr>
      </w:pPr>
      <w:r w:rsidRPr="00B929D8">
        <w:rPr>
          <w:lang w:val="en-US" w:eastAsia="ar-SA"/>
        </w:rPr>
        <w:t xml:space="preserve">Choose a </w:t>
      </w:r>
      <w:r w:rsidRPr="00B929D8">
        <w:rPr>
          <w:b/>
          <w:bCs/>
          <w:lang w:val="en-US" w:eastAsia="ar-SA"/>
        </w:rPr>
        <w:t>Premium SKU</w:t>
      </w:r>
      <w:r w:rsidRPr="00B929D8">
        <w:rPr>
          <w:lang w:val="en-US" w:eastAsia="ar-SA"/>
        </w:rPr>
        <w:t xml:space="preserve"> (for online migration).</w:t>
      </w:r>
    </w:p>
    <w:p w14:paraId="27B67D94" w14:textId="77777777" w:rsidR="00B929D8" w:rsidRPr="00B929D8" w:rsidRDefault="00B929D8" w:rsidP="00B929D8">
      <w:pPr>
        <w:numPr>
          <w:ilvl w:val="0"/>
          <w:numId w:val="221"/>
        </w:numPr>
        <w:rPr>
          <w:lang w:val="en-US" w:eastAsia="ar-SA"/>
        </w:rPr>
      </w:pPr>
      <w:r w:rsidRPr="00B929D8">
        <w:rPr>
          <w:lang w:val="en-US" w:eastAsia="ar-SA"/>
        </w:rPr>
        <w:t xml:space="preserve">Create in the same </w:t>
      </w:r>
      <w:proofErr w:type="spellStart"/>
      <w:r w:rsidRPr="00B929D8">
        <w:rPr>
          <w:lang w:val="en-US" w:eastAsia="ar-SA"/>
        </w:rPr>
        <w:t>VNet</w:t>
      </w:r>
      <w:proofErr w:type="spellEnd"/>
      <w:r w:rsidRPr="00B929D8">
        <w:rPr>
          <w:lang w:val="en-US" w:eastAsia="ar-SA"/>
        </w:rPr>
        <w:t>/subnet that has access to your on-prem SQL Server.</w:t>
      </w:r>
    </w:p>
    <w:p w14:paraId="1EFC5EA0" w14:textId="77777777" w:rsidR="00B929D8" w:rsidRPr="00B929D8" w:rsidRDefault="00B929D8" w:rsidP="00B929D8">
      <w:pPr>
        <w:numPr>
          <w:ilvl w:val="0"/>
          <w:numId w:val="221"/>
        </w:numPr>
        <w:rPr>
          <w:lang w:val="en-US" w:eastAsia="ar-SA"/>
        </w:rPr>
      </w:pPr>
      <w:r w:rsidRPr="00B929D8">
        <w:rPr>
          <w:lang w:val="en-US" w:eastAsia="ar-SA"/>
        </w:rPr>
        <w:t>Wait for provisioning.</w:t>
      </w:r>
    </w:p>
    <w:p w14:paraId="52C6DB05" w14:textId="77777777" w:rsidR="00B929D8" w:rsidRPr="00B929D8" w:rsidRDefault="00B929D8" w:rsidP="00B929D8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B929D8">
        <w:rPr>
          <w:b/>
          <w:bCs/>
          <w:lang w:val="en-US" w:eastAsia="ar-SA"/>
        </w:rPr>
        <w:t>B. Register Source &amp; Target</w:t>
      </w:r>
    </w:p>
    <w:p w14:paraId="31CD1FD1" w14:textId="77777777" w:rsidR="00B929D8" w:rsidRPr="00B929D8" w:rsidRDefault="00B929D8" w:rsidP="00B929D8">
      <w:pPr>
        <w:numPr>
          <w:ilvl w:val="0"/>
          <w:numId w:val="222"/>
        </w:numPr>
        <w:rPr>
          <w:lang w:val="en-US" w:eastAsia="ar-SA"/>
        </w:rPr>
      </w:pPr>
      <w:r w:rsidRPr="00B929D8">
        <w:rPr>
          <w:lang w:val="en-US" w:eastAsia="ar-SA"/>
        </w:rPr>
        <w:t xml:space="preserve">Go to </w:t>
      </w:r>
      <w:r w:rsidRPr="00B929D8">
        <w:rPr>
          <w:b/>
          <w:bCs/>
          <w:lang w:val="en-US" w:eastAsia="ar-SA"/>
        </w:rPr>
        <w:t>DMS &gt; New Migration Project</w:t>
      </w:r>
    </w:p>
    <w:p w14:paraId="254A55F7" w14:textId="77777777" w:rsidR="00B929D8" w:rsidRPr="00B929D8" w:rsidRDefault="00B929D8" w:rsidP="00B929D8">
      <w:pPr>
        <w:numPr>
          <w:ilvl w:val="1"/>
          <w:numId w:val="222"/>
        </w:numPr>
        <w:rPr>
          <w:lang w:val="en-US" w:eastAsia="ar-SA"/>
        </w:rPr>
      </w:pPr>
      <w:r w:rsidRPr="00B929D8">
        <w:rPr>
          <w:lang w:val="en-US" w:eastAsia="ar-SA"/>
        </w:rPr>
        <w:t xml:space="preserve">Source: </w:t>
      </w:r>
      <w:r w:rsidRPr="00B929D8">
        <w:rPr>
          <w:b/>
          <w:bCs/>
          <w:lang w:val="en-US" w:eastAsia="ar-SA"/>
        </w:rPr>
        <w:t>SQL Server</w:t>
      </w:r>
    </w:p>
    <w:p w14:paraId="2FD0B1AF" w14:textId="77777777" w:rsidR="00B929D8" w:rsidRPr="00B929D8" w:rsidRDefault="00B929D8" w:rsidP="00B929D8">
      <w:pPr>
        <w:numPr>
          <w:ilvl w:val="1"/>
          <w:numId w:val="222"/>
        </w:numPr>
        <w:rPr>
          <w:lang w:val="en-US" w:eastAsia="ar-SA"/>
        </w:rPr>
      </w:pPr>
      <w:r w:rsidRPr="00B929D8">
        <w:rPr>
          <w:lang w:val="en-US" w:eastAsia="ar-SA"/>
        </w:rPr>
        <w:t xml:space="preserve">Target: </w:t>
      </w:r>
      <w:r w:rsidRPr="00B929D8">
        <w:rPr>
          <w:b/>
          <w:bCs/>
          <w:lang w:val="en-US" w:eastAsia="ar-SA"/>
        </w:rPr>
        <w:t>Azure SQL Database</w:t>
      </w:r>
    </w:p>
    <w:p w14:paraId="743D4EF4" w14:textId="77777777" w:rsidR="00B929D8" w:rsidRPr="00B929D8" w:rsidRDefault="00B929D8" w:rsidP="00B929D8">
      <w:pPr>
        <w:numPr>
          <w:ilvl w:val="0"/>
          <w:numId w:val="222"/>
        </w:numPr>
        <w:rPr>
          <w:lang w:val="en-US" w:eastAsia="ar-SA"/>
        </w:rPr>
      </w:pPr>
      <w:r w:rsidRPr="00B929D8">
        <w:rPr>
          <w:lang w:val="en-US" w:eastAsia="ar-SA"/>
        </w:rPr>
        <w:t>Choose migration type:</w:t>
      </w:r>
    </w:p>
    <w:p w14:paraId="6F0AD24F" w14:textId="77777777" w:rsidR="00B929D8" w:rsidRPr="00B929D8" w:rsidRDefault="00B929D8" w:rsidP="00B929D8">
      <w:pPr>
        <w:numPr>
          <w:ilvl w:val="1"/>
          <w:numId w:val="222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Offline</w:t>
      </w:r>
      <w:r w:rsidRPr="00B929D8">
        <w:rPr>
          <w:lang w:val="en-US" w:eastAsia="ar-SA"/>
        </w:rPr>
        <w:t>: Downtime required, simpler.</w:t>
      </w:r>
    </w:p>
    <w:p w14:paraId="0D3321A7" w14:textId="77777777" w:rsidR="00B929D8" w:rsidRPr="00B929D8" w:rsidRDefault="00B929D8" w:rsidP="00B929D8">
      <w:pPr>
        <w:numPr>
          <w:ilvl w:val="1"/>
          <w:numId w:val="222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Online</w:t>
      </w:r>
      <w:r w:rsidRPr="00B929D8">
        <w:rPr>
          <w:lang w:val="en-US" w:eastAsia="ar-SA"/>
        </w:rPr>
        <w:t>: Minimal downtime (needs replication enabled).</w:t>
      </w:r>
    </w:p>
    <w:p w14:paraId="7D9ECE5E" w14:textId="77777777" w:rsidR="00B929D8" w:rsidRPr="00B929D8" w:rsidRDefault="00B929D8" w:rsidP="00B929D8">
      <w:pPr>
        <w:numPr>
          <w:ilvl w:val="0"/>
          <w:numId w:val="222"/>
        </w:numPr>
        <w:rPr>
          <w:lang w:val="en-US" w:eastAsia="ar-SA"/>
        </w:rPr>
      </w:pPr>
      <w:r w:rsidRPr="00B929D8">
        <w:rPr>
          <w:lang w:val="en-US" w:eastAsia="ar-SA"/>
        </w:rPr>
        <w:t>Provide connection details:</w:t>
      </w:r>
    </w:p>
    <w:p w14:paraId="505FF006" w14:textId="77777777" w:rsidR="00B929D8" w:rsidRPr="00B929D8" w:rsidRDefault="00B929D8" w:rsidP="00B929D8">
      <w:pPr>
        <w:numPr>
          <w:ilvl w:val="1"/>
          <w:numId w:val="222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Source SQL Server instance</w:t>
      </w:r>
      <w:r w:rsidRPr="00B929D8">
        <w:rPr>
          <w:lang w:val="en-US" w:eastAsia="ar-SA"/>
        </w:rPr>
        <w:t xml:space="preserve"> and credentials.</w:t>
      </w:r>
    </w:p>
    <w:p w14:paraId="0B87E409" w14:textId="77777777" w:rsidR="00B929D8" w:rsidRPr="00B929D8" w:rsidRDefault="00B929D8" w:rsidP="00B929D8">
      <w:pPr>
        <w:numPr>
          <w:ilvl w:val="1"/>
          <w:numId w:val="222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Target Azure SQL DB</w:t>
      </w:r>
      <w:r w:rsidRPr="00B929D8">
        <w:rPr>
          <w:lang w:val="en-US" w:eastAsia="ar-SA"/>
        </w:rPr>
        <w:t xml:space="preserve"> and credentials.</w:t>
      </w:r>
    </w:p>
    <w:p w14:paraId="7743D62D" w14:textId="77777777" w:rsidR="00B929D8" w:rsidRPr="00B929D8" w:rsidRDefault="00B929D8" w:rsidP="00B929D8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B929D8">
        <w:rPr>
          <w:b/>
          <w:bCs/>
          <w:lang w:val="en-US" w:eastAsia="ar-SA"/>
        </w:rPr>
        <w:t>C. Select Databases</w:t>
      </w:r>
    </w:p>
    <w:p w14:paraId="007C834C" w14:textId="77777777" w:rsidR="00B929D8" w:rsidRPr="00B929D8" w:rsidRDefault="00B929D8" w:rsidP="00B929D8">
      <w:pPr>
        <w:numPr>
          <w:ilvl w:val="0"/>
          <w:numId w:val="223"/>
        </w:numPr>
        <w:rPr>
          <w:lang w:val="en-US" w:eastAsia="ar-SA"/>
        </w:rPr>
      </w:pPr>
      <w:r w:rsidRPr="00B929D8">
        <w:rPr>
          <w:lang w:val="en-US" w:eastAsia="ar-SA"/>
        </w:rPr>
        <w:lastRenderedPageBreak/>
        <w:t>Choose which database(s) to migrate.</w:t>
      </w:r>
    </w:p>
    <w:p w14:paraId="43C5B355" w14:textId="77777777" w:rsidR="00B929D8" w:rsidRPr="00B929D8" w:rsidRDefault="00B929D8" w:rsidP="00B929D8">
      <w:pPr>
        <w:numPr>
          <w:ilvl w:val="0"/>
          <w:numId w:val="223"/>
        </w:numPr>
        <w:rPr>
          <w:lang w:val="en-US" w:eastAsia="ar-SA"/>
        </w:rPr>
      </w:pPr>
      <w:r w:rsidRPr="00B929D8">
        <w:rPr>
          <w:lang w:val="en-US" w:eastAsia="ar-SA"/>
        </w:rPr>
        <w:t>Choose schema and/or data migration.</w:t>
      </w:r>
    </w:p>
    <w:p w14:paraId="127D8A9E" w14:textId="77777777" w:rsidR="00B929D8" w:rsidRPr="00B929D8" w:rsidRDefault="00B929D8" w:rsidP="00B929D8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B929D8">
        <w:rPr>
          <w:b/>
          <w:bCs/>
          <w:lang w:val="en-US" w:eastAsia="ar-SA"/>
        </w:rPr>
        <w:t>D. Run Migration</w:t>
      </w:r>
    </w:p>
    <w:p w14:paraId="753B79F4" w14:textId="77777777" w:rsidR="00B929D8" w:rsidRPr="00B929D8" w:rsidRDefault="00B929D8" w:rsidP="00B929D8">
      <w:pPr>
        <w:numPr>
          <w:ilvl w:val="0"/>
          <w:numId w:val="224"/>
        </w:numPr>
        <w:rPr>
          <w:lang w:val="en-US" w:eastAsia="ar-SA"/>
        </w:rPr>
      </w:pPr>
      <w:r w:rsidRPr="00B929D8">
        <w:rPr>
          <w:lang w:val="en-US" w:eastAsia="ar-SA"/>
        </w:rPr>
        <w:t xml:space="preserve">Click </w:t>
      </w:r>
      <w:r w:rsidRPr="00B929D8">
        <w:rPr>
          <w:b/>
          <w:bCs/>
          <w:lang w:val="en-US" w:eastAsia="ar-SA"/>
        </w:rPr>
        <w:t>Start Migration</w:t>
      </w:r>
    </w:p>
    <w:p w14:paraId="05C28C71" w14:textId="77777777" w:rsidR="00B929D8" w:rsidRPr="00B929D8" w:rsidRDefault="00B929D8" w:rsidP="00B929D8">
      <w:pPr>
        <w:numPr>
          <w:ilvl w:val="0"/>
          <w:numId w:val="224"/>
        </w:numPr>
        <w:rPr>
          <w:lang w:val="en-US" w:eastAsia="ar-SA"/>
        </w:rPr>
      </w:pPr>
      <w:r w:rsidRPr="00B929D8">
        <w:rPr>
          <w:lang w:val="en-US" w:eastAsia="ar-SA"/>
        </w:rPr>
        <w:t xml:space="preserve">Monitor progress in the </w:t>
      </w:r>
      <w:r w:rsidRPr="00B929D8">
        <w:rPr>
          <w:b/>
          <w:bCs/>
          <w:lang w:val="en-US" w:eastAsia="ar-SA"/>
        </w:rPr>
        <w:t>Migration Dashboard</w:t>
      </w:r>
    </w:p>
    <w:p w14:paraId="139275D6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49149D1F">
          <v:rect id="_x0000_i1182" style="width:0;height:1.5pt" o:hralign="center" o:hrstd="t" o:hr="t" fillcolor="#a0a0a0" stroked="f"/>
        </w:pict>
      </w:r>
    </w:p>
    <w:p w14:paraId="74BF61B7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🧭</w:t>
      </w:r>
      <w:r w:rsidRPr="00B929D8">
        <w:rPr>
          <w:b/>
          <w:bCs/>
          <w:lang w:val="en-US" w:eastAsia="ar-SA"/>
        </w:rPr>
        <w:t xml:space="preserve"> Step 5: Post-Migration Tasks</w:t>
      </w:r>
    </w:p>
    <w:p w14:paraId="6D14948D" w14:textId="77777777" w:rsidR="00B929D8" w:rsidRPr="00B929D8" w:rsidRDefault="00B929D8" w:rsidP="00B929D8">
      <w:pPr>
        <w:numPr>
          <w:ilvl w:val="0"/>
          <w:numId w:val="225"/>
        </w:numPr>
        <w:rPr>
          <w:lang w:val="en-US" w:eastAsia="ar-SA"/>
        </w:rPr>
      </w:pPr>
      <w:r w:rsidRPr="00B929D8">
        <w:rPr>
          <w:lang w:val="en-US" w:eastAsia="ar-SA"/>
        </w:rPr>
        <w:t>Validate schema and data.</w:t>
      </w:r>
    </w:p>
    <w:p w14:paraId="4993D4CA" w14:textId="77777777" w:rsidR="00B929D8" w:rsidRPr="00B929D8" w:rsidRDefault="00B929D8" w:rsidP="00B929D8">
      <w:pPr>
        <w:numPr>
          <w:ilvl w:val="0"/>
          <w:numId w:val="225"/>
        </w:numPr>
        <w:rPr>
          <w:lang w:val="en-US" w:eastAsia="ar-SA"/>
        </w:rPr>
      </w:pPr>
      <w:r w:rsidRPr="00B929D8">
        <w:rPr>
          <w:lang w:val="en-US" w:eastAsia="ar-SA"/>
        </w:rPr>
        <w:t>Update connection strings in application code.</w:t>
      </w:r>
    </w:p>
    <w:p w14:paraId="4757350E" w14:textId="77777777" w:rsidR="00B929D8" w:rsidRPr="00B929D8" w:rsidRDefault="00B929D8" w:rsidP="00B929D8">
      <w:pPr>
        <w:numPr>
          <w:ilvl w:val="0"/>
          <w:numId w:val="225"/>
        </w:numPr>
        <w:rPr>
          <w:lang w:val="en-US" w:eastAsia="ar-SA"/>
        </w:rPr>
      </w:pPr>
      <w:r w:rsidRPr="00B929D8">
        <w:rPr>
          <w:lang w:val="en-US" w:eastAsia="ar-SA"/>
        </w:rPr>
        <w:t xml:space="preserve">Rebuild any </w:t>
      </w:r>
      <w:r w:rsidRPr="00B929D8">
        <w:rPr>
          <w:b/>
          <w:bCs/>
          <w:lang w:val="en-US" w:eastAsia="ar-SA"/>
        </w:rPr>
        <w:t>indexes</w:t>
      </w:r>
      <w:r w:rsidRPr="00B929D8">
        <w:rPr>
          <w:lang w:val="en-US" w:eastAsia="ar-SA"/>
        </w:rPr>
        <w:t xml:space="preserve">, </w:t>
      </w:r>
      <w:r w:rsidRPr="00B929D8">
        <w:rPr>
          <w:b/>
          <w:bCs/>
          <w:lang w:val="en-US" w:eastAsia="ar-SA"/>
        </w:rPr>
        <w:t>constraints</w:t>
      </w:r>
      <w:r w:rsidRPr="00B929D8">
        <w:rPr>
          <w:lang w:val="en-US" w:eastAsia="ar-SA"/>
        </w:rPr>
        <w:t xml:space="preserve">, or </w:t>
      </w:r>
      <w:r w:rsidRPr="00B929D8">
        <w:rPr>
          <w:b/>
          <w:bCs/>
          <w:lang w:val="en-US" w:eastAsia="ar-SA"/>
        </w:rPr>
        <w:t>jobs</w:t>
      </w:r>
      <w:r w:rsidRPr="00B929D8">
        <w:rPr>
          <w:lang w:val="en-US" w:eastAsia="ar-SA"/>
        </w:rPr>
        <w:t xml:space="preserve"> (Azure SQL has no SQL Agent—consider Azure Automation or Logic Apps).</w:t>
      </w:r>
    </w:p>
    <w:p w14:paraId="779B3499" w14:textId="77777777" w:rsidR="00B929D8" w:rsidRPr="00B929D8" w:rsidRDefault="00B929D8" w:rsidP="00B929D8">
      <w:pPr>
        <w:numPr>
          <w:ilvl w:val="0"/>
          <w:numId w:val="225"/>
        </w:numPr>
        <w:rPr>
          <w:lang w:val="en-US" w:eastAsia="ar-SA"/>
        </w:rPr>
      </w:pPr>
      <w:r w:rsidRPr="00B929D8">
        <w:rPr>
          <w:lang w:val="en-US" w:eastAsia="ar-SA"/>
        </w:rPr>
        <w:t xml:space="preserve">Set up </w:t>
      </w:r>
      <w:r w:rsidRPr="00B929D8">
        <w:rPr>
          <w:b/>
          <w:bCs/>
          <w:lang w:val="en-US" w:eastAsia="ar-SA"/>
        </w:rPr>
        <w:t>backups</w:t>
      </w:r>
      <w:r w:rsidRPr="00B929D8">
        <w:rPr>
          <w:lang w:val="en-US" w:eastAsia="ar-SA"/>
        </w:rPr>
        <w:t xml:space="preserve"> and </w:t>
      </w:r>
      <w:r w:rsidRPr="00B929D8">
        <w:rPr>
          <w:b/>
          <w:bCs/>
          <w:lang w:val="en-US" w:eastAsia="ar-SA"/>
        </w:rPr>
        <w:t>monitoring</w:t>
      </w:r>
      <w:r w:rsidRPr="00B929D8">
        <w:rPr>
          <w:lang w:val="en-US" w:eastAsia="ar-SA"/>
        </w:rPr>
        <w:t xml:space="preserve"> via Azure tools.</w:t>
      </w:r>
    </w:p>
    <w:p w14:paraId="183DBB9C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36DC9AE9">
          <v:rect id="_x0000_i1183" style="width:0;height:1.5pt" o:hralign="center" o:hrstd="t" o:hr="t" fillcolor="#a0a0a0" stroked="f"/>
        </w:pict>
      </w:r>
    </w:p>
    <w:p w14:paraId="1353040D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📌</w:t>
      </w:r>
      <w:r w:rsidRPr="00B929D8">
        <w:rPr>
          <w:b/>
          <w:bCs/>
          <w:lang w:val="en-US" w:eastAsia="ar-SA"/>
        </w:rPr>
        <w:t xml:space="preserve"> Tips &amp; Considerations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5089"/>
      </w:tblGrid>
      <w:tr w:rsidR="00B929D8" w:rsidRPr="00B929D8" w14:paraId="1927BDDA" w14:textId="77777777" w:rsidTr="00B929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CF18EC" w14:textId="77777777" w:rsidR="00B929D8" w:rsidRPr="00B929D8" w:rsidRDefault="00B929D8" w:rsidP="00B929D8">
            <w:pPr>
              <w:rPr>
                <w:b/>
                <w:bCs/>
                <w:lang w:val="en-US" w:eastAsia="ar-SA"/>
              </w:rPr>
            </w:pPr>
            <w:r w:rsidRPr="00B929D8">
              <w:rPr>
                <w:b/>
                <w:bCs/>
                <w:lang w:val="en-US" w:eastAsia="ar-SA"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0DFC0A67" w14:textId="77777777" w:rsidR="00B929D8" w:rsidRPr="00B929D8" w:rsidRDefault="00B929D8" w:rsidP="00B929D8">
            <w:pPr>
              <w:rPr>
                <w:b/>
                <w:bCs/>
                <w:lang w:val="en-US" w:eastAsia="ar-SA"/>
              </w:rPr>
            </w:pPr>
            <w:r w:rsidRPr="00B929D8">
              <w:rPr>
                <w:b/>
                <w:bCs/>
                <w:lang w:val="en-US" w:eastAsia="ar-SA"/>
              </w:rPr>
              <w:t>Notes</w:t>
            </w:r>
          </w:p>
        </w:tc>
      </w:tr>
      <w:tr w:rsidR="00B929D8" w:rsidRPr="00B929D8" w14:paraId="34808904" w14:textId="77777777" w:rsidTr="00B929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B2306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b/>
                <w:bCs/>
                <w:lang w:val="en-US" w:eastAsia="ar-SA"/>
              </w:rPr>
              <w:t>Size of DB</w:t>
            </w:r>
          </w:p>
        </w:tc>
        <w:tc>
          <w:tcPr>
            <w:tcW w:w="0" w:type="auto"/>
            <w:vAlign w:val="center"/>
            <w:hideMark/>
          </w:tcPr>
          <w:p w14:paraId="546B53F4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lang w:val="en-US" w:eastAsia="ar-SA"/>
              </w:rPr>
              <w:t>Large DBs may benefit from BACPAC or backup/restore</w:t>
            </w:r>
          </w:p>
        </w:tc>
      </w:tr>
      <w:tr w:rsidR="00B929D8" w:rsidRPr="00B929D8" w14:paraId="0609C418" w14:textId="77777777" w:rsidTr="00B929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51BF8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b/>
                <w:bCs/>
                <w:lang w:val="en-US" w:eastAsia="ar-SA"/>
              </w:rPr>
              <w:t>Linked servers</w:t>
            </w:r>
          </w:p>
        </w:tc>
        <w:tc>
          <w:tcPr>
            <w:tcW w:w="0" w:type="auto"/>
            <w:vAlign w:val="center"/>
            <w:hideMark/>
          </w:tcPr>
          <w:p w14:paraId="3EDED7CE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lang w:val="en-US" w:eastAsia="ar-SA"/>
              </w:rPr>
              <w:t>Not supported in Azure SQL</w:t>
            </w:r>
          </w:p>
        </w:tc>
      </w:tr>
      <w:tr w:rsidR="00B929D8" w:rsidRPr="00B929D8" w14:paraId="07535BCF" w14:textId="77777777" w:rsidTr="00B929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4806B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b/>
                <w:bCs/>
                <w:lang w:val="en-US" w:eastAsia="ar-SA"/>
              </w:rPr>
              <w:t>SQL Agent Jobs</w:t>
            </w:r>
          </w:p>
        </w:tc>
        <w:tc>
          <w:tcPr>
            <w:tcW w:w="0" w:type="auto"/>
            <w:vAlign w:val="center"/>
            <w:hideMark/>
          </w:tcPr>
          <w:p w14:paraId="0AAF6F74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lang w:val="en-US" w:eastAsia="ar-SA"/>
              </w:rPr>
              <w:t>Use Elastic Jobs or Azure Automation</w:t>
            </w:r>
          </w:p>
        </w:tc>
      </w:tr>
      <w:tr w:rsidR="00B929D8" w:rsidRPr="00B929D8" w14:paraId="12CA2404" w14:textId="77777777" w:rsidTr="00B929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5BD30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b/>
                <w:bCs/>
                <w:lang w:val="en-US" w:eastAsia="ar-SA"/>
              </w:rPr>
              <w:t>SSIS Packages</w:t>
            </w:r>
          </w:p>
        </w:tc>
        <w:tc>
          <w:tcPr>
            <w:tcW w:w="0" w:type="auto"/>
            <w:vAlign w:val="center"/>
            <w:hideMark/>
          </w:tcPr>
          <w:p w14:paraId="25679BA1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lang w:val="en-US" w:eastAsia="ar-SA"/>
              </w:rPr>
              <w:t>Can be migrated to Azure Data Factory or SSIS in Azure</w:t>
            </w:r>
          </w:p>
        </w:tc>
      </w:tr>
      <w:tr w:rsidR="00B929D8" w:rsidRPr="00B929D8" w14:paraId="33324557" w14:textId="77777777" w:rsidTr="00B929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46D97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b/>
                <w:bCs/>
                <w:lang w:val="en-US" w:eastAsia="ar-SA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437D2647" w14:textId="77777777" w:rsidR="00B929D8" w:rsidRPr="00B929D8" w:rsidRDefault="00B929D8" w:rsidP="00B929D8">
            <w:pPr>
              <w:rPr>
                <w:lang w:val="en-US" w:eastAsia="ar-SA"/>
              </w:rPr>
            </w:pPr>
            <w:r w:rsidRPr="00B929D8">
              <w:rPr>
                <w:lang w:val="en-US" w:eastAsia="ar-SA"/>
              </w:rPr>
              <w:t>Use AAD if possible; configure firewall rules</w:t>
            </w:r>
          </w:p>
        </w:tc>
      </w:tr>
    </w:tbl>
    <w:p w14:paraId="2A9AE263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482F9EA8">
          <v:rect id="_x0000_i1184" style="width:0;height:1.5pt" o:hralign="center" o:hrstd="t" o:hr="t" fillcolor="#a0a0a0" stroked="f"/>
        </w:pict>
      </w:r>
    </w:p>
    <w:p w14:paraId="12EBCA42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✅</w:t>
      </w:r>
      <w:r w:rsidRPr="00B929D8">
        <w:rPr>
          <w:b/>
          <w:bCs/>
          <w:lang w:val="en-US" w:eastAsia="ar-SA"/>
        </w:rPr>
        <w:t xml:space="preserve"> Optional: Migration with BACPAC (Alternative)</w:t>
      </w:r>
    </w:p>
    <w:p w14:paraId="7ABAF4BB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If DMS isn’t an option:</w:t>
      </w:r>
    </w:p>
    <w:p w14:paraId="714B90F5" w14:textId="77777777" w:rsidR="00B929D8" w:rsidRPr="00B929D8" w:rsidRDefault="00B929D8" w:rsidP="00B929D8">
      <w:pPr>
        <w:numPr>
          <w:ilvl w:val="0"/>
          <w:numId w:val="226"/>
        </w:numPr>
        <w:rPr>
          <w:lang w:val="en-US" w:eastAsia="ar-SA"/>
        </w:rPr>
      </w:pPr>
      <w:r w:rsidRPr="00B929D8">
        <w:rPr>
          <w:b/>
          <w:bCs/>
          <w:lang w:val="en-US" w:eastAsia="ar-SA"/>
        </w:rPr>
        <w:t>Export</w:t>
      </w:r>
      <w:r w:rsidRPr="00B929D8">
        <w:rPr>
          <w:lang w:val="en-US" w:eastAsia="ar-SA"/>
        </w:rPr>
        <w:t xml:space="preserve"> DB as BACPAC from SSMS.</w:t>
      </w:r>
    </w:p>
    <w:p w14:paraId="7B04FDE9" w14:textId="77777777" w:rsidR="00B929D8" w:rsidRPr="00B929D8" w:rsidRDefault="00B929D8" w:rsidP="00B929D8">
      <w:pPr>
        <w:numPr>
          <w:ilvl w:val="0"/>
          <w:numId w:val="226"/>
        </w:numPr>
        <w:rPr>
          <w:lang w:val="en-US" w:eastAsia="ar-SA"/>
        </w:rPr>
      </w:pPr>
      <w:r w:rsidRPr="00B929D8">
        <w:rPr>
          <w:lang w:val="en-US" w:eastAsia="ar-SA"/>
        </w:rPr>
        <w:t xml:space="preserve">Upload to </w:t>
      </w:r>
      <w:r w:rsidRPr="00B929D8">
        <w:rPr>
          <w:b/>
          <w:bCs/>
          <w:lang w:val="en-US" w:eastAsia="ar-SA"/>
        </w:rPr>
        <w:t>Azure Storage Account</w:t>
      </w:r>
      <w:r w:rsidRPr="00B929D8">
        <w:rPr>
          <w:lang w:val="en-US" w:eastAsia="ar-SA"/>
        </w:rPr>
        <w:t>.</w:t>
      </w:r>
    </w:p>
    <w:p w14:paraId="098DDE0A" w14:textId="77777777" w:rsidR="00B929D8" w:rsidRPr="00B929D8" w:rsidRDefault="00B929D8" w:rsidP="00B929D8">
      <w:pPr>
        <w:numPr>
          <w:ilvl w:val="0"/>
          <w:numId w:val="226"/>
        </w:numPr>
        <w:rPr>
          <w:lang w:val="en-US" w:eastAsia="ar-SA"/>
        </w:rPr>
      </w:pPr>
      <w:r w:rsidRPr="00B929D8">
        <w:rPr>
          <w:lang w:val="en-US" w:eastAsia="ar-SA"/>
        </w:rPr>
        <w:t xml:space="preserve">Import into </w:t>
      </w:r>
      <w:r w:rsidRPr="00B929D8">
        <w:rPr>
          <w:b/>
          <w:bCs/>
          <w:lang w:val="en-US" w:eastAsia="ar-SA"/>
        </w:rPr>
        <w:t>Azure SQL</w:t>
      </w:r>
      <w:r w:rsidRPr="00B929D8">
        <w:rPr>
          <w:lang w:val="en-US" w:eastAsia="ar-SA"/>
        </w:rPr>
        <w:t xml:space="preserve"> using </w:t>
      </w:r>
      <w:r w:rsidRPr="00B929D8">
        <w:rPr>
          <w:b/>
          <w:bCs/>
          <w:lang w:val="en-US" w:eastAsia="ar-SA"/>
        </w:rPr>
        <w:t>Azure Portal</w:t>
      </w:r>
      <w:r w:rsidRPr="00B929D8">
        <w:rPr>
          <w:lang w:val="en-US" w:eastAsia="ar-SA"/>
        </w:rPr>
        <w:t xml:space="preserve"> or </w:t>
      </w:r>
      <w:r w:rsidRPr="00B929D8">
        <w:rPr>
          <w:b/>
          <w:bCs/>
          <w:lang w:val="en-US" w:eastAsia="ar-SA"/>
        </w:rPr>
        <w:t>PowerShell</w:t>
      </w:r>
      <w:r w:rsidRPr="00B929D8">
        <w:rPr>
          <w:lang w:val="en-US" w:eastAsia="ar-SA"/>
        </w:rPr>
        <w:t>.</w:t>
      </w:r>
    </w:p>
    <w:p w14:paraId="228BEBFE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65E66DD8">
          <v:rect id="_x0000_i1185" style="width:0;height:1.5pt" o:hralign="center" o:hrstd="t" o:hr="t" fillcolor="#a0a0a0" stroked="f"/>
        </w:pict>
      </w:r>
    </w:p>
    <w:p w14:paraId="6CE93840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lastRenderedPageBreak/>
        <w:t xml:space="preserve">Would you like a </w:t>
      </w:r>
      <w:r w:rsidRPr="00B929D8">
        <w:rPr>
          <w:b/>
          <w:bCs/>
          <w:lang w:val="en-US" w:eastAsia="ar-SA"/>
        </w:rPr>
        <w:t>script to automate export/import via BACPAC</w:t>
      </w:r>
      <w:r w:rsidRPr="00B929D8">
        <w:rPr>
          <w:lang w:val="en-US" w:eastAsia="ar-SA"/>
        </w:rPr>
        <w:t xml:space="preserve"> or help setting up </w:t>
      </w:r>
      <w:r w:rsidRPr="00B929D8">
        <w:rPr>
          <w:b/>
          <w:bCs/>
          <w:lang w:val="en-US" w:eastAsia="ar-SA"/>
        </w:rPr>
        <w:t>DMS in a real scenario</w:t>
      </w:r>
      <w:r w:rsidRPr="00B929D8">
        <w:rPr>
          <w:lang w:val="en-US" w:eastAsia="ar-SA"/>
        </w:rPr>
        <w:t>?</w:t>
      </w:r>
    </w:p>
    <w:p w14:paraId="4A1FEC4E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b/>
          <w:bCs/>
          <w:lang w:val="en-US" w:eastAsia="ar-SA"/>
        </w:rPr>
        <w:t>You said:</w:t>
      </w:r>
    </w:p>
    <w:p w14:paraId="45B94C52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yes</w:t>
      </w:r>
    </w:p>
    <w:p w14:paraId="70B1B36A" w14:textId="77777777" w:rsidR="00B929D8" w:rsidRPr="00B929D8" w:rsidRDefault="00B929D8" w:rsidP="00B929D8">
      <w:pPr>
        <w:numPr>
          <w:ilvl w:val="0"/>
          <w:numId w:val="217"/>
        </w:numPr>
        <w:rPr>
          <w:b/>
          <w:bCs/>
          <w:lang w:val="en-US" w:eastAsia="ar-SA"/>
        </w:rPr>
      </w:pPr>
      <w:r w:rsidRPr="00B929D8">
        <w:rPr>
          <w:b/>
          <w:bCs/>
          <w:lang w:val="en-US" w:eastAsia="ar-SA"/>
        </w:rPr>
        <w:t>ChatGPT said:</w:t>
      </w:r>
    </w:p>
    <w:p w14:paraId="6C3CCA3D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 xml:space="preserve">Here’s a </w:t>
      </w:r>
      <w:r w:rsidRPr="00B929D8">
        <w:rPr>
          <w:b/>
          <w:bCs/>
          <w:lang w:val="en-US" w:eastAsia="ar-SA"/>
        </w:rPr>
        <w:t>PowerShell automation script</w:t>
      </w:r>
      <w:r w:rsidRPr="00B929D8">
        <w:rPr>
          <w:lang w:val="en-US" w:eastAsia="ar-SA"/>
        </w:rPr>
        <w:t xml:space="preserve"> to export a SQL Server database from on-premises and import it into </w:t>
      </w:r>
      <w:r w:rsidRPr="00B929D8">
        <w:rPr>
          <w:b/>
          <w:bCs/>
          <w:lang w:val="en-US" w:eastAsia="ar-SA"/>
        </w:rPr>
        <w:t>Azure SQL Database</w:t>
      </w:r>
      <w:r w:rsidRPr="00B929D8">
        <w:rPr>
          <w:lang w:val="en-US" w:eastAsia="ar-SA"/>
        </w:rPr>
        <w:t xml:space="preserve"> using the BACPAC method:</w:t>
      </w:r>
    </w:p>
    <w:p w14:paraId="7327732E" w14:textId="77777777" w:rsidR="00B929D8" w:rsidRPr="00B929D8" w:rsidRDefault="00000000" w:rsidP="00B929D8">
      <w:pPr>
        <w:rPr>
          <w:lang w:val="en-US" w:eastAsia="ar-SA"/>
        </w:rPr>
      </w:pPr>
      <w:r>
        <w:rPr>
          <w:lang w:val="en-US" w:eastAsia="ar-SA"/>
        </w:rPr>
        <w:pict w14:anchorId="5410D700">
          <v:rect id="_x0000_i1186" style="width:0;height:1.5pt" o:hralign="center" o:hrstd="t" o:hr="t" fillcolor="#a0a0a0" stroked="f"/>
        </w:pict>
      </w:r>
    </w:p>
    <w:p w14:paraId="4B7A90A4" w14:textId="77777777" w:rsidR="00B929D8" w:rsidRPr="00B929D8" w:rsidRDefault="00B929D8" w:rsidP="00B929D8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B929D8">
        <w:rPr>
          <w:rFonts w:ascii="Segoe UI Emoji" w:hAnsi="Segoe UI Emoji" w:cs="Segoe UI Emoji"/>
          <w:b/>
          <w:bCs/>
          <w:lang w:val="en-US" w:eastAsia="ar-SA"/>
        </w:rPr>
        <w:t>🔁</w:t>
      </w:r>
      <w:r w:rsidRPr="00B929D8">
        <w:rPr>
          <w:b/>
          <w:bCs/>
          <w:lang w:val="en-US" w:eastAsia="ar-SA"/>
        </w:rPr>
        <w:t xml:space="preserve"> PowerShell Script: SQL Server to Azure SQL Migration (BACPAC method)</w:t>
      </w:r>
    </w:p>
    <w:p w14:paraId="380BB0D4" w14:textId="77777777" w:rsidR="00B929D8" w:rsidRPr="00B929D8" w:rsidRDefault="00B929D8" w:rsidP="00B929D8">
      <w:pPr>
        <w:rPr>
          <w:lang w:val="en-US" w:eastAsia="ar-SA"/>
        </w:rPr>
      </w:pPr>
      <w:proofErr w:type="spellStart"/>
      <w:r w:rsidRPr="00B929D8">
        <w:rPr>
          <w:lang w:val="en-US" w:eastAsia="ar-SA"/>
        </w:rPr>
        <w:t>powershell</w:t>
      </w:r>
      <w:proofErr w:type="spellEnd"/>
    </w:p>
    <w:p w14:paraId="338B9945" w14:textId="77777777" w:rsidR="00B929D8" w:rsidRPr="00B929D8" w:rsidRDefault="00B929D8" w:rsidP="00B929D8">
      <w:pPr>
        <w:rPr>
          <w:lang w:val="en-US" w:eastAsia="ar-SA"/>
        </w:rPr>
      </w:pPr>
      <w:proofErr w:type="spellStart"/>
      <w:r w:rsidRPr="00B929D8">
        <w:rPr>
          <w:lang w:val="en-US" w:eastAsia="ar-SA"/>
        </w:rPr>
        <w:t>CopyEdit</w:t>
      </w:r>
      <w:proofErr w:type="spellEnd"/>
    </w:p>
    <w:p w14:paraId="0D83C742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==========================</w:t>
      </w:r>
    </w:p>
    <w:p w14:paraId="137FE4A1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PowerShell Script to Export and Import SQL Server DB using BACPAC</w:t>
      </w:r>
    </w:p>
    <w:p w14:paraId="2C72AA10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Date: 2025-07-18</w:t>
      </w:r>
    </w:p>
    <w:p w14:paraId="45F2FCC8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==========================</w:t>
      </w:r>
    </w:p>
    <w:p w14:paraId="15D85DC0" w14:textId="77777777" w:rsidR="00B929D8" w:rsidRPr="00B929D8" w:rsidRDefault="00B929D8" w:rsidP="00B929D8">
      <w:pPr>
        <w:rPr>
          <w:lang w:val="en-US" w:eastAsia="ar-SA"/>
        </w:rPr>
      </w:pPr>
    </w:p>
    <w:p w14:paraId="2891411B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CONFIGURATION VARIABLES</w:t>
      </w:r>
    </w:p>
    <w:p w14:paraId="677B5EAE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sourceServerName</w:t>
      </w:r>
      <w:proofErr w:type="spellEnd"/>
      <w:r w:rsidRPr="00B929D8">
        <w:rPr>
          <w:lang w:val="en-US" w:eastAsia="ar-SA"/>
        </w:rPr>
        <w:t xml:space="preserve"> = "localhost"              # SQL Server name or IP</w:t>
      </w:r>
    </w:p>
    <w:p w14:paraId="02EC2A0F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sourceDatabase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proofErr w:type="gramStart"/>
      <w:r w:rsidRPr="00B929D8">
        <w:rPr>
          <w:lang w:val="en-US" w:eastAsia="ar-SA"/>
        </w:rPr>
        <w:t>YourDatabaseName</w:t>
      </w:r>
      <w:proofErr w:type="spellEnd"/>
      <w:r w:rsidRPr="00B929D8">
        <w:rPr>
          <w:lang w:val="en-US" w:eastAsia="ar-SA"/>
        </w:rPr>
        <w:t>"         #</w:t>
      </w:r>
      <w:proofErr w:type="gramEnd"/>
      <w:r w:rsidRPr="00B929D8">
        <w:rPr>
          <w:lang w:val="en-US" w:eastAsia="ar-SA"/>
        </w:rPr>
        <w:t xml:space="preserve"> Name of your on-prem SQL Server DB</w:t>
      </w:r>
    </w:p>
    <w:p w14:paraId="391623B1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sqlAuthUser</w:t>
      </w:r>
      <w:proofErr w:type="spellEnd"/>
      <w:r w:rsidRPr="00B929D8">
        <w:rPr>
          <w:lang w:val="en-US" w:eastAsia="ar-SA"/>
        </w:rPr>
        <w:t xml:space="preserve"> = "</w:t>
      </w:r>
      <w:proofErr w:type="gramStart"/>
      <w:r w:rsidRPr="00B929D8">
        <w:rPr>
          <w:lang w:val="en-US" w:eastAsia="ar-SA"/>
        </w:rPr>
        <w:t>sa"                          #</w:t>
      </w:r>
      <w:proofErr w:type="gramEnd"/>
      <w:r w:rsidRPr="00B929D8">
        <w:rPr>
          <w:lang w:val="en-US" w:eastAsia="ar-SA"/>
        </w:rPr>
        <w:t xml:space="preserve"> SQL Server username</w:t>
      </w:r>
    </w:p>
    <w:p w14:paraId="21641785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sqlAuthPassword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r w:rsidRPr="00B929D8">
        <w:rPr>
          <w:lang w:val="en-US" w:eastAsia="ar-SA"/>
        </w:rPr>
        <w:t>YourStrongPassword</w:t>
      </w:r>
      <w:proofErr w:type="spellEnd"/>
      <w:r w:rsidRPr="00B929D8">
        <w:rPr>
          <w:lang w:val="en-US" w:eastAsia="ar-SA"/>
        </w:rPr>
        <w:t>!"     # SQL Server password</w:t>
      </w:r>
    </w:p>
    <w:p w14:paraId="17E7081C" w14:textId="77777777" w:rsidR="00B929D8" w:rsidRPr="00B929D8" w:rsidRDefault="00B929D8" w:rsidP="00B929D8">
      <w:pPr>
        <w:rPr>
          <w:lang w:val="en-US" w:eastAsia="ar-SA"/>
        </w:rPr>
      </w:pPr>
    </w:p>
    <w:p w14:paraId="152ED5E5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bacpacFile</w:t>
      </w:r>
      <w:proofErr w:type="spellEnd"/>
      <w:r w:rsidRPr="00B929D8">
        <w:rPr>
          <w:lang w:val="en-US" w:eastAsia="ar-SA"/>
        </w:rPr>
        <w:t xml:space="preserve"> = "C:\temp\$sourceDatabase.bacpac"</w:t>
      </w:r>
    </w:p>
    <w:p w14:paraId="40D05CC0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storageAccountName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r w:rsidRPr="00B929D8">
        <w:rPr>
          <w:lang w:val="en-US" w:eastAsia="ar-SA"/>
        </w:rPr>
        <w:t>yourstorageaccount</w:t>
      </w:r>
      <w:proofErr w:type="spellEnd"/>
      <w:r w:rsidRPr="00B929D8">
        <w:rPr>
          <w:lang w:val="en-US" w:eastAsia="ar-SA"/>
        </w:rPr>
        <w:t>"</w:t>
      </w:r>
    </w:p>
    <w:p w14:paraId="14831230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containerName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r w:rsidRPr="00B929D8">
        <w:rPr>
          <w:lang w:val="en-US" w:eastAsia="ar-SA"/>
        </w:rPr>
        <w:t>bacpacfiles</w:t>
      </w:r>
      <w:proofErr w:type="spellEnd"/>
      <w:r w:rsidRPr="00B929D8">
        <w:rPr>
          <w:lang w:val="en-US" w:eastAsia="ar-SA"/>
        </w:rPr>
        <w:t>"</w:t>
      </w:r>
    </w:p>
    <w:p w14:paraId="035D6627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storageKey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r w:rsidRPr="00B929D8">
        <w:rPr>
          <w:lang w:val="en-US" w:eastAsia="ar-SA"/>
        </w:rPr>
        <w:t>YourStorageAccountKey</w:t>
      </w:r>
      <w:proofErr w:type="spellEnd"/>
      <w:r w:rsidRPr="00B929D8">
        <w:rPr>
          <w:lang w:val="en-US" w:eastAsia="ar-SA"/>
        </w:rPr>
        <w:t>"</w:t>
      </w:r>
    </w:p>
    <w:p w14:paraId="312487D0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resourceGroupName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r w:rsidRPr="00B929D8">
        <w:rPr>
          <w:lang w:val="en-US" w:eastAsia="ar-SA"/>
        </w:rPr>
        <w:t>yourResourceGroup</w:t>
      </w:r>
      <w:proofErr w:type="spellEnd"/>
      <w:r w:rsidRPr="00B929D8">
        <w:rPr>
          <w:lang w:val="en-US" w:eastAsia="ar-SA"/>
        </w:rPr>
        <w:t>"</w:t>
      </w:r>
    </w:p>
    <w:p w14:paraId="617AFF64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targetServerName</w:t>
      </w:r>
      <w:proofErr w:type="spellEnd"/>
      <w:r w:rsidRPr="00B929D8">
        <w:rPr>
          <w:lang w:val="en-US" w:eastAsia="ar-SA"/>
        </w:rPr>
        <w:t xml:space="preserve"> = "your-azure-sql-server.database.windows.net"</w:t>
      </w:r>
    </w:p>
    <w:p w14:paraId="46A48E72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targetDatabase</w:t>
      </w:r>
      <w:proofErr w:type="spellEnd"/>
      <w:r w:rsidRPr="00B929D8">
        <w:rPr>
          <w:lang w:val="en-US" w:eastAsia="ar-SA"/>
        </w:rPr>
        <w:t xml:space="preserve"> = $</w:t>
      </w:r>
      <w:proofErr w:type="spellStart"/>
      <w:r w:rsidRPr="00B929D8">
        <w:rPr>
          <w:lang w:val="en-US" w:eastAsia="ar-SA"/>
        </w:rPr>
        <w:t>sourceDatabase</w:t>
      </w:r>
      <w:proofErr w:type="spellEnd"/>
    </w:p>
    <w:p w14:paraId="31F99391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lastRenderedPageBreak/>
        <w:t>$</w:t>
      </w:r>
      <w:proofErr w:type="spellStart"/>
      <w:r w:rsidRPr="00B929D8">
        <w:rPr>
          <w:lang w:val="en-US" w:eastAsia="ar-SA"/>
        </w:rPr>
        <w:t>azureSqlAdmin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r w:rsidRPr="00B929D8">
        <w:rPr>
          <w:lang w:val="en-US" w:eastAsia="ar-SA"/>
        </w:rPr>
        <w:t>sqladmin</w:t>
      </w:r>
      <w:proofErr w:type="spellEnd"/>
      <w:r w:rsidRPr="00B929D8">
        <w:rPr>
          <w:lang w:val="en-US" w:eastAsia="ar-SA"/>
        </w:rPr>
        <w:t>"</w:t>
      </w:r>
    </w:p>
    <w:p w14:paraId="4E9EE795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azureSqlPassword</w:t>
      </w:r>
      <w:proofErr w:type="spellEnd"/>
      <w:r w:rsidRPr="00B929D8">
        <w:rPr>
          <w:lang w:val="en-US" w:eastAsia="ar-SA"/>
        </w:rPr>
        <w:t xml:space="preserve"> = "</w:t>
      </w:r>
      <w:proofErr w:type="spellStart"/>
      <w:r w:rsidRPr="00B929D8">
        <w:rPr>
          <w:lang w:val="en-US" w:eastAsia="ar-SA"/>
        </w:rPr>
        <w:t>YourStrongPassword</w:t>
      </w:r>
      <w:proofErr w:type="spellEnd"/>
      <w:r w:rsidRPr="00B929D8">
        <w:rPr>
          <w:lang w:val="en-US" w:eastAsia="ar-SA"/>
        </w:rPr>
        <w:t>!"</w:t>
      </w:r>
    </w:p>
    <w:p w14:paraId="41272B07" w14:textId="77777777" w:rsidR="00B929D8" w:rsidRPr="00B929D8" w:rsidRDefault="00B929D8" w:rsidP="00B929D8">
      <w:pPr>
        <w:rPr>
          <w:lang w:val="en-US" w:eastAsia="ar-SA"/>
        </w:rPr>
      </w:pPr>
    </w:p>
    <w:p w14:paraId="16AA749A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Step 1: Export BACPAC from SQL Server</w:t>
      </w:r>
    </w:p>
    <w:p w14:paraId="2447EF3F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Write-Output "Exporting BACPAC file from $</w:t>
      </w:r>
      <w:proofErr w:type="spellStart"/>
      <w:r w:rsidRPr="00B929D8">
        <w:rPr>
          <w:lang w:val="en-US" w:eastAsia="ar-SA"/>
        </w:rPr>
        <w:t>sourceDatabase</w:t>
      </w:r>
      <w:proofErr w:type="spellEnd"/>
      <w:r w:rsidRPr="00B929D8">
        <w:rPr>
          <w:lang w:val="en-US" w:eastAsia="ar-SA"/>
        </w:rPr>
        <w:t>..."</w:t>
      </w:r>
    </w:p>
    <w:p w14:paraId="76B1F94F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&amp; "C:\Program Files\Microsoft SQL Server\150\DAC\bin\SqlPackage.exe" /</w:t>
      </w:r>
      <w:proofErr w:type="gramStart"/>
      <w:r w:rsidRPr="00B929D8">
        <w:rPr>
          <w:lang w:val="en-US" w:eastAsia="ar-SA"/>
        </w:rPr>
        <w:t>Action:Export</w:t>
      </w:r>
      <w:proofErr w:type="gramEnd"/>
      <w:r w:rsidRPr="00B929D8">
        <w:rPr>
          <w:lang w:val="en-US" w:eastAsia="ar-SA"/>
        </w:rPr>
        <w:t xml:space="preserve"> /</w:t>
      </w:r>
      <w:proofErr w:type="spellStart"/>
      <w:proofErr w:type="gramStart"/>
      <w:r w:rsidRPr="00B929D8">
        <w:rPr>
          <w:lang w:val="en-US" w:eastAsia="ar-SA"/>
        </w:rPr>
        <w:t>SourceServerName</w:t>
      </w:r>
      <w:proofErr w:type="spellEnd"/>
      <w:r w:rsidRPr="00B929D8">
        <w:rPr>
          <w:lang w:val="en-US" w:eastAsia="ar-SA"/>
        </w:rPr>
        <w:t>:$</w:t>
      </w:r>
      <w:proofErr w:type="spellStart"/>
      <w:proofErr w:type="gramEnd"/>
      <w:r w:rsidRPr="00B929D8">
        <w:rPr>
          <w:lang w:val="en-US" w:eastAsia="ar-SA"/>
        </w:rPr>
        <w:t>sourceServerName</w:t>
      </w:r>
      <w:proofErr w:type="spellEnd"/>
      <w:r w:rsidRPr="00B929D8">
        <w:rPr>
          <w:lang w:val="en-US" w:eastAsia="ar-SA"/>
        </w:rPr>
        <w:t xml:space="preserve"> /</w:t>
      </w:r>
      <w:proofErr w:type="spellStart"/>
      <w:proofErr w:type="gramStart"/>
      <w:r w:rsidRPr="00B929D8">
        <w:rPr>
          <w:lang w:val="en-US" w:eastAsia="ar-SA"/>
        </w:rPr>
        <w:t>SourceDatabaseName</w:t>
      </w:r>
      <w:proofErr w:type="spellEnd"/>
      <w:r w:rsidRPr="00B929D8">
        <w:rPr>
          <w:lang w:val="en-US" w:eastAsia="ar-SA"/>
        </w:rPr>
        <w:t>:$</w:t>
      </w:r>
      <w:proofErr w:type="spellStart"/>
      <w:proofErr w:type="gramEnd"/>
      <w:r w:rsidRPr="00B929D8">
        <w:rPr>
          <w:lang w:val="en-US" w:eastAsia="ar-SA"/>
        </w:rPr>
        <w:t>sourceDatabase</w:t>
      </w:r>
      <w:proofErr w:type="spellEnd"/>
      <w:r w:rsidRPr="00B929D8">
        <w:rPr>
          <w:lang w:val="en-US" w:eastAsia="ar-SA"/>
        </w:rPr>
        <w:t xml:space="preserve"> /</w:t>
      </w:r>
      <w:proofErr w:type="spellStart"/>
      <w:proofErr w:type="gramStart"/>
      <w:r w:rsidRPr="00B929D8">
        <w:rPr>
          <w:lang w:val="en-US" w:eastAsia="ar-SA"/>
        </w:rPr>
        <w:t>SourceUser</w:t>
      </w:r>
      <w:proofErr w:type="spellEnd"/>
      <w:r w:rsidRPr="00B929D8">
        <w:rPr>
          <w:lang w:val="en-US" w:eastAsia="ar-SA"/>
        </w:rPr>
        <w:t>:$</w:t>
      </w:r>
      <w:proofErr w:type="spellStart"/>
      <w:proofErr w:type="gramEnd"/>
      <w:r w:rsidRPr="00B929D8">
        <w:rPr>
          <w:lang w:val="en-US" w:eastAsia="ar-SA"/>
        </w:rPr>
        <w:t>sqlAuthUser</w:t>
      </w:r>
      <w:proofErr w:type="spellEnd"/>
      <w:r w:rsidRPr="00B929D8">
        <w:rPr>
          <w:lang w:val="en-US" w:eastAsia="ar-SA"/>
        </w:rPr>
        <w:t xml:space="preserve"> /</w:t>
      </w:r>
      <w:proofErr w:type="spellStart"/>
      <w:proofErr w:type="gramStart"/>
      <w:r w:rsidRPr="00B929D8">
        <w:rPr>
          <w:lang w:val="en-US" w:eastAsia="ar-SA"/>
        </w:rPr>
        <w:t>SourcePassword</w:t>
      </w:r>
      <w:proofErr w:type="spellEnd"/>
      <w:r w:rsidRPr="00B929D8">
        <w:rPr>
          <w:lang w:val="en-US" w:eastAsia="ar-SA"/>
        </w:rPr>
        <w:t>:$</w:t>
      </w:r>
      <w:proofErr w:type="spellStart"/>
      <w:proofErr w:type="gramEnd"/>
      <w:r w:rsidRPr="00B929D8">
        <w:rPr>
          <w:lang w:val="en-US" w:eastAsia="ar-SA"/>
        </w:rPr>
        <w:t>sqlAuthPassword</w:t>
      </w:r>
      <w:proofErr w:type="spellEnd"/>
      <w:r w:rsidRPr="00B929D8">
        <w:rPr>
          <w:lang w:val="en-US" w:eastAsia="ar-SA"/>
        </w:rPr>
        <w:t xml:space="preserve"> /</w:t>
      </w:r>
      <w:proofErr w:type="spellStart"/>
      <w:proofErr w:type="gramStart"/>
      <w:r w:rsidRPr="00B929D8">
        <w:rPr>
          <w:lang w:val="en-US" w:eastAsia="ar-SA"/>
        </w:rPr>
        <w:t>TargetFile</w:t>
      </w:r>
      <w:proofErr w:type="spellEnd"/>
      <w:r w:rsidRPr="00B929D8">
        <w:rPr>
          <w:lang w:val="en-US" w:eastAsia="ar-SA"/>
        </w:rPr>
        <w:t>:$</w:t>
      </w:r>
      <w:proofErr w:type="spellStart"/>
      <w:proofErr w:type="gramEnd"/>
      <w:r w:rsidRPr="00B929D8">
        <w:rPr>
          <w:lang w:val="en-US" w:eastAsia="ar-SA"/>
        </w:rPr>
        <w:t>bacpacFile</w:t>
      </w:r>
      <w:proofErr w:type="spellEnd"/>
    </w:p>
    <w:p w14:paraId="24B63919" w14:textId="77777777" w:rsidR="00B929D8" w:rsidRPr="00B929D8" w:rsidRDefault="00B929D8" w:rsidP="00B929D8">
      <w:pPr>
        <w:rPr>
          <w:lang w:val="en-US" w:eastAsia="ar-SA"/>
        </w:rPr>
      </w:pPr>
    </w:p>
    <w:p w14:paraId="7DB92F0C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Step 2: Upload BACPAC to Azure Blob Storage</w:t>
      </w:r>
    </w:p>
    <w:p w14:paraId="444EDDB0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Write-Output "Uploading BACPAC to Azure Blob Storage..."</w:t>
      </w:r>
    </w:p>
    <w:p w14:paraId="209B8C5F" w14:textId="77777777" w:rsidR="00B929D8" w:rsidRPr="00B929D8" w:rsidRDefault="00B929D8" w:rsidP="00B929D8">
      <w:pPr>
        <w:rPr>
          <w:lang w:val="en-US" w:eastAsia="ar-SA"/>
        </w:rPr>
      </w:pPr>
      <w:proofErr w:type="spellStart"/>
      <w:r w:rsidRPr="00B929D8">
        <w:rPr>
          <w:lang w:val="en-US" w:eastAsia="ar-SA"/>
        </w:rPr>
        <w:t>az</w:t>
      </w:r>
      <w:proofErr w:type="spellEnd"/>
      <w:r w:rsidRPr="00B929D8">
        <w:rPr>
          <w:lang w:val="en-US" w:eastAsia="ar-SA"/>
        </w:rPr>
        <w:t xml:space="preserve"> storage blob upload --account-name $</w:t>
      </w:r>
      <w:proofErr w:type="spellStart"/>
      <w:r w:rsidRPr="00B929D8">
        <w:rPr>
          <w:lang w:val="en-US" w:eastAsia="ar-SA"/>
        </w:rPr>
        <w:t>storageAccountName</w:t>
      </w:r>
      <w:proofErr w:type="spellEnd"/>
      <w:r w:rsidRPr="00B929D8">
        <w:rPr>
          <w:lang w:val="en-US" w:eastAsia="ar-SA"/>
        </w:rPr>
        <w:t xml:space="preserve"> --container-name $</w:t>
      </w:r>
      <w:proofErr w:type="spellStart"/>
      <w:r w:rsidRPr="00B929D8">
        <w:rPr>
          <w:lang w:val="en-US" w:eastAsia="ar-SA"/>
        </w:rPr>
        <w:t>containerName</w:t>
      </w:r>
      <w:proofErr w:type="spellEnd"/>
      <w:r w:rsidRPr="00B929D8">
        <w:rPr>
          <w:lang w:val="en-US" w:eastAsia="ar-SA"/>
        </w:rPr>
        <w:t xml:space="preserve"> --name "$</w:t>
      </w:r>
      <w:proofErr w:type="spellStart"/>
      <w:r w:rsidRPr="00B929D8">
        <w:rPr>
          <w:lang w:val="en-US" w:eastAsia="ar-SA"/>
        </w:rPr>
        <w:t>sourceDatabase.bacpac</w:t>
      </w:r>
      <w:proofErr w:type="spellEnd"/>
      <w:r w:rsidRPr="00B929D8">
        <w:rPr>
          <w:lang w:val="en-US" w:eastAsia="ar-SA"/>
        </w:rPr>
        <w:t>" --file $</w:t>
      </w:r>
      <w:proofErr w:type="spellStart"/>
      <w:r w:rsidRPr="00B929D8">
        <w:rPr>
          <w:lang w:val="en-US" w:eastAsia="ar-SA"/>
        </w:rPr>
        <w:t>bacpacFile</w:t>
      </w:r>
      <w:proofErr w:type="spellEnd"/>
      <w:r w:rsidRPr="00B929D8">
        <w:rPr>
          <w:lang w:val="en-US" w:eastAsia="ar-SA"/>
        </w:rPr>
        <w:t xml:space="preserve"> --account-key $</w:t>
      </w:r>
      <w:proofErr w:type="spellStart"/>
      <w:r w:rsidRPr="00B929D8">
        <w:rPr>
          <w:lang w:val="en-US" w:eastAsia="ar-SA"/>
        </w:rPr>
        <w:t>storageKey</w:t>
      </w:r>
      <w:proofErr w:type="spellEnd"/>
    </w:p>
    <w:p w14:paraId="0A64CD6A" w14:textId="77777777" w:rsidR="00B929D8" w:rsidRPr="00B929D8" w:rsidRDefault="00B929D8" w:rsidP="00B929D8">
      <w:pPr>
        <w:rPr>
          <w:lang w:val="en-US" w:eastAsia="ar-SA"/>
        </w:rPr>
      </w:pPr>
    </w:p>
    <w:p w14:paraId="58291820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# Step 3: Import BACPAC into Azure SQL Database</w:t>
      </w:r>
    </w:p>
    <w:p w14:paraId="3B8F5B71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$</w:t>
      </w:r>
      <w:proofErr w:type="spellStart"/>
      <w:r w:rsidRPr="00B929D8">
        <w:rPr>
          <w:lang w:val="en-US" w:eastAsia="ar-SA"/>
        </w:rPr>
        <w:t>bacpacUri</w:t>
      </w:r>
      <w:proofErr w:type="spellEnd"/>
      <w:r w:rsidRPr="00B929D8">
        <w:rPr>
          <w:lang w:val="en-US" w:eastAsia="ar-SA"/>
        </w:rPr>
        <w:t xml:space="preserve"> = "https://$storageAccountName.blob.core.windows.net/$containerName/$sourceDatabase.bacpac"</w:t>
      </w:r>
    </w:p>
    <w:p w14:paraId="05B3D366" w14:textId="77777777" w:rsidR="00B929D8" w:rsidRPr="00B929D8" w:rsidRDefault="00B929D8" w:rsidP="00B929D8">
      <w:pPr>
        <w:rPr>
          <w:lang w:val="en-US" w:eastAsia="ar-SA"/>
        </w:rPr>
      </w:pPr>
    </w:p>
    <w:p w14:paraId="5EC19F42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Write-Output "Importing BACPAC to Azure SQL Database..."</w:t>
      </w:r>
    </w:p>
    <w:p w14:paraId="45079173" w14:textId="77777777" w:rsidR="00B929D8" w:rsidRPr="00B929D8" w:rsidRDefault="00B929D8" w:rsidP="00B929D8">
      <w:pPr>
        <w:rPr>
          <w:lang w:val="en-US" w:eastAsia="ar-SA"/>
        </w:rPr>
      </w:pPr>
      <w:proofErr w:type="spellStart"/>
      <w:r w:rsidRPr="00B929D8">
        <w:rPr>
          <w:lang w:val="en-US" w:eastAsia="ar-SA"/>
        </w:rPr>
        <w:t>az</w:t>
      </w:r>
      <w:proofErr w:type="spellEnd"/>
      <w:r w:rsidRPr="00B929D8">
        <w:rPr>
          <w:lang w:val="en-US" w:eastAsia="ar-SA"/>
        </w:rPr>
        <w:t xml:space="preserve"> </w:t>
      </w:r>
      <w:proofErr w:type="spellStart"/>
      <w:r w:rsidRPr="00B929D8">
        <w:rPr>
          <w:lang w:val="en-US" w:eastAsia="ar-SA"/>
        </w:rPr>
        <w:t>sql</w:t>
      </w:r>
      <w:proofErr w:type="spellEnd"/>
      <w:r w:rsidRPr="00B929D8">
        <w:rPr>
          <w:lang w:val="en-US" w:eastAsia="ar-SA"/>
        </w:rPr>
        <w:t xml:space="preserve"> </w:t>
      </w:r>
      <w:proofErr w:type="spellStart"/>
      <w:r w:rsidRPr="00B929D8">
        <w:rPr>
          <w:lang w:val="en-US" w:eastAsia="ar-SA"/>
        </w:rPr>
        <w:t>db</w:t>
      </w:r>
      <w:proofErr w:type="spellEnd"/>
      <w:r w:rsidRPr="00B929D8">
        <w:rPr>
          <w:lang w:val="en-US" w:eastAsia="ar-SA"/>
        </w:rPr>
        <w:t xml:space="preserve"> import --admin-user $</w:t>
      </w:r>
      <w:proofErr w:type="spellStart"/>
      <w:r w:rsidRPr="00B929D8">
        <w:rPr>
          <w:lang w:val="en-US" w:eastAsia="ar-SA"/>
        </w:rPr>
        <w:t>azureSqlAdmin</w:t>
      </w:r>
      <w:proofErr w:type="spellEnd"/>
      <w:r w:rsidRPr="00B929D8">
        <w:rPr>
          <w:lang w:val="en-US" w:eastAsia="ar-SA"/>
        </w:rPr>
        <w:t xml:space="preserve"> --admin-password $</w:t>
      </w:r>
      <w:proofErr w:type="spellStart"/>
      <w:r w:rsidRPr="00B929D8">
        <w:rPr>
          <w:lang w:val="en-US" w:eastAsia="ar-SA"/>
        </w:rPr>
        <w:t>azureSqlPassword</w:t>
      </w:r>
      <w:proofErr w:type="spellEnd"/>
      <w:r w:rsidRPr="00B929D8">
        <w:rPr>
          <w:lang w:val="en-US" w:eastAsia="ar-SA"/>
        </w:rPr>
        <w:t xml:space="preserve"> --name $</w:t>
      </w:r>
      <w:proofErr w:type="spellStart"/>
      <w:r w:rsidRPr="00B929D8">
        <w:rPr>
          <w:lang w:val="en-US" w:eastAsia="ar-SA"/>
        </w:rPr>
        <w:t>targetDatabase</w:t>
      </w:r>
      <w:proofErr w:type="spellEnd"/>
      <w:r w:rsidRPr="00B929D8">
        <w:rPr>
          <w:lang w:val="en-US" w:eastAsia="ar-SA"/>
        </w:rPr>
        <w:t xml:space="preserve"> --resource-group $</w:t>
      </w:r>
      <w:proofErr w:type="spellStart"/>
      <w:r w:rsidRPr="00B929D8">
        <w:rPr>
          <w:lang w:val="en-US" w:eastAsia="ar-SA"/>
        </w:rPr>
        <w:t>resourceGroupName</w:t>
      </w:r>
      <w:proofErr w:type="spellEnd"/>
      <w:r w:rsidRPr="00B929D8">
        <w:rPr>
          <w:lang w:val="en-US" w:eastAsia="ar-SA"/>
        </w:rPr>
        <w:t xml:space="preserve"> --server $</w:t>
      </w:r>
      <w:proofErr w:type="spellStart"/>
      <w:r w:rsidRPr="00B929D8">
        <w:rPr>
          <w:lang w:val="en-US" w:eastAsia="ar-SA"/>
        </w:rPr>
        <w:t>targetServerName</w:t>
      </w:r>
      <w:proofErr w:type="spellEnd"/>
      <w:r w:rsidRPr="00B929D8">
        <w:rPr>
          <w:lang w:val="en-US" w:eastAsia="ar-SA"/>
        </w:rPr>
        <w:t xml:space="preserve"> --storage-key $</w:t>
      </w:r>
      <w:proofErr w:type="spellStart"/>
      <w:r w:rsidRPr="00B929D8">
        <w:rPr>
          <w:lang w:val="en-US" w:eastAsia="ar-SA"/>
        </w:rPr>
        <w:t>storageKey</w:t>
      </w:r>
      <w:proofErr w:type="spellEnd"/>
      <w:r w:rsidRPr="00B929D8">
        <w:rPr>
          <w:lang w:val="en-US" w:eastAsia="ar-SA"/>
        </w:rPr>
        <w:t xml:space="preserve"> --storage-key-type "</w:t>
      </w:r>
      <w:proofErr w:type="spellStart"/>
      <w:r w:rsidRPr="00B929D8">
        <w:rPr>
          <w:lang w:val="en-US" w:eastAsia="ar-SA"/>
        </w:rPr>
        <w:t>StorageAccessKey</w:t>
      </w:r>
      <w:proofErr w:type="spellEnd"/>
      <w:r w:rsidRPr="00B929D8">
        <w:rPr>
          <w:lang w:val="en-US" w:eastAsia="ar-SA"/>
        </w:rPr>
        <w:t>" --storage-</w:t>
      </w:r>
      <w:proofErr w:type="spellStart"/>
      <w:r w:rsidRPr="00B929D8">
        <w:rPr>
          <w:lang w:val="en-US" w:eastAsia="ar-SA"/>
        </w:rPr>
        <w:t>uri</w:t>
      </w:r>
      <w:proofErr w:type="spellEnd"/>
      <w:r w:rsidRPr="00B929D8">
        <w:rPr>
          <w:lang w:val="en-US" w:eastAsia="ar-SA"/>
        </w:rPr>
        <w:t xml:space="preserve"> $</w:t>
      </w:r>
      <w:proofErr w:type="spellStart"/>
      <w:r w:rsidRPr="00B929D8">
        <w:rPr>
          <w:lang w:val="en-US" w:eastAsia="ar-SA"/>
        </w:rPr>
        <w:t>bacpacUri</w:t>
      </w:r>
      <w:proofErr w:type="spellEnd"/>
    </w:p>
    <w:p w14:paraId="4E63C6E3" w14:textId="77777777" w:rsidR="00B929D8" w:rsidRPr="00B929D8" w:rsidRDefault="00B929D8" w:rsidP="00B929D8">
      <w:pPr>
        <w:rPr>
          <w:lang w:val="en-US" w:eastAsia="ar-SA"/>
        </w:rPr>
      </w:pPr>
    </w:p>
    <w:p w14:paraId="64D1D1B2" w14:textId="77777777" w:rsidR="00B929D8" w:rsidRPr="00B929D8" w:rsidRDefault="00B929D8" w:rsidP="00B929D8">
      <w:pPr>
        <w:rPr>
          <w:lang w:val="en-US" w:eastAsia="ar-SA"/>
        </w:rPr>
      </w:pPr>
      <w:r w:rsidRPr="00B929D8">
        <w:rPr>
          <w:lang w:val="en-US" w:eastAsia="ar-SA"/>
        </w:rPr>
        <w:t>Write-Output "Migration Completed Successfully."</w:t>
      </w:r>
    </w:p>
    <w:p w14:paraId="1B807A0D" w14:textId="77777777" w:rsidR="00B929D8" w:rsidRDefault="00B929D8" w:rsidP="00B9650F">
      <w:pPr>
        <w:rPr>
          <w:lang w:val="en-US" w:eastAsia="ar-SA"/>
        </w:rPr>
      </w:pPr>
    </w:p>
    <w:p w14:paraId="4A3A69A4" w14:textId="77777777" w:rsidR="0013289F" w:rsidRDefault="0013289F" w:rsidP="00B9650F">
      <w:pPr>
        <w:rPr>
          <w:lang w:val="en-US" w:eastAsia="ar-SA"/>
        </w:rPr>
      </w:pPr>
    </w:p>
    <w:p w14:paraId="6E71AC53" w14:textId="5E135CA3" w:rsidR="0013289F" w:rsidRDefault="0013289F" w:rsidP="0013289F">
      <w:pPr>
        <w:pStyle w:val="Heading1"/>
        <w:spacing w:before="120" w:after="120"/>
        <w:rPr>
          <w:rFonts w:ascii="Calibri" w:hAnsi="Calibri" w:cs="Calibri"/>
        </w:rPr>
      </w:pPr>
      <w:bookmarkStart w:id="23" w:name="_Toc203810759"/>
      <w:r>
        <w:rPr>
          <w:rFonts w:ascii="Calibri" w:hAnsi="Calibri" w:cs="Calibri"/>
        </w:rPr>
        <w:t>SQL server dba interview questions and answers</w:t>
      </w:r>
      <w:bookmarkEnd w:id="23"/>
      <w:r>
        <w:rPr>
          <w:rFonts w:ascii="Calibri" w:hAnsi="Calibri" w:cs="Calibri"/>
        </w:rPr>
        <w:t xml:space="preserve"> </w:t>
      </w:r>
    </w:p>
    <w:p w14:paraId="57ED5B9E" w14:textId="77777777" w:rsidR="0013289F" w:rsidRDefault="0013289F" w:rsidP="00B9650F">
      <w:pPr>
        <w:rPr>
          <w:lang w:val="en-US" w:eastAsia="ar-SA"/>
        </w:rPr>
      </w:pPr>
    </w:p>
    <w:p w14:paraId="550FA187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>SQL DBA interview questions and answers</w:t>
      </w:r>
    </w:p>
    <w:p w14:paraId="53B4A703" w14:textId="77777777" w:rsidR="0013289F" w:rsidRPr="0013289F" w:rsidRDefault="0013289F" w:rsidP="0013289F">
      <w:pPr>
        <w:numPr>
          <w:ilvl w:val="0"/>
          <w:numId w:val="227"/>
        </w:numPr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ChatGPT said:</w:t>
      </w:r>
    </w:p>
    <w:p w14:paraId="5477F84D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lastRenderedPageBreak/>
        <w:t xml:space="preserve">Here are </w:t>
      </w:r>
      <w:r w:rsidRPr="0013289F">
        <w:rPr>
          <w:b/>
          <w:bCs/>
          <w:lang w:val="en-US" w:eastAsia="ar-SA"/>
        </w:rPr>
        <w:t>SQL Server DBA interview questions and answers</w:t>
      </w:r>
      <w:r w:rsidRPr="0013289F">
        <w:rPr>
          <w:lang w:val="en-US" w:eastAsia="ar-SA"/>
        </w:rPr>
        <w:t xml:space="preserve">, categorized for </w:t>
      </w:r>
      <w:r w:rsidRPr="0013289F">
        <w:rPr>
          <w:b/>
          <w:bCs/>
          <w:lang w:val="en-US" w:eastAsia="ar-SA"/>
        </w:rPr>
        <w:t>Beginner</w:t>
      </w:r>
      <w:r w:rsidRPr="0013289F">
        <w:rPr>
          <w:lang w:val="en-US" w:eastAsia="ar-SA"/>
        </w:rPr>
        <w:t xml:space="preserve">, </w:t>
      </w:r>
      <w:r w:rsidRPr="0013289F">
        <w:rPr>
          <w:b/>
          <w:bCs/>
          <w:lang w:val="en-US" w:eastAsia="ar-SA"/>
        </w:rPr>
        <w:t>Intermediate</w:t>
      </w:r>
      <w:r w:rsidRPr="0013289F">
        <w:rPr>
          <w:lang w:val="en-US" w:eastAsia="ar-SA"/>
        </w:rPr>
        <w:t xml:space="preserve">, and </w:t>
      </w:r>
      <w:r w:rsidRPr="0013289F">
        <w:rPr>
          <w:b/>
          <w:bCs/>
          <w:lang w:val="en-US" w:eastAsia="ar-SA"/>
        </w:rPr>
        <w:t>Advanced</w:t>
      </w:r>
      <w:r w:rsidRPr="0013289F">
        <w:rPr>
          <w:lang w:val="en-US" w:eastAsia="ar-SA"/>
        </w:rPr>
        <w:t xml:space="preserve"> levels:</w:t>
      </w:r>
    </w:p>
    <w:p w14:paraId="197D967D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2C27189A">
          <v:rect id="_x0000_i1187" style="width:0;height:1.5pt" o:hralign="center" o:hrstd="t" o:hr="t" fillcolor="#a0a0a0" stroked="f"/>
        </w:pict>
      </w:r>
    </w:p>
    <w:p w14:paraId="0202FE33" w14:textId="77777777" w:rsidR="0013289F" w:rsidRPr="0013289F" w:rsidRDefault="0013289F" w:rsidP="0013289F">
      <w:pPr>
        <w:numPr>
          <w:ilvl w:val="0"/>
          <w:numId w:val="227"/>
        </w:numPr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✅</w:t>
      </w:r>
      <w:r w:rsidRPr="0013289F">
        <w:rPr>
          <w:b/>
          <w:bCs/>
          <w:lang w:val="en-US" w:eastAsia="ar-SA"/>
        </w:rPr>
        <w:t xml:space="preserve"> Beginner Level</w:t>
      </w:r>
    </w:p>
    <w:p w14:paraId="47DE9443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1. What is SQL Server?</w:t>
      </w:r>
    </w:p>
    <w:p w14:paraId="40EAAEDA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  <w:r w:rsidRPr="0013289F">
        <w:rPr>
          <w:lang w:val="en-US" w:eastAsia="ar-SA"/>
        </w:rPr>
        <w:br/>
        <w:t>SQL Server is a relational database management system (RDBMS) developed by Microsoft, used to store and retrieve data requested by other software applications.</w:t>
      </w:r>
    </w:p>
    <w:p w14:paraId="0642A9E1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72E7A48C">
          <v:rect id="_x0000_i1188" style="width:0;height:1.5pt" o:hralign="center" o:hrstd="t" o:hr="t" fillcolor="#a0a0a0" stroked="f"/>
        </w:pict>
      </w:r>
    </w:p>
    <w:p w14:paraId="467BD78F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2. What are the types of backups in SQL Server?</w:t>
      </w:r>
    </w:p>
    <w:p w14:paraId="180952FB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</w:p>
    <w:p w14:paraId="38C12C58" w14:textId="77777777" w:rsidR="0013289F" w:rsidRPr="0013289F" w:rsidRDefault="0013289F" w:rsidP="0013289F">
      <w:pPr>
        <w:numPr>
          <w:ilvl w:val="0"/>
          <w:numId w:val="227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Full Backup</w:t>
      </w:r>
      <w:r w:rsidRPr="0013289F">
        <w:rPr>
          <w:lang w:val="en-US" w:eastAsia="ar-SA"/>
        </w:rPr>
        <w:t xml:space="preserve"> – Backs up the entire database.</w:t>
      </w:r>
    </w:p>
    <w:p w14:paraId="65CEF88B" w14:textId="77777777" w:rsidR="0013289F" w:rsidRPr="0013289F" w:rsidRDefault="0013289F" w:rsidP="0013289F">
      <w:pPr>
        <w:numPr>
          <w:ilvl w:val="0"/>
          <w:numId w:val="227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Differential Backup</w:t>
      </w:r>
      <w:r w:rsidRPr="0013289F">
        <w:rPr>
          <w:lang w:val="en-US" w:eastAsia="ar-SA"/>
        </w:rPr>
        <w:t xml:space="preserve"> – Backs up only the data changed since the last full backup.</w:t>
      </w:r>
    </w:p>
    <w:p w14:paraId="5021DEC3" w14:textId="77777777" w:rsidR="0013289F" w:rsidRPr="0013289F" w:rsidRDefault="0013289F" w:rsidP="0013289F">
      <w:pPr>
        <w:numPr>
          <w:ilvl w:val="0"/>
          <w:numId w:val="227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Transaction Log Backup</w:t>
      </w:r>
      <w:r w:rsidRPr="0013289F">
        <w:rPr>
          <w:lang w:val="en-US" w:eastAsia="ar-SA"/>
        </w:rPr>
        <w:t xml:space="preserve"> – Captures all transaction logs since the last backup.</w:t>
      </w:r>
    </w:p>
    <w:p w14:paraId="3E6BB8C1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3BA073D3">
          <v:rect id="_x0000_i1189" style="width:0;height:1.5pt" o:hralign="center" o:hrstd="t" o:hr="t" fillcolor="#a0a0a0" stroked="f"/>
        </w:pict>
      </w:r>
    </w:p>
    <w:p w14:paraId="459B9CC1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3. What is a Primary Key?</w:t>
      </w:r>
    </w:p>
    <w:p w14:paraId="7DD96D61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  <w:r w:rsidRPr="0013289F">
        <w:rPr>
          <w:lang w:val="en-US" w:eastAsia="ar-SA"/>
        </w:rPr>
        <w:br/>
        <w:t>A primary key is a column (or set of columns) that uniquely identifies each row in a table and cannot contain NULLs.</w:t>
      </w:r>
    </w:p>
    <w:p w14:paraId="19461734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15884989">
          <v:rect id="_x0000_i1190" style="width:0;height:1.5pt" o:hralign="center" o:hrstd="t" o:hr="t" fillcolor="#a0a0a0" stroked="f"/>
        </w:pict>
      </w:r>
    </w:p>
    <w:p w14:paraId="30F4EE33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4. What is the difference between a clustered and non-clustered index?</w:t>
      </w:r>
    </w:p>
    <w:p w14:paraId="3F62D8DE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</w:p>
    <w:p w14:paraId="4E269B48" w14:textId="77777777" w:rsidR="0013289F" w:rsidRPr="0013289F" w:rsidRDefault="0013289F" w:rsidP="0013289F">
      <w:pPr>
        <w:numPr>
          <w:ilvl w:val="0"/>
          <w:numId w:val="228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Clustered Index:</w:t>
      </w:r>
      <w:r w:rsidRPr="0013289F">
        <w:rPr>
          <w:lang w:val="en-US" w:eastAsia="ar-SA"/>
        </w:rPr>
        <w:t xml:space="preserve"> Sorts and stores the data rows in the table based on key values.</w:t>
      </w:r>
    </w:p>
    <w:p w14:paraId="3A2002CE" w14:textId="77777777" w:rsidR="0013289F" w:rsidRPr="0013289F" w:rsidRDefault="0013289F" w:rsidP="0013289F">
      <w:pPr>
        <w:numPr>
          <w:ilvl w:val="0"/>
          <w:numId w:val="228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Non-clustered Index:</w:t>
      </w:r>
      <w:r w:rsidRPr="0013289F">
        <w:rPr>
          <w:lang w:val="en-US" w:eastAsia="ar-SA"/>
        </w:rPr>
        <w:t xml:space="preserve"> Stores a pointer to the actual data row in a separate structure.</w:t>
      </w:r>
    </w:p>
    <w:p w14:paraId="79187705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2879C51E">
          <v:rect id="_x0000_i1191" style="width:0;height:1.5pt" o:hralign="center" o:hrstd="t" o:hr="t" fillcolor="#a0a0a0" stroked="f"/>
        </w:pict>
      </w:r>
    </w:p>
    <w:p w14:paraId="3A9AE105" w14:textId="77777777" w:rsidR="0013289F" w:rsidRPr="0013289F" w:rsidRDefault="0013289F" w:rsidP="0013289F">
      <w:pPr>
        <w:numPr>
          <w:ilvl w:val="0"/>
          <w:numId w:val="227"/>
        </w:numPr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🔄</w:t>
      </w:r>
      <w:r w:rsidRPr="0013289F">
        <w:rPr>
          <w:b/>
          <w:bCs/>
          <w:lang w:val="en-US" w:eastAsia="ar-SA"/>
        </w:rPr>
        <w:t xml:space="preserve"> Intermediate Level</w:t>
      </w:r>
    </w:p>
    <w:p w14:paraId="62B74D5D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5. What is the recovery model in SQL Server?</w:t>
      </w:r>
    </w:p>
    <w:p w14:paraId="2D1FCCBE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  <w:r w:rsidRPr="0013289F">
        <w:rPr>
          <w:lang w:val="en-US" w:eastAsia="ar-SA"/>
        </w:rPr>
        <w:br/>
        <w:t>It determines how transaction logs are maintained:</w:t>
      </w:r>
    </w:p>
    <w:p w14:paraId="37FE5457" w14:textId="77777777" w:rsidR="0013289F" w:rsidRPr="0013289F" w:rsidRDefault="0013289F" w:rsidP="0013289F">
      <w:pPr>
        <w:numPr>
          <w:ilvl w:val="0"/>
          <w:numId w:val="229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Simple:</w:t>
      </w:r>
      <w:r w:rsidRPr="0013289F">
        <w:rPr>
          <w:lang w:val="en-US" w:eastAsia="ar-SA"/>
        </w:rPr>
        <w:t xml:space="preserve"> Logs are automatically truncated.</w:t>
      </w:r>
    </w:p>
    <w:p w14:paraId="32F653BD" w14:textId="77777777" w:rsidR="0013289F" w:rsidRPr="0013289F" w:rsidRDefault="0013289F" w:rsidP="0013289F">
      <w:pPr>
        <w:numPr>
          <w:ilvl w:val="0"/>
          <w:numId w:val="229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lastRenderedPageBreak/>
        <w:t>Full:</w:t>
      </w:r>
      <w:r w:rsidRPr="0013289F">
        <w:rPr>
          <w:lang w:val="en-US" w:eastAsia="ar-SA"/>
        </w:rPr>
        <w:t xml:space="preserve"> Logs all transactions for recovery.</w:t>
      </w:r>
    </w:p>
    <w:p w14:paraId="2EF7541A" w14:textId="77777777" w:rsidR="0013289F" w:rsidRPr="0013289F" w:rsidRDefault="0013289F" w:rsidP="0013289F">
      <w:pPr>
        <w:numPr>
          <w:ilvl w:val="0"/>
          <w:numId w:val="229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Bulk-logged:</w:t>
      </w:r>
      <w:r w:rsidRPr="0013289F">
        <w:rPr>
          <w:lang w:val="en-US" w:eastAsia="ar-SA"/>
        </w:rPr>
        <w:t xml:space="preserve"> Minimal logging for bulk operations.</w:t>
      </w:r>
    </w:p>
    <w:p w14:paraId="61622623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628BDA27">
          <v:rect id="_x0000_i1192" style="width:0;height:1.5pt" o:hralign="center" o:hrstd="t" o:hr="t" fillcolor="#a0a0a0" stroked="f"/>
        </w:pict>
      </w:r>
    </w:p>
    <w:p w14:paraId="0D5DEB81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6. How do you check for blocking in SQL Server?</w:t>
      </w:r>
    </w:p>
    <w:p w14:paraId="67205EB8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  <w:r w:rsidRPr="0013289F">
        <w:rPr>
          <w:lang w:val="en-US" w:eastAsia="ar-SA"/>
        </w:rPr>
        <w:br/>
        <w:t>You can use:</w:t>
      </w:r>
    </w:p>
    <w:p w14:paraId="5FDEB526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sql</w:t>
      </w:r>
      <w:proofErr w:type="spellEnd"/>
    </w:p>
    <w:p w14:paraId="7DD859C1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CopyEdit</w:t>
      </w:r>
      <w:proofErr w:type="spellEnd"/>
    </w:p>
    <w:p w14:paraId="6FF830FB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>sp_who2</w:t>
      </w:r>
    </w:p>
    <w:p w14:paraId="1F7BEE5E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>Or:</w:t>
      </w:r>
    </w:p>
    <w:p w14:paraId="70745640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sql</w:t>
      </w:r>
      <w:proofErr w:type="spellEnd"/>
    </w:p>
    <w:p w14:paraId="3A1DC7BE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CopyEdit</w:t>
      </w:r>
      <w:proofErr w:type="spellEnd"/>
    </w:p>
    <w:p w14:paraId="23848C7B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 xml:space="preserve">SELECT * FROM </w:t>
      </w:r>
      <w:proofErr w:type="spellStart"/>
      <w:r w:rsidRPr="0013289F">
        <w:rPr>
          <w:lang w:val="en-US" w:eastAsia="ar-SA"/>
        </w:rPr>
        <w:t>sys.dm_exec_requests</w:t>
      </w:r>
      <w:proofErr w:type="spellEnd"/>
      <w:r w:rsidRPr="0013289F">
        <w:rPr>
          <w:lang w:val="en-US" w:eastAsia="ar-SA"/>
        </w:rPr>
        <w:t xml:space="preserve"> WHERE </w:t>
      </w:r>
      <w:proofErr w:type="spellStart"/>
      <w:r w:rsidRPr="0013289F">
        <w:rPr>
          <w:lang w:val="en-US" w:eastAsia="ar-SA"/>
        </w:rPr>
        <w:t>blocking_session_id</w:t>
      </w:r>
      <w:proofErr w:type="spellEnd"/>
      <w:r w:rsidRPr="0013289F">
        <w:rPr>
          <w:lang w:val="en-US" w:eastAsia="ar-SA"/>
        </w:rPr>
        <w:t xml:space="preserve"> &lt;&gt; </w:t>
      </w:r>
      <w:proofErr w:type="gramStart"/>
      <w:r w:rsidRPr="0013289F">
        <w:rPr>
          <w:lang w:val="en-US" w:eastAsia="ar-SA"/>
        </w:rPr>
        <w:t>0;</w:t>
      </w:r>
      <w:proofErr w:type="gramEnd"/>
    </w:p>
    <w:p w14:paraId="2F0E16F6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2A3CE43C">
          <v:rect id="_x0000_i1193" style="width:0;height:1.5pt" o:hralign="center" o:hrstd="t" o:hr="t" fillcolor="#a0a0a0" stroked="f"/>
        </w:pict>
      </w:r>
    </w:p>
    <w:p w14:paraId="4A93B1C2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7. What is SQL Server Agent?</w:t>
      </w:r>
    </w:p>
    <w:p w14:paraId="1F1749E1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  <w:r w:rsidRPr="0013289F">
        <w:rPr>
          <w:lang w:val="en-US" w:eastAsia="ar-SA"/>
        </w:rPr>
        <w:br/>
        <w:t>It’s a component used to automate jobs like backups, index rebuilds, or report generation.</w:t>
      </w:r>
    </w:p>
    <w:p w14:paraId="5B79ED84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7D0C9202">
          <v:rect id="_x0000_i1194" style="width:0;height:1.5pt" o:hralign="center" o:hrstd="t" o:hr="t" fillcolor="#a0a0a0" stroked="f"/>
        </w:pict>
      </w:r>
    </w:p>
    <w:p w14:paraId="6F99C44E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8. How do you monitor database performance?</w:t>
      </w:r>
    </w:p>
    <w:p w14:paraId="790CDEFE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</w:p>
    <w:p w14:paraId="7DD39D72" w14:textId="77777777" w:rsidR="0013289F" w:rsidRPr="0013289F" w:rsidRDefault="0013289F" w:rsidP="0013289F">
      <w:pPr>
        <w:numPr>
          <w:ilvl w:val="0"/>
          <w:numId w:val="230"/>
        </w:numPr>
        <w:rPr>
          <w:lang w:val="en-US" w:eastAsia="ar-SA"/>
        </w:rPr>
      </w:pPr>
      <w:r w:rsidRPr="0013289F">
        <w:rPr>
          <w:lang w:val="en-US" w:eastAsia="ar-SA"/>
        </w:rPr>
        <w:t xml:space="preserve">Using </w:t>
      </w:r>
      <w:r w:rsidRPr="0013289F">
        <w:rPr>
          <w:b/>
          <w:bCs/>
          <w:lang w:val="en-US" w:eastAsia="ar-SA"/>
        </w:rPr>
        <w:t>SQL Profiler</w:t>
      </w:r>
      <w:r w:rsidRPr="0013289F">
        <w:rPr>
          <w:lang w:val="en-US" w:eastAsia="ar-SA"/>
        </w:rPr>
        <w:t xml:space="preserve">, </w:t>
      </w:r>
      <w:r w:rsidRPr="0013289F">
        <w:rPr>
          <w:b/>
          <w:bCs/>
          <w:lang w:val="en-US" w:eastAsia="ar-SA"/>
        </w:rPr>
        <w:t>Extended Events</w:t>
      </w:r>
      <w:r w:rsidRPr="0013289F">
        <w:rPr>
          <w:lang w:val="en-US" w:eastAsia="ar-SA"/>
        </w:rPr>
        <w:t xml:space="preserve">, </w:t>
      </w:r>
      <w:r w:rsidRPr="0013289F">
        <w:rPr>
          <w:b/>
          <w:bCs/>
          <w:lang w:val="en-US" w:eastAsia="ar-SA"/>
        </w:rPr>
        <w:t>Performance Monitor</w:t>
      </w:r>
    </w:p>
    <w:p w14:paraId="3A4C2343" w14:textId="77777777" w:rsidR="0013289F" w:rsidRPr="0013289F" w:rsidRDefault="0013289F" w:rsidP="0013289F">
      <w:pPr>
        <w:numPr>
          <w:ilvl w:val="0"/>
          <w:numId w:val="230"/>
        </w:numPr>
        <w:rPr>
          <w:lang w:val="en-US" w:eastAsia="ar-SA"/>
        </w:rPr>
      </w:pPr>
      <w:r w:rsidRPr="0013289F">
        <w:rPr>
          <w:lang w:val="en-US" w:eastAsia="ar-SA"/>
        </w:rPr>
        <w:t xml:space="preserve">Querying </w:t>
      </w:r>
      <w:r w:rsidRPr="0013289F">
        <w:rPr>
          <w:b/>
          <w:bCs/>
          <w:lang w:val="en-US" w:eastAsia="ar-SA"/>
        </w:rPr>
        <w:t>DMVs</w:t>
      </w:r>
      <w:r w:rsidRPr="0013289F">
        <w:rPr>
          <w:lang w:val="en-US" w:eastAsia="ar-SA"/>
        </w:rPr>
        <w:t xml:space="preserve"> like:</w:t>
      </w:r>
    </w:p>
    <w:p w14:paraId="15F19D21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sql</w:t>
      </w:r>
      <w:proofErr w:type="spellEnd"/>
    </w:p>
    <w:p w14:paraId="7125C205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CopyEdit</w:t>
      </w:r>
      <w:proofErr w:type="spellEnd"/>
    </w:p>
    <w:p w14:paraId="50911B26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sys.dm_exec_query_stats</w:t>
      </w:r>
      <w:proofErr w:type="spellEnd"/>
    </w:p>
    <w:p w14:paraId="69CB58D8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sys.dm_exec_requests</w:t>
      </w:r>
      <w:proofErr w:type="spellEnd"/>
    </w:p>
    <w:p w14:paraId="391C40B8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664A4A1D">
          <v:rect id="_x0000_i1195" style="width:0;height:1.5pt" o:hralign="center" o:hrstd="t" o:hr="t" fillcolor="#a0a0a0" stroked="f"/>
        </w:pict>
      </w:r>
    </w:p>
    <w:p w14:paraId="0BEB9C0D" w14:textId="77777777" w:rsidR="0013289F" w:rsidRPr="0013289F" w:rsidRDefault="0013289F" w:rsidP="0013289F">
      <w:pPr>
        <w:numPr>
          <w:ilvl w:val="0"/>
          <w:numId w:val="227"/>
        </w:numPr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⚙️</w:t>
      </w:r>
      <w:r w:rsidRPr="0013289F">
        <w:rPr>
          <w:b/>
          <w:bCs/>
          <w:lang w:val="en-US" w:eastAsia="ar-SA"/>
        </w:rPr>
        <w:t xml:space="preserve"> Advanced Level</w:t>
      </w:r>
    </w:p>
    <w:p w14:paraId="68CE63F4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 xml:space="preserve">9. What is replication and its </w:t>
      </w:r>
      <w:proofErr w:type="gramStart"/>
      <w:r w:rsidRPr="0013289F">
        <w:rPr>
          <w:b/>
          <w:bCs/>
          <w:lang w:val="en-US" w:eastAsia="ar-SA"/>
        </w:rPr>
        <w:t>types</w:t>
      </w:r>
      <w:proofErr w:type="gramEnd"/>
      <w:r w:rsidRPr="0013289F">
        <w:rPr>
          <w:b/>
          <w:bCs/>
          <w:lang w:val="en-US" w:eastAsia="ar-SA"/>
        </w:rPr>
        <w:t>?</w:t>
      </w:r>
    </w:p>
    <w:p w14:paraId="50DD818C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lastRenderedPageBreak/>
        <w:t>Answer:</w:t>
      </w:r>
      <w:r w:rsidRPr="0013289F">
        <w:rPr>
          <w:lang w:val="en-US" w:eastAsia="ar-SA"/>
        </w:rPr>
        <w:br/>
        <w:t>Replication is copying data from one database to another.</w:t>
      </w:r>
      <w:r w:rsidRPr="0013289F">
        <w:rPr>
          <w:lang w:val="en-US" w:eastAsia="ar-SA"/>
        </w:rPr>
        <w:br/>
        <w:t>Types:</w:t>
      </w:r>
    </w:p>
    <w:p w14:paraId="5CBFC601" w14:textId="77777777" w:rsidR="0013289F" w:rsidRPr="0013289F" w:rsidRDefault="0013289F" w:rsidP="0013289F">
      <w:pPr>
        <w:numPr>
          <w:ilvl w:val="0"/>
          <w:numId w:val="231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Snapshot Replication</w:t>
      </w:r>
    </w:p>
    <w:p w14:paraId="441BEEA7" w14:textId="77777777" w:rsidR="0013289F" w:rsidRPr="0013289F" w:rsidRDefault="0013289F" w:rsidP="0013289F">
      <w:pPr>
        <w:numPr>
          <w:ilvl w:val="0"/>
          <w:numId w:val="231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Transactional Replication</w:t>
      </w:r>
    </w:p>
    <w:p w14:paraId="7E9F51C8" w14:textId="77777777" w:rsidR="0013289F" w:rsidRPr="0013289F" w:rsidRDefault="0013289F" w:rsidP="0013289F">
      <w:pPr>
        <w:numPr>
          <w:ilvl w:val="0"/>
          <w:numId w:val="231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Merge Replication</w:t>
      </w:r>
    </w:p>
    <w:p w14:paraId="4111730C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4B0A303F">
          <v:rect id="_x0000_i1196" style="width:0;height:1.5pt" o:hralign="center" o:hrstd="t" o:hr="t" fillcolor="#a0a0a0" stroked="f"/>
        </w:pict>
      </w:r>
    </w:p>
    <w:p w14:paraId="557763E8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10. How do you perform high availability in SQL Server?</w:t>
      </w:r>
    </w:p>
    <w:p w14:paraId="60409F3C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</w:p>
    <w:p w14:paraId="2A29A67A" w14:textId="77777777" w:rsidR="0013289F" w:rsidRPr="0013289F" w:rsidRDefault="0013289F" w:rsidP="0013289F">
      <w:pPr>
        <w:numPr>
          <w:ilvl w:val="0"/>
          <w:numId w:val="232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Failover Cluster Instances (FCI)</w:t>
      </w:r>
    </w:p>
    <w:p w14:paraId="1AE45C75" w14:textId="77777777" w:rsidR="0013289F" w:rsidRPr="0013289F" w:rsidRDefault="0013289F" w:rsidP="0013289F">
      <w:pPr>
        <w:numPr>
          <w:ilvl w:val="0"/>
          <w:numId w:val="232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Always On Availability Groups</w:t>
      </w:r>
    </w:p>
    <w:p w14:paraId="45BBA894" w14:textId="77777777" w:rsidR="0013289F" w:rsidRPr="0013289F" w:rsidRDefault="0013289F" w:rsidP="0013289F">
      <w:pPr>
        <w:numPr>
          <w:ilvl w:val="0"/>
          <w:numId w:val="232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Log Shipping</w:t>
      </w:r>
    </w:p>
    <w:p w14:paraId="4B3F18D2" w14:textId="77777777" w:rsidR="0013289F" w:rsidRPr="0013289F" w:rsidRDefault="0013289F" w:rsidP="0013289F">
      <w:pPr>
        <w:numPr>
          <w:ilvl w:val="0"/>
          <w:numId w:val="232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Database Mirroring</w:t>
      </w:r>
      <w:r w:rsidRPr="0013289F">
        <w:rPr>
          <w:lang w:val="en-US" w:eastAsia="ar-SA"/>
        </w:rPr>
        <w:t xml:space="preserve"> (deprecated)</w:t>
      </w:r>
    </w:p>
    <w:p w14:paraId="4EA80F13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60E9C870">
          <v:rect id="_x0000_i1197" style="width:0;height:1.5pt" o:hralign="center" o:hrstd="t" o:hr="t" fillcolor="#a0a0a0" stroked="f"/>
        </w:pict>
      </w:r>
    </w:p>
    <w:p w14:paraId="20571D20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11. How do you troubleshoot a slow-running query?</w:t>
      </w:r>
    </w:p>
    <w:p w14:paraId="49052A91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</w:p>
    <w:p w14:paraId="663EE3A0" w14:textId="77777777" w:rsidR="0013289F" w:rsidRPr="0013289F" w:rsidRDefault="0013289F" w:rsidP="0013289F">
      <w:pPr>
        <w:numPr>
          <w:ilvl w:val="0"/>
          <w:numId w:val="233"/>
        </w:numPr>
        <w:rPr>
          <w:lang w:val="en-US" w:eastAsia="ar-SA"/>
        </w:rPr>
      </w:pPr>
      <w:r w:rsidRPr="0013289F">
        <w:rPr>
          <w:lang w:val="en-US" w:eastAsia="ar-SA"/>
        </w:rPr>
        <w:t>Check the execution plan.</w:t>
      </w:r>
    </w:p>
    <w:p w14:paraId="15AF60FF" w14:textId="77777777" w:rsidR="0013289F" w:rsidRPr="0013289F" w:rsidRDefault="0013289F" w:rsidP="0013289F">
      <w:pPr>
        <w:numPr>
          <w:ilvl w:val="0"/>
          <w:numId w:val="233"/>
        </w:numPr>
        <w:rPr>
          <w:lang w:val="en-US" w:eastAsia="ar-SA"/>
        </w:rPr>
      </w:pPr>
      <w:r w:rsidRPr="0013289F">
        <w:rPr>
          <w:lang w:val="en-US" w:eastAsia="ar-SA"/>
        </w:rPr>
        <w:t>Use SET STATISTICS IO and TIME.</w:t>
      </w:r>
    </w:p>
    <w:p w14:paraId="0428D162" w14:textId="77777777" w:rsidR="0013289F" w:rsidRPr="0013289F" w:rsidRDefault="0013289F" w:rsidP="0013289F">
      <w:pPr>
        <w:numPr>
          <w:ilvl w:val="0"/>
          <w:numId w:val="233"/>
        </w:numPr>
        <w:rPr>
          <w:lang w:val="en-US" w:eastAsia="ar-SA"/>
        </w:rPr>
      </w:pPr>
      <w:r w:rsidRPr="0013289F">
        <w:rPr>
          <w:lang w:val="en-US" w:eastAsia="ar-SA"/>
        </w:rPr>
        <w:t>Check for missing indexes, outdated statistics, blocking, or fragmentation.</w:t>
      </w:r>
    </w:p>
    <w:p w14:paraId="2CF55FAA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03BB4B94">
          <v:rect id="_x0000_i1198" style="width:0;height:1.5pt" o:hralign="center" o:hrstd="t" o:hr="t" fillcolor="#a0a0a0" stroked="f"/>
        </w:pict>
      </w:r>
    </w:p>
    <w:p w14:paraId="5C63C609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 xml:space="preserve">12. What is </w:t>
      </w:r>
      <w:proofErr w:type="spellStart"/>
      <w:r w:rsidRPr="0013289F">
        <w:rPr>
          <w:b/>
          <w:bCs/>
          <w:lang w:val="en-US" w:eastAsia="ar-SA"/>
        </w:rPr>
        <w:t>TempDB</w:t>
      </w:r>
      <w:proofErr w:type="spellEnd"/>
      <w:r w:rsidRPr="0013289F">
        <w:rPr>
          <w:b/>
          <w:bCs/>
          <w:lang w:val="en-US" w:eastAsia="ar-SA"/>
        </w:rPr>
        <w:t xml:space="preserve"> and why is it important?</w:t>
      </w:r>
    </w:p>
    <w:p w14:paraId="7AB139D5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  <w:r w:rsidRPr="0013289F">
        <w:rPr>
          <w:lang w:val="en-US" w:eastAsia="ar-SA"/>
        </w:rPr>
        <w:br/>
      </w:r>
      <w:proofErr w:type="spellStart"/>
      <w:r w:rsidRPr="0013289F">
        <w:rPr>
          <w:lang w:val="en-US" w:eastAsia="ar-SA"/>
        </w:rPr>
        <w:t>TempDB</w:t>
      </w:r>
      <w:proofErr w:type="spellEnd"/>
      <w:r w:rsidRPr="0013289F">
        <w:rPr>
          <w:lang w:val="en-US" w:eastAsia="ar-SA"/>
        </w:rPr>
        <w:t xml:space="preserve"> is a system database used for temporary objects, sorting, and intermediate result sets. Poor </w:t>
      </w:r>
      <w:proofErr w:type="spellStart"/>
      <w:r w:rsidRPr="0013289F">
        <w:rPr>
          <w:lang w:val="en-US" w:eastAsia="ar-SA"/>
        </w:rPr>
        <w:t>TempDB</w:t>
      </w:r>
      <w:proofErr w:type="spellEnd"/>
      <w:r w:rsidRPr="0013289F">
        <w:rPr>
          <w:lang w:val="en-US" w:eastAsia="ar-SA"/>
        </w:rPr>
        <w:t xml:space="preserve"> configuration can lead to performance bottlenecks.</w:t>
      </w:r>
    </w:p>
    <w:p w14:paraId="7C04962A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434F2CE8">
          <v:rect id="_x0000_i1199" style="width:0;height:1.5pt" o:hralign="center" o:hrstd="t" o:hr="t" fillcolor="#a0a0a0" stroked="f"/>
        </w:pict>
      </w:r>
    </w:p>
    <w:p w14:paraId="5701B7C7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13. How do you migrate a database to Azure SQL Database?</w:t>
      </w:r>
    </w:p>
    <w:p w14:paraId="77F42422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b/>
          <w:bCs/>
          <w:lang w:val="en-US" w:eastAsia="ar-SA"/>
        </w:rPr>
        <w:t>Answer:</w:t>
      </w:r>
    </w:p>
    <w:p w14:paraId="6C1B1A32" w14:textId="77777777" w:rsidR="0013289F" w:rsidRPr="0013289F" w:rsidRDefault="0013289F" w:rsidP="0013289F">
      <w:pPr>
        <w:numPr>
          <w:ilvl w:val="0"/>
          <w:numId w:val="234"/>
        </w:numPr>
        <w:rPr>
          <w:lang w:val="en-US" w:eastAsia="ar-SA"/>
        </w:rPr>
      </w:pPr>
      <w:r w:rsidRPr="0013289F">
        <w:rPr>
          <w:lang w:val="en-US" w:eastAsia="ar-SA"/>
        </w:rPr>
        <w:t xml:space="preserve">Export using </w:t>
      </w:r>
      <w:r w:rsidRPr="0013289F">
        <w:rPr>
          <w:b/>
          <w:bCs/>
          <w:lang w:val="en-US" w:eastAsia="ar-SA"/>
        </w:rPr>
        <w:t>BACPAC</w:t>
      </w:r>
      <w:r w:rsidRPr="0013289F">
        <w:rPr>
          <w:lang w:val="en-US" w:eastAsia="ar-SA"/>
        </w:rPr>
        <w:t>.</w:t>
      </w:r>
    </w:p>
    <w:p w14:paraId="66C8D517" w14:textId="77777777" w:rsidR="0013289F" w:rsidRPr="0013289F" w:rsidRDefault="0013289F" w:rsidP="0013289F">
      <w:pPr>
        <w:numPr>
          <w:ilvl w:val="0"/>
          <w:numId w:val="234"/>
        </w:numPr>
        <w:rPr>
          <w:lang w:val="en-US" w:eastAsia="ar-SA"/>
        </w:rPr>
      </w:pPr>
      <w:r w:rsidRPr="0013289F">
        <w:rPr>
          <w:lang w:val="en-US" w:eastAsia="ar-SA"/>
        </w:rPr>
        <w:t xml:space="preserve">Use </w:t>
      </w:r>
      <w:r w:rsidRPr="0013289F">
        <w:rPr>
          <w:b/>
          <w:bCs/>
          <w:lang w:val="en-US" w:eastAsia="ar-SA"/>
        </w:rPr>
        <w:t>DMA</w:t>
      </w:r>
      <w:r w:rsidRPr="0013289F">
        <w:rPr>
          <w:lang w:val="en-US" w:eastAsia="ar-SA"/>
        </w:rPr>
        <w:t xml:space="preserve"> (Data Migration Assistant).</w:t>
      </w:r>
    </w:p>
    <w:p w14:paraId="41A3C6F8" w14:textId="77777777" w:rsidR="0013289F" w:rsidRPr="0013289F" w:rsidRDefault="0013289F" w:rsidP="0013289F">
      <w:pPr>
        <w:numPr>
          <w:ilvl w:val="0"/>
          <w:numId w:val="234"/>
        </w:numPr>
        <w:rPr>
          <w:lang w:val="en-US" w:eastAsia="ar-SA"/>
        </w:rPr>
      </w:pPr>
      <w:r w:rsidRPr="0013289F">
        <w:rPr>
          <w:lang w:val="en-US" w:eastAsia="ar-SA"/>
        </w:rPr>
        <w:lastRenderedPageBreak/>
        <w:t xml:space="preserve">Use </w:t>
      </w:r>
      <w:r w:rsidRPr="0013289F">
        <w:rPr>
          <w:b/>
          <w:bCs/>
          <w:lang w:val="en-US" w:eastAsia="ar-SA"/>
        </w:rPr>
        <w:t>Azure Database Migration Service (DMS)</w:t>
      </w:r>
      <w:r w:rsidRPr="0013289F">
        <w:rPr>
          <w:lang w:val="en-US" w:eastAsia="ar-SA"/>
        </w:rPr>
        <w:t>.</w:t>
      </w:r>
    </w:p>
    <w:p w14:paraId="4314FC59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4F7A8657">
          <v:rect id="_x0000_i1200" style="width:0;height:1.5pt" o:hralign="center" o:hrstd="t" o:hr="t" fillcolor="#a0a0a0" stroked="f"/>
        </w:pict>
      </w:r>
    </w:p>
    <w:p w14:paraId="1721BD86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>Would you like:</w:t>
      </w:r>
    </w:p>
    <w:p w14:paraId="04707355" w14:textId="77777777" w:rsidR="0013289F" w:rsidRPr="0013289F" w:rsidRDefault="0013289F" w:rsidP="0013289F">
      <w:pPr>
        <w:numPr>
          <w:ilvl w:val="0"/>
          <w:numId w:val="235"/>
        </w:numPr>
        <w:rPr>
          <w:lang w:val="en-US" w:eastAsia="ar-SA"/>
        </w:rPr>
      </w:pPr>
      <w:r w:rsidRPr="0013289F">
        <w:rPr>
          <w:lang w:val="en-US" w:eastAsia="ar-SA"/>
        </w:rPr>
        <w:t>PDF version?</w:t>
      </w:r>
    </w:p>
    <w:p w14:paraId="69053973" w14:textId="77777777" w:rsidR="0013289F" w:rsidRPr="0013289F" w:rsidRDefault="0013289F" w:rsidP="0013289F">
      <w:pPr>
        <w:numPr>
          <w:ilvl w:val="0"/>
          <w:numId w:val="235"/>
        </w:numPr>
        <w:rPr>
          <w:lang w:val="en-US" w:eastAsia="ar-SA"/>
        </w:rPr>
      </w:pPr>
      <w:r w:rsidRPr="0013289F">
        <w:rPr>
          <w:lang w:val="en-US" w:eastAsia="ar-SA"/>
        </w:rPr>
        <w:t>100+ more Q&amp;A in a document?</w:t>
      </w:r>
    </w:p>
    <w:p w14:paraId="0879EC1D" w14:textId="77777777" w:rsidR="0013289F" w:rsidRPr="0013289F" w:rsidRDefault="0013289F" w:rsidP="0013289F">
      <w:pPr>
        <w:numPr>
          <w:ilvl w:val="0"/>
          <w:numId w:val="235"/>
        </w:numPr>
        <w:rPr>
          <w:lang w:val="en-US" w:eastAsia="ar-SA"/>
        </w:rPr>
      </w:pPr>
      <w:r w:rsidRPr="0013289F">
        <w:rPr>
          <w:lang w:val="en-US" w:eastAsia="ar-SA"/>
        </w:rPr>
        <w:t xml:space="preserve">Questions for a </w:t>
      </w:r>
      <w:proofErr w:type="gramStart"/>
      <w:r w:rsidRPr="0013289F">
        <w:rPr>
          <w:b/>
          <w:bCs/>
          <w:lang w:val="en-US" w:eastAsia="ar-SA"/>
        </w:rPr>
        <w:t>Production DBA</w:t>
      </w:r>
      <w:proofErr w:type="gramEnd"/>
      <w:r w:rsidRPr="0013289F">
        <w:rPr>
          <w:lang w:val="en-US" w:eastAsia="ar-SA"/>
        </w:rPr>
        <w:t xml:space="preserve">, </w:t>
      </w:r>
      <w:r w:rsidRPr="0013289F">
        <w:rPr>
          <w:b/>
          <w:bCs/>
          <w:lang w:val="en-US" w:eastAsia="ar-SA"/>
        </w:rPr>
        <w:t>Performance Tuning</w:t>
      </w:r>
      <w:r w:rsidRPr="0013289F">
        <w:rPr>
          <w:lang w:val="en-US" w:eastAsia="ar-SA"/>
        </w:rPr>
        <w:t xml:space="preserve">, or </w:t>
      </w:r>
      <w:r w:rsidRPr="0013289F">
        <w:rPr>
          <w:b/>
          <w:bCs/>
          <w:lang w:val="en-US" w:eastAsia="ar-SA"/>
        </w:rPr>
        <w:t>Cloud DBA</w:t>
      </w:r>
      <w:r w:rsidRPr="0013289F">
        <w:rPr>
          <w:lang w:val="en-US" w:eastAsia="ar-SA"/>
        </w:rPr>
        <w:t xml:space="preserve"> focus?</w:t>
      </w:r>
    </w:p>
    <w:p w14:paraId="4863C743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>Let me know!</w:t>
      </w:r>
    </w:p>
    <w:p w14:paraId="36E02E0E" w14:textId="77777777" w:rsidR="0013289F" w:rsidRPr="0013289F" w:rsidRDefault="0013289F" w:rsidP="0013289F">
      <w:pPr>
        <w:numPr>
          <w:ilvl w:val="0"/>
          <w:numId w:val="227"/>
        </w:numPr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You said:</w:t>
      </w:r>
    </w:p>
    <w:p w14:paraId="5153AB52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 xml:space="preserve">100+ more Q&amp;A </w:t>
      </w:r>
      <w:proofErr w:type="spellStart"/>
      <w:r w:rsidRPr="0013289F">
        <w:rPr>
          <w:lang w:val="en-US" w:eastAsia="ar-SA"/>
        </w:rPr>
        <w:t>i</w:t>
      </w:r>
      <w:proofErr w:type="spellEnd"/>
    </w:p>
    <w:p w14:paraId="11E059A2" w14:textId="77777777" w:rsidR="0013289F" w:rsidRPr="0013289F" w:rsidRDefault="0013289F" w:rsidP="0013289F">
      <w:pPr>
        <w:numPr>
          <w:ilvl w:val="0"/>
          <w:numId w:val="227"/>
        </w:numPr>
        <w:rPr>
          <w:b/>
          <w:bCs/>
          <w:lang w:val="en-US" w:eastAsia="ar-SA"/>
        </w:rPr>
      </w:pPr>
      <w:r w:rsidRPr="0013289F">
        <w:rPr>
          <w:b/>
          <w:bCs/>
          <w:lang w:val="en-US" w:eastAsia="ar-SA"/>
        </w:rPr>
        <w:t>ChatGPT said:</w:t>
      </w:r>
    </w:p>
    <w:p w14:paraId="66DB6474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>Updated saved memory</w:t>
      </w:r>
    </w:p>
    <w:p w14:paraId="09A9B6B9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 xml:space="preserve">Here are </w:t>
      </w:r>
      <w:r w:rsidRPr="0013289F">
        <w:rPr>
          <w:b/>
          <w:bCs/>
          <w:lang w:val="en-US" w:eastAsia="ar-SA"/>
        </w:rPr>
        <w:t>100+ SQL Server DBA interview questions and answers</w:t>
      </w:r>
      <w:r w:rsidRPr="0013289F">
        <w:rPr>
          <w:lang w:val="en-US" w:eastAsia="ar-SA"/>
        </w:rPr>
        <w:t>, organized into categories for clarity:</w:t>
      </w:r>
    </w:p>
    <w:p w14:paraId="4ED37EFE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2A808B14">
          <v:rect id="_x0000_i1201" style="width:0;height:1.5pt" o:hralign="center" o:hrstd="t" o:hr="t" fillcolor="#a0a0a0" stroked="f"/>
        </w:pict>
      </w:r>
    </w:p>
    <w:p w14:paraId="22BBC16C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🔧</w:t>
      </w:r>
      <w:r w:rsidRPr="0013289F">
        <w:rPr>
          <w:b/>
          <w:bCs/>
          <w:lang w:val="en-US" w:eastAsia="ar-SA"/>
        </w:rPr>
        <w:t xml:space="preserve"> Basics &amp; Fundamentals</w:t>
      </w:r>
    </w:p>
    <w:p w14:paraId="17F81C56" w14:textId="77777777" w:rsidR="0013289F" w:rsidRPr="0013289F" w:rsidRDefault="0013289F" w:rsidP="0013289F">
      <w:pPr>
        <w:numPr>
          <w:ilvl w:val="0"/>
          <w:numId w:val="236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SQL Server?</w:t>
      </w:r>
    </w:p>
    <w:p w14:paraId="2463C963" w14:textId="77777777" w:rsidR="0013289F" w:rsidRPr="0013289F" w:rsidRDefault="0013289F" w:rsidP="0013289F">
      <w:pPr>
        <w:numPr>
          <w:ilvl w:val="1"/>
          <w:numId w:val="236"/>
        </w:numPr>
        <w:rPr>
          <w:lang w:val="en-US" w:eastAsia="ar-SA"/>
        </w:rPr>
      </w:pPr>
      <w:r w:rsidRPr="0013289F">
        <w:rPr>
          <w:lang w:val="en-US" w:eastAsia="ar-SA"/>
        </w:rPr>
        <w:t>A relational database management system (RDBMS) developed by Microsoft that supports a wide variety of transaction processing, business intelligence, and analytics applications.</w:t>
      </w:r>
    </w:p>
    <w:p w14:paraId="2331B302" w14:textId="77777777" w:rsidR="0013289F" w:rsidRPr="0013289F" w:rsidRDefault="0013289F" w:rsidP="0013289F">
      <w:pPr>
        <w:numPr>
          <w:ilvl w:val="0"/>
          <w:numId w:val="236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are the different editions of SQL Server?</w:t>
      </w:r>
    </w:p>
    <w:p w14:paraId="44AD179D" w14:textId="77777777" w:rsidR="0013289F" w:rsidRPr="0013289F" w:rsidRDefault="0013289F" w:rsidP="0013289F">
      <w:pPr>
        <w:numPr>
          <w:ilvl w:val="1"/>
          <w:numId w:val="236"/>
        </w:numPr>
        <w:rPr>
          <w:lang w:val="en-US" w:eastAsia="ar-SA"/>
        </w:rPr>
      </w:pPr>
      <w:r w:rsidRPr="0013289F">
        <w:rPr>
          <w:lang w:val="en-US" w:eastAsia="ar-SA"/>
        </w:rPr>
        <w:t>Express, Developer, Standard, Enterprise, Web.</w:t>
      </w:r>
    </w:p>
    <w:p w14:paraId="3F6FAB3E" w14:textId="77777777" w:rsidR="0013289F" w:rsidRPr="0013289F" w:rsidRDefault="0013289F" w:rsidP="0013289F">
      <w:pPr>
        <w:numPr>
          <w:ilvl w:val="0"/>
          <w:numId w:val="236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a database?</w:t>
      </w:r>
    </w:p>
    <w:p w14:paraId="3A092EC2" w14:textId="77777777" w:rsidR="0013289F" w:rsidRPr="0013289F" w:rsidRDefault="0013289F" w:rsidP="0013289F">
      <w:pPr>
        <w:numPr>
          <w:ilvl w:val="1"/>
          <w:numId w:val="236"/>
        </w:numPr>
        <w:rPr>
          <w:lang w:val="en-US" w:eastAsia="ar-SA"/>
        </w:rPr>
      </w:pPr>
      <w:r w:rsidRPr="0013289F">
        <w:rPr>
          <w:lang w:val="en-US" w:eastAsia="ar-SA"/>
        </w:rPr>
        <w:t>An organized collection of data stored and accessed electronically.</w:t>
      </w:r>
    </w:p>
    <w:p w14:paraId="0D539C06" w14:textId="77777777" w:rsidR="0013289F" w:rsidRPr="0013289F" w:rsidRDefault="0013289F" w:rsidP="0013289F">
      <w:pPr>
        <w:numPr>
          <w:ilvl w:val="0"/>
          <w:numId w:val="236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a table in SQL Server?</w:t>
      </w:r>
    </w:p>
    <w:p w14:paraId="5B9559F6" w14:textId="77777777" w:rsidR="0013289F" w:rsidRPr="0013289F" w:rsidRDefault="0013289F" w:rsidP="0013289F">
      <w:pPr>
        <w:numPr>
          <w:ilvl w:val="1"/>
          <w:numId w:val="236"/>
        </w:numPr>
        <w:rPr>
          <w:lang w:val="en-US" w:eastAsia="ar-SA"/>
        </w:rPr>
      </w:pPr>
      <w:r w:rsidRPr="0013289F">
        <w:rPr>
          <w:lang w:val="en-US" w:eastAsia="ar-SA"/>
        </w:rPr>
        <w:t>A collection of related data entries with rows and columns.</w:t>
      </w:r>
    </w:p>
    <w:p w14:paraId="0BA90CA9" w14:textId="77777777" w:rsidR="0013289F" w:rsidRPr="0013289F" w:rsidRDefault="0013289F" w:rsidP="0013289F">
      <w:pPr>
        <w:numPr>
          <w:ilvl w:val="0"/>
          <w:numId w:val="236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are the different types of backups in SQL Server?</w:t>
      </w:r>
    </w:p>
    <w:p w14:paraId="6F575E26" w14:textId="77777777" w:rsidR="0013289F" w:rsidRPr="0013289F" w:rsidRDefault="0013289F" w:rsidP="0013289F">
      <w:pPr>
        <w:numPr>
          <w:ilvl w:val="1"/>
          <w:numId w:val="236"/>
        </w:numPr>
        <w:rPr>
          <w:lang w:val="en-US" w:eastAsia="ar-SA"/>
        </w:rPr>
      </w:pPr>
      <w:r w:rsidRPr="0013289F">
        <w:rPr>
          <w:lang w:val="en-US" w:eastAsia="ar-SA"/>
        </w:rPr>
        <w:t>Full, Differential, Transaction Log, Copy-only, File/Filegroup.</w:t>
      </w:r>
    </w:p>
    <w:p w14:paraId="05C3BED6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20643F15">
          <v:rect id="_x0000_i1202" style="width:0;height:1.5pt" o:hralign="center" o:hrstd="t" o:hr="t" fillcolor="#a0a0a0" stroked="f"/>
        </w:pict>
      </w:r>
    </w:p>
    <w:p w14:paraId="417CC1ED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⚙️</w:t>
      </w:r>
      <w:r w:rsidRPr="0013289F">
        <w:rPr>
          <w:b/>
          <w:bCs/>
          <w:lang w:val="en-US" w:eastAsia="ar-SA"/>
        </w:rPr>
        <w:t xml:space="preserve"> SQL Server Installation and Configuration</w:t>
      </w:r>
    </w:p>
    <w:p w14:paraId="6A28850D" w14:textId="77777777" w:rsidR="0013289F" w:rsidRPr="0013289F" w:rsidRDefault="0013289F" w:rsidP="0013289F">
      <w:pPr>
        <w:numPr>
          <w:ilvl w:val="0"/>
          <w:numId w:val="237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lastRenderedPageBreak/>
        <w:t>What are the system requirements for SQL Server installation?</w:t>
      </w:r>
    </w:p>
    <w:p w14:paraId="2F852967" w14:textId="77777777" w:rsidR="0013289F" w:rsidRPr="0013289F" w:rsidRDefault="0013289F" w:rsidP="0013289F">
      <w:pPr>
        <w:numPr>
          <w:ilvl w:val="1"/>
          <w:numId w:val="237"/>
        </w:numPr>
        <w:rPr>
          <w:lang w:val="en-US" w:eastAsia="ar-SA"/>
        </w:rPr>
      </w:pPr>
      <w:r w:rsidRPr="0013289F">
        <w:rPr>
          <w:lang w:val="en-US" w:eastAsia="ar-SA"/>
        </w:rPr>
        <w:t>Windows OS, min RAM 4 GB, supported processor, .NET Framework, sufficient disk space.</w:t>
      </w:r>
    </w:p>
    <w:p w14:paraId="22921A8E" w14:textId="77777777" w:rsidR="0013289F" w:rsidRPr="0013289F" w:rsidRDefault="0013289F" w:rsidP="0013289F">
      <w:pPr>
        <w:numPr>
          <w:ilvl w:val="0"/>
          <w:numId w:val="237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the default instance?</w:t>
      </w:r>
    </w:p>
    <w:p w14:paraId="5A116DA9" w14:textId="77777777" w:rsidR="0013289F" w:rsidRPr="0013289F" w:rsidRDefault="0013289F" w:rsidP="0013289F">
      <w:pPr>
        <w:numPr>
          <w:ilvl w:val="1"/>
          <w:numId w:val="237"/>
        </w:numPr>
        <w:rPr>
          <w:lang w:val="en-US" w:eastAsia="ar-SA"/>
        </w:rPr>
      </w:pPr>
      <w:r w:rsidRPr="0013289F">
        <w:rPr>
          <w:lang w:val="en-US" w:eastAsia="ar-SA"/>
        </w:rPr>
        <w:t xml:space="preserve">When SQL Server is installed without a named </w:t>
      </w:r>
      <w:proofErr w:type="gramStart"/>
      <w:r w:rsidRPr="0013289F">
        <w:rPr>
          <w:lang w:val="en-US" w:eastAsia="ar-SA"/>
        </w:rPr>
        <w:t>instance;</w:t>
      </w:r>
      <w:proofErr w:type="gramEnd"/>
      <w:r w:rsidRPr="0013289F">
        <w:rPr>
          <w:lang w:val="en-US" w:eastAsia="ar-SA"/>
        </w:rPr>
        <w:t xml:space="preserve"> accessible via server name only.</w:t>
      </w:r>
    </w:p>
    <w:p w14:paraId="69A8CF73" w14:textId="77777777" w:rsidR="0013289F" w:rsidRPr="0013289F" w:rsidRDefault="0013289F" w:rsidP="0013289F">
      <w:pPr>
        <w:numPr>
          <w:ilvl w:val="0"/>
          <w:numId w:val="237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configure SQL Server to allow remote connections?</w:t>
      </w:r>
    </w:p>
    <w:p w14:paraId="0C2B4D91" w14:textId="77777777" w:rsidR="0013289F" w:rsidRPr="0013289F" w:rsidRDefault="0013289F" w:rsidP="0013289F">
      <w:pPr>
        <w:numPr>
          <w:ilvl w:val="1"/>
          <w:numId w:val="237"/>
        </w:numPr>
        <w:rPr>
          <w:lang w:val="en-US" w:eastAsia="ar-SA"/>
        </w:rPr>
      </w:pPr>
      <w:r w:rsidRPr="0013289F">
        <w:rPr>
          <w:lang w:val="en-US" w:eastAsia="ar-SA"/>
        </w:rPr>
        <w:t>Enable TCP/IP via SQL Server Configuration Manager and open ports in firewall.</w:t>
      </w:r>
    </w:p>
    <w:p w14:paraId="744B5E88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40D4C0AD">
          <v:rect id="_x0000_i1203" style="width:0;height:1.5pt" o:hralign="center" o:hrstd="t" o:hr="t" fillcolor="#a0a0a0" stroked="f"/>
        </w:pict>
      </w:r>
    </w:p>
    <w:p w14:paraId="0A7683B7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🔒</w:t>
      </w:r>
      <w:r w:rsidRPr="0013289F">
        <w:rPr>
          <w:b/>
          <w:bCs/>
          <w:lang w:val="en-US" w:eastAsia="ar-SA"/>
        </w:rPr>
        <w:t xml:space="preserve"> Security</w:t>
      </w:r>
    </w:p>
    <w:p w14:paraId="7FA7C424" w14:textId="77777777" w:rsidR="0013289F" w:rsidRPr="0013289F" w:rsidRDefault="0013289F" w:rsidP="0013289F">
      <w:pPr>
        <w:numPr>
          <w:ilvl w:val="0"/>
          <w:numId w:val="238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create a login and user in SQL Server?</w:t>
      </w:r>
    </w:p>
    <w:p w14:paraId="621C8FEA" w14:textId="77777777" w:rsidR="0013289F" w:rsidRPr="0013289F" w:rsidRDefault="0013289F" w:rsidP="0013289F">
      <w:pPr>
        <w:numPr>
          <w:ilvl w:val="1"/>
          <w:numId w:val="238"/>
        </w:numPr>
        <w:rPr>
          <w:lang w:val="en-US" w:eastAsia="ar-SA"/>
        </w:rPr>
      </w:pPr>
      <w:r w:rsidRPr="0013289F">
        <w:rPr>
          <w:lang w:val="en-US" w:eastAsia="ar-SA"/>
        </w:rPr>
        <w:t>CREATE LOGIN username WITH PASSWORD = '</w:t>
      </w:r>
      <w:proofErr w:type="spellStart"/>
      <w:r w:rsidRPr="0013289F">
        <w:rPr>
          <w:lang w:val="en-US" w:eastAsia="ar-SA"/>
        </w:rPr>
        <w:t>pwd</w:t>
      </w:r>
      <w:proofErr w:type="spellEnd"/>
      <w:proofErr w:type="gramStart"/>
      <w:r w:rsidRPr="0013289F">
        <w:rPr>
          <w:lang w:val="en-US" w:eastAsia="ar-SA"/>
        </w:rPr>
        <w:t>';</w:t>
      </w:r>
      <w:proofErr w:type="gramEnd"/>
    </w:p>
    <w:p w14:paraId="7CC9E124" w14:textId="77777777" w:rsidR="0013289F" w:rsidRPr="0013289F" w:rsidRDefault="0013289F" w:rsidP="0013289F">
      <w:pPr>
        <w:numPr>
          <w:ilvl w:val="1"/>
          <w:numId w:val="238"/>
        </w:numPr>
        <w:rPr>
          <w:lang w:val="en-US" w:eastAsia="ar-SA"/>
        </w:rPr>
      </w:pPr>
      <w:r w:rsidRPr="0013289F">
        <w:rPr>
          <w:lang w:val="en-US" w:eastAsia="ar-SA"/>
        </w:rPr>
        <w:t xml:space="preserve">CREATE USER username FOR LOGIN </w:t>
      </w:r>
      <w:proofErr w:type="gramStart"/>
      <w:r w:rsidRPr="0013289F">
        <w:rPr>
          <w:lang w:val="en-US" w:eastAsia="ar-SA"/>
        </w:rPr>
        <w:t>username;</w:t>
      </w:r>
      <w:proofErr w:type="gramEnd"/>
    </w:p>
    <w:p w14:paraId="67CF19D0" w14:textId="77777777" w:rsidR="0013289F" w:rsidRPr="0013289F" w:rsidRDefault="0013289F" w:rsidP="0013289F">
      <w:pPr>
        <w:numPr>
          <w:ilvl w:val="0"/>
          <w:numId w:val="238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the difference between authentication modes?</w:t>
      </w:r>
    </w:p>
    <w:p w14:paraId="0F1E2498" w14:textId="77777777" w:rsidR="0013289F" w:rsidRPr="0013289F" w:rsidRDefault="0013289F" w:rsidP="0013289F">
      <w:pPr>
        <w:numPr>
          <w:ilvl w:val="1"/>
          <w:numId w:val="238"/>
        </w:numPr>
        <w:rPr>
          <w:lang w:val="en-US" w:eastAsia="ar-SA"/>
        </w:rPr>
      </w:pPr>
      <w:r w:rsidRPr="0013289F">
        <w:rPr>
          <w:lang w:val="en-US" w:eastAsia="ar-SA"/>
        </w:rPr>
        <w:t>Windows Authentication vs. Mixed Mode (Windows + SQL logins).</w:t>
      </w:r>
    </w:p>
    <w:p w14:paraId="126EA181" w14:textId="77777777" w:rsidR="0013289F" w:rsidRPr="0013289F" w:rsidRDefault="0013289F" w:rsidP="0013289F">
      <w:pPr>
        <w:numPr>
          <w:ilvl w:val="0"/>
          <w:numId w:val="238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the role of SQL Server Agent?</w:t>
      </w:r>
    </w:p>
    <w:p w14:paraId="393693E0" w14:textId="77777777" w:rsidR="0013289F" w:rsidRPr="0013289F" w:rsidRDefault="0013289F" w:rsidP="0013289F">
      <w:pPr>
        <w:numPr>
          <w:ilvl w:val="1"/>
          <w:numId w:val="238"/>
        </w:numPr>
        <w:rPr>
          <w:lang w:val="en-US" w:eastAsia="ar-SA"/>
        </w:rPr>
      </w:pPr>
      <w:r w:rsidRPr="0013289F">
        <w:rPr>
          <w:lang w:val="en-US" w:eastAsia="ar-SA"/>
        </w:rPr>
        <w:t>Executes scheduled administrative tasks (jobs).</w:t>
      </w:r>
    </w:p>
    <w:p w14:paraId="7DD3D32F" w14:textId="77777777" w:rsidR="0013289F" w:rsidRPr="0013289F" w:rsidRDefault="0013289F" w:rsidP="0013289F">
      <w:pPr>
        <w:numPr>
          <w:ilvl w:val="0"/>
          <w:numId w:val="238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 xml:space="preserve">What is </w:t>
      </w:r>
      <w:proofErr w:type="gramStart"/>
      <w:r w:rsidRPr="0013289F">
        <w:rPr>
          <w:b/>
          <w:bCs/>
          <w:lang w:val="en-US" w:eastAsia="ar-SA"/>
        </w:rPr>
        <w:t>a role</w:t>
      </w:r>
      <w:proofErr w:type="gramEnd"/>
      <w:r w:rsidRPr="0013289F">
        <w:rPr>
          <w:b/>
          <w:bCs/>
          <w:lang w:val="en-US" w:eastAsia="ar-SA"/>
        </w:rPr>
        <w:t xml:space="preserve"> </w:t>
      </w:r>
      <w:proofErr w:type="gramStart"/>
      <w:r w:rsidRPr="0013289F">
        <w:rPr>
          <w:b/>
          <w:bCs/>
          <w:lang w:val="en-US" w:eastAsia="ar-SA"/>
        </w:rPr>
        <w:t>in</w:t>
      </w:r>
      <w:proofErr w:type="gramEnd"/>
      <w:r w:rsidRPr="0013289F">
        <w:rPr>
          <w:b/>
          <w:bCs/>
          <w:lang w:val="en-US" w:eastAsia="ar-SA"/>
        </w:rPr>
        <w:t xml:space="preserve"> SQL Server?</w:t>
      </w:r>
    </w:p>
    <w:p w14:paraId="4259B7F9" w14:textId="77777777" w:rsidR="0013289F" w:rsidRPr="0013289F" w:rsidRDefault="0013289F" w:rsidP="0013289F">
      <w:pPr>
        <w:numPr>
          <w:ilvl w:val="1"/>
          <w:numId w:val="238"/>
        </w:numPr>
        <w:rPr>
          <w:lang w:val="en-US" w:eastAsia="ar-SA"/>
        </w:rPr>
      </w:pPr>
      <w:r w:rsidRPr="0013289F">
        <w:rPr>
          <w:lang w:val="en-US" w:eastAsia="ar-SA"/>
        </w:rPr>
        <w:t>A container for permissions that can be assigned to users.</w:t>
      </w:r>
    </w:p>
    <w:p w14:paraId="06F395B7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3CF08198">
          <v:rect id="_x0000_i1204" style="width:0;height:1.5pt" o:hralign="center" o:hrstd="t" o:hr="t" fillcolor="#a0a0a0" stroked="f"/>
        </w:pict>
      </w:r>
    </w:p>
    <w:p w14:paraId="49C3412E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💽</w:t>
      </w:r>
      <w:r w:rsidRPr="0013289F">
        <w:rPr>
          <w:b/>
          <w:bCs/>
          <w:lang w:val="en-US" w:eastAsia="ar-SA"/>
        </w:rPr>
        <w:t xml:space="preserve"> Backup and Recovery</w:t>
      </w:r>
    </w:p>
    <w:p w14:paraId="62A86849" w14:textId="77777777" w:rsidR="0013289F" w:rsidRPr="0013289F" w:rsidRDefault="0013289F" w:rsidP="0013289F">
      <w:pPr>
        <w:numPr>
          <w:ilvl w:val="0"/>
          <w:numId w:val="239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 xml:space="preserve">How do you take a full </w:t>
      </w:r>
      <w:proofErr w:type="spellStart"/>
      <w:r w:rsidRPr="0013289F">
        <w:rPr>
          <w:b/>
          <w:bCs/>
          <w:lang w:val="en-US" w:eastAsia="ar-SA"/>
        </w:rPr>
        <w:t>backup</w:t>
      </w:r>
      <w:proofErr w:type="spellEnd"/>
      <w:r w:rsidRPr="0013289F">
        <w:rPr>
          <w:b/>
          <w:bCs/>
          <w:lang w:val="en-US" w:eastAsia="ar-SA"/>
        </w:rPr>
        <w:t>?</w:t>
      </w:r>
    </w:p>
    <w:p w14:paraId="71B5ABE8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sql</w:t>
      </w:r>
      <w:proofErr w:type="spellEnd"/>
    </w:p>
    <w:p w14:paraId="6190D8FE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CopyEdit</w:t>
      </w:r>
      <w:proofErr w:type="spellEnd"/>
    </w:p>
    <w:p w14:paraId="0CE16FE7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 xml:space="preserve">BACKUP DATABASE </w:t>
      </w:r>
      <w:proofErr w:type="spellStart"/>
      <w:r w:rsidRPr="0013289F">
        <w:rPr>
          <w:lang w:val="en-US" w:eastAsia="ar-SA"/>
        </w:rPr>
        <w:t>dbname</w:t>
      </w:r>
      <w:proofErr w:type="spellEnd"/>
      <w:r w:rsidRPr="0013289F">
        <w:rPr>
          <w:lang w:val="en-US" w:eastAsia="ar-SA"/>
        </w:rPr>
        <w:t xml:space="preserve"> TO DISK = 'path\</w:t>
      </w:r>
      <w:proofErr w:type="spellStart"/>
      <w:r w:rsidRPr="0013289F">
        <w:rPr>
          <w:lang w:val="en-US" w:eastAsia="ar-SA"/>
        </w:rPr>
        <w:t>dbname.bak</w:t>
      </w:r>
      <w:proofErr w:type="spellEnd"/>
      <w:proofErr w:type="gramStart"/>
      <w:r w:rsidRPr="0013289F">
        <w:rPr>
          <w:lang w:val="en-US" w:eastAsia="ar-SA"/>
        </w:rPr>
        <w:t>';</w:t>
      </w:r>
      <w:proofErr w:type="gramEnd"/>
    </w:p>
    <w:p w14:paraId="3F8EAC69" w14:textId="77777777" w:rsidR="0013289F" w:rsidRPr="0013289F" w:rsidRDefault="0013289F" w:rsidP="0013289F">
      <w:pPr>
        <w:numPr>
          <w:ilvl w:val="0"/>
          <w:numId w:val="239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the purpose of transaction log backup?</w:t>
      </w:r>
    </w:p>
    <w:p w14:paraId="5F791A86" w14:textId="77777777" w:rsidR="0013289F" w:rsidRPr="0013289F" w:rsidRDefault="0013289F" w:rsidP="0013289F">
      <w:pPr>
        <w:numPr>
          <w:ilvl w:val="1"/>
          <w:numId w:val="239"/>
        </w:numPr>
        <w:rPr>
          <w:lang w:val="en-US" w:eastAsia="ar-SA"/>
        </w:rPr>
      </w:pPr>
      <w:r w:rsidRPr="0013289F">
        <w:rPr>
          <w:lang w:val="en-US" w:eastAsia="ar-SA"/>
        </w:rPr>
        <w:t>To back up changes since the last log backup, enabling point-in-time recovery.</w:t>
      </w:r>
    </w:p>
    <w:p w14:paraId="43FB737A" w14:textId="77777777" w:rsidR="0013289F" w:rsidRPr="0013289F" w:rsidRDefault="0013289F" w:rsidP="0013289F">
      <w:pPr>
        <w:numPr>
          <w:ilvl w:val="0"/>
          <w:numId w:val="239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restore a database from a .</w:t>
      </w:r>
      <w:proofErr w:type="spellStart"/>
      <w:r w:rsidRPr="0013289F">
        <w:rPr>
          <w:b/>
          <w:bCs/>
          <w:lang w:val="en-US" w:eastAsia="ar-SA"/>
        </w:rPr>
        <w:t>bak</w:t>
      </w:r>
      <w:proofErr w:type="spellEnd"/>
      <w:r w:rsidRPr="0013289F">
        <w:rPr>
          <w:b/>
          <w:bCs/>
          <w:lang w:val="en-US" w:eastAsia="ar-SA"/>
        </w:rPr>
        <w:t xml:space="preserve"> file?</w:t>
      </w:r>
    </w:p>
    <w:p w14:paraId="2089DF45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t>sql</w:t>
      </w:r>
      <w:proofErr w:type="spellEnd"/>
    </w:p>
    <w:p w14:paraId="64472CA3" w14:textId="77777777" w:rsidR="0013289F" w:rsidRPr="0013289F" w:rsidRDefault="0013289F" w:rsidP="0013289F">
      <w:pPr>
        <w:rPr>
          <w:lang w:val="en-US" w:eastAsia="ar-SA"/>
        </w:rPr>
      </w:pPr>
      <w:proofErr w:type="spellStart"/>
      <w:r w:rsidRPr="0013289F">
        <w:rPr>
          <w:lang w:val="en-US" w:eastAsia="ar-SA"/>
        </w:rPr>
        <w:lastRenderedPageBreak/>
        <w:t>CopyEdit</w:t>
      </w:r>
      <w:proofErr w:type="spellEnd"/>
    </w:p>
    <w:p w14:paraId="19884980" w14:textId="77777777" w:rsidR="0013289F" w:rsidRPr="0013289F" w:rsidRDefault="0013289F" w:rsidP="0013289F">
      <w:pPr>
        <w:rPr>
          <w:lang w:val="en-US" w:eastAsia="ar-SA"/>
        </w:rPr>
      </w:pPr>
      <w:r w:rsidRPr="0013289F">
        <w:rPr>
          <w:lang w:val="en-US" w:eastAsia="ar-SA"/>
        </w:rPr>
        <w:t xml:space="preserve">RESTORE DATABASE </w:t>
      </w:r>
      <w:proofErr w:type="spellStart"/>
      <w:r w:rsidRPr="0013289F">
        <w:rPr>
          <w:lang w:val="en-US" w:eastAsia="ar-SA"/>
        </w:rPr>
        <w:t>dbname</w:t>
      </w:r>
      <w:proofErr w:type="spellEnd"/>
      <w:r w:rsidRPr="0013289F">
        <w:rPr>
          <w:lang w:val="en-US" w:eastAsia="ar-SA"/>
        </w:rPr>
        <w:t xml:space="preserve"> FROM DISK = 'path\</w:t>
      </w:r>
      <w:proofErr w:type="spellStart"/>
      <w:r w:rsidRPr="0013289F">
        <w:rPr>
          <w:lang w:val="en-US" w:eastAsia="ar-SA"/>
        </w:rPr>
        <w:t>dbname.bak</w:t>
      </w:r>
      <w:proofErr w:type="spellEnd"/>
      <w:r w:rsidRPr="0013289F">
        <w:rPr>
          <w:lang w:val="en-US" w:eastAsia="ar-SA"/>
        </w:rPr>
        <w:t xml:space="preserve">' WITH </w:t>
      </w:r>
      <w:proofErr w:type="gramStart"/>
      <w:r w:rsidRPr="0013289F">
        <w:rPr>
          <w:lang w:val="en-US" w:eastAsia="ar-SA"/>
        </w:rPr>
        <w:t>REPLACE;</w:t>
      </w:r>
      <w:proofErr w:type="gramEnd"/>
    </w:p>
    <w:p w14:paraId="1C7876A3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71A86867">
          <v:rect id="_x0000_i1205" style="width:0;height:1.5pt" o:hralign="center" o:hrstd="t" o:hr="t" fillcolor="#a0a0a0" stroked="f"/>
        </w:pict>
      </w:r>
    </w:p>
    <w:p w14:paraId="546C1B76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📊</w:t>
      </w:r>
      <w:r w:rsidRPr="0013289F">
        <w:rPr>
          <w:b/>
          <w:bCs/>
          <w:lang w:val="en-US" w:eastAsia="ar-SA"/>
        </w:rPr>
        <w:t xml:space="preserve"> Monitoring &amp; Performance</w:t>
      </w:r>
    </w:p>
    <w:p w14:paraId="52666C50" w14:textId="77777777" w:rsidR="0013289F" w:rsidRPr="0013289F" w:rsidRDefault="0013289F" w:rsidP="0013289F">
      <w:pPr>
        <w:numPr>
          <w:ilvl w:val="0"/>
          <w:numId w:val="240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monitor SQL Server performance?</w:t>
      </w:r>
    </w:p>
    <w:p w14:paraId="3E5608DD" w14:textId="77777777" w:rsidR="0013289F" w:rsidRPr="0013289F" w:rsidRDefault="0013289F" w:rsidP="0013289F">
      <w:pPr>
        <w:numPr>
          <w:ilvl w:val="1"/>
          <w:numId w:val="240"/>
        </w:numPr>
        <w:rPr>
          <w:lang w:val="en-US" w:eastAsia="ar-SA"/>
        </w:rPr>
      </w:pPr>
      <w:r w:rsidRPr="0013289F">
        <w:rPr>
          <w:lang w:val="en-US" w:eastAsia="ar-SA"/>
        </w:rPr>
        <w:t>SQL Profiler, Extended Events, Performance Monitor, Activity Monitor, DMV queries.</w:t>
      </w:r>
    </w:p>
    <w:p w14:paraId="059ECAEC" w14:textId="77777777" w:rsidR="0013289F" w:rsidRPr="0013289F" w:rsidRDefault="0013289F" w:rsidP="0013289F">
      <w:pPr>
        <w:numPr>
          <w:ilvl w:val="0"/>
          <w:numId w:val="240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are wait types?</w:t>
      </w:r>
    </w:p>
    <w:p w14:paraId="37DB81E6" w14:textId="77777777" w:rsidR="0013289F" w:rsidRPr="0013289F" w:rsidRDefault="0013289F" w:rsidP="0013289F">
      <w:pPr>
        <w:numPr>
          <w:ilvl w:val="1"/>
          <w:numId w:val="240"/>
        </w:numPr>
        <w:rPr>
          <w:lang w:val="en-US" w:eastAsia="ar-SA"/>
        </w:rPr>
      </w:pPr>
      <w:r w:rsidRPr="0013289F">
        <w:rPr>
          <w:lang w:val="en-US" w:eastAsia="ar-SA"/>
        </w:rPr>
        <w:t>Internal SQL Server mechanism for tracking why a process is waiting.</w:t>
      </w:r>
    </w:p>
    <w:p w14:paraId="7B1316F0" w14:textId="77777777" w:rsidR="0013289F" w:rsidRPr="0013289F" w:rsidRDefault="0013289F" w:rsidP="0013289F">
      <w:pPr>
        <w:numPr>
          <w:ilvl w:val="0"/>
          <w:numId w:val="240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identify slow queries?</w:t>
      </w:r>
    </w:p>
    <w:p w14:paraId="2663F2D8" w14:textId="77777777" w:rsidR="0013289F" w:rsidRPr="0013289F" w:rsidRDefault="0013289F" w:rsidP="0013289F">
      <w:pPr>
        <w:numPr>
          <w:ilvl w:val="1"/>
          <w:numId w:val="240"/>
        </w:numPr>
        <w:rPr>
          <w:lang w:val="en-US" w:eastAsia="ar-SA"/>
        </w:rPr>
      </w:pPr>
      <w:r w:rsidRPr="0013289F">
        <w:rPr>
          <w:lang w:val="en-US" w:eastAsia="ar-SA"/>
        </w:rPr>
        <w:t xml:space="preserve">Using </w:t>
      </w:r>
      <w:proofErr w:type="spellStart"/>
      <w:r w:rsidRPr="0013289F">
        <w:rPr>
          <w:lang w:val="en-US" w:eastAsia="ar-SA"/>
        </w:rPr>
        <w:t>sys.dm_exec_query_stats</w:t>
      </w:r>
      <w:proofErr w:type="spellEnd"/>
      <w:r w:rsidRPr="0013289F">
        <w:rPr>
          <w:lang w:val="en-US" w:eastAsia="ar-SA"/>
        </w:rPr>
        <w:t>, Query Store, or Execution Plans.</w:t>
      </w:r>
    </w:p>
    <w:p w14:paraId="63681378" w14:textId="77777777" w:rsidR="0013289F" w:rsidRPr="0013289F" w:rsidRDefault="0013289F" w:rsidP="0013289F">
      <w:pPr>
        <w:numPr>
          <w:ilvl w:val="0"/>
          <w:numId w:val="240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an execution plan?</w:t>
      </w:r>
    </w:p>
    <w:p w14:paraId="2ABFDBFB" w14:textId="77777777" w:rsidR="0013289F" w:rsidRPr="0013289F" w:rsidRDefault="0013289F" w:rsidP="0013289F">
      <w:pPr>
        <w:numPr>
          <w:ilvl w:val="1"/>
          <w:numId w:val="240"/>
        </w:numPr>
        <w:rPr>
          <w:lang w:val="en-US" w:eastAsia="ar-SA"/>
        </w:rPr>
      </w:pPr>
      <w:r w:rsidRPr="0013289F">
        <w:rPr>
          <w:lang w:val="en-US" w:eastAsia="ar-SA"/>
        </w:rPr>
        <w:t>A roadmap SQL Server uses to retrieve data; helps in query tuning.</w:t>
      </w:r>
    </w:p>
    <w:p w14:paraId="1D66E98D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64BA1C7F">
          <v:rect id="_x0000_i1206" style="width:0;height:1.5pt" o:hralign="center" o:hrstd="t" o:hr="t" fillcolor="#a0a0a0" stroked="f"/>
        </w:pict>
      </w:r>
    </w:p>
    <w:p w14:paraId="101A9700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🔁</w:t>
      </w:r>
      <w:r w:rsidRPr="0013289F">
        <w:rPr>
          <w:b/>
          <w:bCs/>
          <w:lang w:val="en-US" w:eastAsia="ar-SA"/>
        </w:rPr>
        <w:t xml:space="preserve"> Replication, Mirroring &amp; HA</w:t>
      </w:r>
    </w:p>
    <w:p w14:paraId="671F8721" w14:textId="77777777" w:rsidR="0013289F" w:rsidRPr="0013289F" w:rsidRDefault="0013289F" w:rsidP="0013289F">
      <w:pPr>
        <w:numPr>
          <w:ilvl w:val="0"/>
          <w:numId w:val="241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replication?</w:t>
      </w:r>
    </w:p>
    <w:p w14:paraId="3F8FFCAB" w14:textId="77777777" w:rsidR="0013289F" w:rsidRPr="0013289F" w:rsidRDefault="0013289F" w:rsidP="0013289F">
      <w:pPr>
        <w:numPr>
          <w:ilvl w:val="1"/>
          <w:numId w:val="241"/>
        </w:numPr>
        <w:rPr>
          <w:lang w:val="en-US" w:eastAsia="ar-SA"/>
        </w:rPr>
      </w:pPr>
      <w:r w:rsidRPr="0013289F">
        <w:rPr>
          <w:lang w:val="en-US" w:eastAsia="ar-SA"/>
        </w:rPr>
        <w:t>Copying and distributing data from one DB to another. Types: Snapshot, Transactional, Merge.</w:t>
      </w:r>
    </w:p>
    <w:p w14:paraId="11DCF362" w14:textId="77777777" w:rsidR="0013289F" w:rsidRPr="0013289F" w:rsidRDefault="0013289F" w:rsidP="0013289F">
      <w:pPr>
        <w:numPr>
          <w:ilvl w:val="0"/>
          <w:numId w:val="241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database mirroring?</w:t>
      </w:r>
    </w:p>
    <w:p w14:paraId="6471A01C" w14:textId="77777777" w:rsidR="0013289F" w:rsidRPr="0013289F" w:rsidRDefault="0013289F" w:rsidP="0013289F">
      <w:pPr>
        <w:numPr>
          <w:ilvl w:val="1"/>
          <w:numId w:val="241"/>
        </w:numPr>
        <w:rPr>
          <w:lang w:val="en-US" w:eastAsia="ar-SA"/>
        </w:rPr>
      </w:pPr>
      <w:r w:rsidRPr="0013289F">
        <w:rPr>
          <w:lang w:val="en-US" w:eastAsia="ar-SA"/>
        </w:rPr>
        <w:t>High availability solution involving a principal and mirror server.</w:t>
      </w:r>
    </w:p>
    <w:p w14:paraId="76184423" w14:textId="77777777" w:rsidR="0013289F" w:rsidRPr="0013289F" w:rsidRDefault="0013289F" w:rsidP="0013289F">
      <w:pPr>
        <w:numPr>
          <w:ilvl w:val="0"/>
          <w:numId w:val="241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Always On availability group?</w:t>
      </w:r>
    </w:p>
    <w:p w14:paraId="1BFAD71F" w14:textId="77777777" w:rsidR="0013289F" w:rsidRPr="0013289F" w:rsidRDefault="0013289F" w:rsidP="0013289F">
      <w:pPr>
        <w:numPr>
          <w:ilvl w:val="1"/>
          <w:numId w:val="241"/>
        </w:numPr>
        <w:rPr>
          <w:lang w:val="en-US" w:eastAsia="ar-SA"/>
        </w:rPr>
      </w:pPr>
      <w:r w:rsidRPr="0013289F">
        <w:rPr>
          <w:lang w:val="en-US" w:eastAsia="ar-SA"/>
        </w:rPr>
        <w:t>HA/DR solution that enables multiple replicas of a database.</w:t>
      </w:r>
    </w:p>
    <w:p w14:paraId="011B8307" w14:textId="77777777" w:rsidR="0013289F" w:rsidRPr="0013289F" w:rsidRDefault="0013289F" w:rsidP="0013289F">
      <w:pPr>
        <w:numPr>
          <w:ilvl w:val="0"/>
          <w:numId w:val="241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Difference between Log Shipping and Mirroring?</w:t>
      </w:r>
    </w:p>
    <w:p w14:paraId="177E50F4" w14:textId="77777777" w:rsidR="0013289F" w:rsidRPr="0013289F" w:rsidRDefault="0013289F" w:rsidP="0013289F">
      <w:pPr>
        <w:numPr>
          <w:ilvl w:val="1"/>
          <w:numId w:val="241"/>
        </w:numPr>
        <w:rPr>
          <w:lang w:val="en-US" w:eastAsia="ar-SA"/>
        </w:rPr>
      </w:pPr>
      <w:r w:rsidRPr="0013289F">
        <w:rPr>
          <w:lang w:val="en-US" w:eastAsia="ar-SA"/>
        </w:rPr>
        <w:t>Log Shipping: Asynchronous, manual failover; Mirroring: Real-time, automatic failover (High Safety Mode).</w:t>
      </w:r>
    </w:p>
    <w:p w14:paraId="63F456F7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52E40F53">
          <v:rect id="_x0000_i1207" style="width:0;height:1.5pt" o:hralign="center" o:hrstd="t" o:hr="t" fillcolor="#a0a0a0" stroked="f"/>
        </w:pict>
      </w:r>
    </w:p>
    <w:p w14:paraId="2FB91B29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🔄</w:t>
      </w:r>
      <w:r w:rsidRPr="0013289F">
        <w:rPr>
          <w:b/>
          <w:bCs/>
          <w:lang w:val="en-US" w:eastAsia="ar-SA"/>
        </w:rPr>
        <w:t xml:space="preserve"> Jobs and Scheduling</w:t>
      </w:r>
    </w:p>
    <w:p w14:paraId="6B53B262" w14:textId="77777777" w:rsidR="0013289F" w:rsidRPr="0013289F" w:rsidRDefault="0013289F" w:rsidP="0013289F">
      <w:pPr>
        <w:numPr>
          <w:ilvl w:val="0"/>
          <w:numId w:val="242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 xml:space="preserve">How </w:t>
      </w:r>
      <w:proofErr w:type="gramStart"/>
      <w:r w:rsidRPr="0013289F">
        <w:rPr>
          <w:b/>
          <w:bCs/>
          <w:lang w:val="en-US" w:eastAsia="ar-SA"/>
        </w:rPr>
        <w:t>to</w:t>
      </w:r>
      <w:proofErr w:type="gramEnd"/>
      <w:r w:rsidRPr="0013289F">
        <w:rPr>
          <w:b/>
          <w:bCs/>
          <w:lang w:val="en-US" w:eastAsia="ar-SA"/>
        </w:rPr>
        <w:t xml:space="preserve"> create and schedule a job?</w:t>
      </w:r>
    </w:p>
    <w:p w14:paraId="04EF462D" w14:textId="77777777" w:rsidR="0013289F" w:rsidRPr="0013289F" w:rsidRDefault="0013289F" w:rsidP="0013289F">
      <w:pPr>
        <w:numPr>
          <w:ilvl w:val="1"/>
          <w:numId w:val="242"/>
        </w:numPr>
        <w:rPr>
          <w:lang w:val="en-US" w:eastAsia="ar-SA"/>
        </w:rPr>
      </w:pPr>
      <w:r w:rsidRPr="0013289F">
        <w:rPr>
          <w:lang w:val="en-US" w:eastAsia="ar-SA"/>
        </w:rPr>
        <w:t>Using SQL Server Agent &gt; Jobs &gt; New Job.</w:t>
      </w:r>
    </w:p>
    <w:p w14:paraId="6A63E777" w14:textId="77777777" w:rsidR="0013289F" w:rsidRPr="0013289F" w:rsidRDefault="0013289F" w:rsidP="0013289F">
      <w:pPr>
        <w:numPr>
          <w:ilvl w:val="0"/>
          <w:numId w:val="242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handle job failures?</w:t>
      </w:r>
    </w:p>
    <w:p w14:paraId="15B3A623" w14:textId="77777777" w:rsidR="0013289F" w:rsidRPr="0013289F" w:rsidRDefault="0013289F" w:rsidP="0013289F">
      <w:pPr>
        <w:numPr>
          <w:ilvl w:val="1"/>
          <w:numId w:val="242"/>
        </w:numPr>
        <w:rPr>
          <w:lang w:val="en-US" w:eastAsia="ar-SA"/>
        </w:rPr>
      </w:pPr>
      <w:r w:rsidRPr="0013289F">
        <w:rPr>
          <w:lang w:val="en-US" w:eastAsia="ar-SA"/>
        </w:rPr>
        <w:lastRenderedPageBreak/>
        <w:t>Notifications, error logs, retry attempts, checking logs (</w:t>
      </w:r>
      <w:proofErr w:type="spellStart"/>
      <w:proofErr w:type="gramStart"/>
      <w:r w:rsidRPr="0013289F">
        <w:rPr>
          <w:lang w:val="en-US" w:eastAsia="ar-SA"/>
        </w:rPr>
        <w:t>msdb.dbo.sysjobhistory</w:t>
      </w:r>
      <w:proofErr w:type="spellEnd"/>
      <w:proofErr w:type="gramEnd"/>
      <w:r w:rsidRPr="0013289F">
        <w:rPr>
          <w:lang w:val="en-US" w:eastAsia="ar-SA"/>
        </w:rPr>
        <w:t>).</w:t>
      </w:r>
    </w:p>
    <w:p w14:paraId="27F94164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122CBF2B">
          <v:rect id="_x0000_i1208" style="width:0;height:1.5pt" o:hralign="center" o:hrstd="t" o:hr="t" fillcolor="#a0a0a0" stroked="f"/>
        </w:pict>
      </w:r>
    </w:p>
    <w:p w14:paraId="204E6768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🧠</w:t>
      </w:r>
      <w:r w:rsidRPr="0013289F">
        <w:rPr>
          <w:b/>
          <w:bCs/>
          <w:lang w:val="en-US" w:eastAsia="ar-SA"/>
        </w:rPr>
        <w:t xml:space="preserve"> Advanced Topics</w:t>
      </w:r>
    </w:p>
    <w:p w14:paraId="7AE1BE98" w14:textId="77777777" w:rsidR="0013289F" w:rsidRPr="0013289F" w:rsidRDefault="0013289F" w:rsidP="0013289F">
      <w:pPr>
        <w:numPr>
          <w:ilvl w:val="0"/>
          <w:numId w:val="243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are indexes?</w:t>
      </w:r>
    </w:p>
    <w:p w14:paraId="4159C7CD" w14:textId="77777777" w:rsidR="0013289F" w:rsidRPr="0013289F" w:rsidRDefault="0013289F" w:rsidP="0013289F">
      <w:pPr>
        <w:numPr>
          <w:ilvl w:val="1"/>
          <w:numId w:val="243"/>
        </w:numPr>
        <w:rPr>
          <w:lang w:val="en-US" w:eastAsia="ar-SA"/>
        </w:rPr>
      </w:pPr>
      <w:r w:rsidRPr="0013289F">
        <w:rPr>
          <w:lang w:val="en-US" w:eastAsia="ar-SA"/>
        </w:rPr>
        <w:t>Structures that improve query performance.</w:t>
      </w:r>
    </w:p>
    <w:p w14:paraId="2C52E39B" w14:textId="77777777" w:rsidR="0013289F" w:rsidRPr="0013289F" w:rsidRDefault="0013289F" w:rsidP="0013289F">
      <w:pPr>
        <w:numPr>
          <w:ilvl w:val="0"/>
          <w:numId w:val="243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a clustered index?</w:t>
      </w:r>
    </w:p>
    <w:p w14:paraId="02F28CE0" w14:textId="77777777" w:rsidR="0013289F" w:rsidRPr="0013289F" w:rsidRDefault="0013289F" w:rsidP="0013289F">
      <w:pPr>
        <w:numPr>
          <w:ilvl w:val="1"/>
          <w:numId w:val="243"/>
        </w:numPr>
        <w:rPr>
          <w:lang w:val="en-US" w:eastAsia="ar-SA"/>
        </w:rPr>
      </w:pPr>
      <w:r w:rsidRPr="0013289F">
        <w:rPr>
          <w:lang w:val="en-US" w:eastAsia="ar-SA"/>
        </w:rPr>
        <w:t>Sorts and stores the data rows in the table based on key values.</w:t>
      </w:r>
    </w:p>
    <w:p w14:paraId="2E131F81" w14:textId="77777777" w:rsidR="0013289F" w:rsidRPr="0013289F" w:rsidRDefault="0013289F" w:rsidP="0013289F">
      <w:pPr>
        <w:numPr>
          <w:ilvl w:val="0"/>
          <w:numId w:val="243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Difference between clustered and non-clustered index?</w:t>
      </w:r>
    </w:p>
    <w:p w14:paraId="2EAC5F33" w14:textId="77777777" w:rsidR="0013289F" w:rsidRPr="0013289F" w:rsidRDefault="0013289F" w:rsidP="0013289F">
      <w:pPr>
        <w:numPr>
          <w:ilvl w:val="1"/>
          <w:numId w:val="243"/>
        </w:numPr>
        <w:rPr>
          <w:lang w:val="en-US" w:eastAsia="ar-SA"/>
        </w:rPr>
      </w:pPr>
      <w:r w:rsidRPr="0013289F">
        <w:rPr>
          <w:lang w:val="en-US" w:eastAsia="ar-SA"/>
        </w:rPr>
        <w:t>Clustered: 1 per table, data physically sorted. Non-clustered: pointer to data.</w:t>
      </w:r>
    </w:p>
    <w:p w14:paraId="25CCEF03" w14:textId="77777777" w:rsidR="0013289F" w:rsidRPr="0013289F" w:rsidRDefault="0013289F" w:rsidP="0013289F">
      <w:pPr>
        <w:numPr>
          <w:ilvl w:val="0"/>
          <w:numId w:val="243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are deadlocks?</w:t>
      </w:r>
    </w:p>
    <w:p w14:paraId="41FA0481" w14:textId="77777777" w:rsidR="0013289F" w:rsidRPr="0013289F" w:rsidRDefault="0013289F" w:rsidP="0013289F">
      <w:pPr>
        <w:numPr>
          <w:ilvl w:val="1"/>
          <w:numId w:val="243"/>
        </w:numPr>
        <w:rPr>
          <w:lang w:val="en-US" w:eastAsia="ar-SA"/>
        </w:rPr>
      </w:pPr>
      <w:r w:rsidRPr="0013289F">
        <w:rPr>
          <w:lang w:val="en-US" w:eastAsia="ar-SA"/>
        </w:rPr>
        <w:t>Two or more processes block each other permanently.</w:t>
      </w:r>
    </w:p>
    <w:p w14:paraId="2F8BAE78" w14:textId="77777777" w:rsidR="0013289F" w:rsidRPr="0013289F" w:rsidRDefault="0013289F" w:rsidP="0013289F">
      <w:pPr>
        <w:numPr>
          <w:ilvl w:val="0"/>
          <w:numId w:val="243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resolve a deadlock?</w:t>
      </w:r>
    </w:p>
    <w:p w14:paraId="1CB0F0C3" w14:textId="77777777" w:rsidR="0013289F" w:rsidRPr="0013289F" w:rsidRDefault="0013289F" w:rsidP="0013289F">
      <w:pPr>
        <w:numPr>
          <w:ilvl w:val="1"/>
          <w:numId w:val="243"/>
        </w:numPr>
        <w:rPr>
          <w:lang w:val="en-US" w:eastAsia="ar-SA"/>
        </w:rPr>
      </w:pPr>
      <w:r w:rsidRPr="0013289F">
        <w:rPr>
          <w:lang w:val="en-US" w:eastAsia="ar-SA"/>
        </w:rPr>
        <w:t>Identify with Deadlock Graph or Extended Events, modify transactions or indexing.</w:t>
      </w:r>
    </w:p>
    <w:p w14:paraId="4B112109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59AE8A32">
          <v:rect id="_x0000_i1209" style="width:0;height:1.5pt" o:hralign="center" o:hrstd="t" o:hr="t" fillcolor="#a0a0a0" stroked="f"/>
        </w:pict>
      </w:r>
    </w:p>
    <w:p w14:paraId="6B2D38F3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💾</w:t>
      </w:r>
      <w:r w:rsidRPr="0013289F">
        <w:rPr>
          <w:b/>
          <w:bCs/>
          <w:lang w:val="en-US" w:eastAsia="ar-SA"/>
        </w:rPr>
        <w:t xml:space="preserve"> Storage and Data Management</w:t>
      </w:r>
    </w:p>
    <w:p w14:paraId="40EEA495" w14:textId="77777777" w:rsidR="0013289F" w:rsidRPr="0013289F" w:rsidRDefault="0013289F" w:rsidP="0013289F">
      <w:pPr>
        <w:numPr>
          <w:ilvl w:val="0"/>
          <w:numId w:val="244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is a filegroup?</w:t>
      </w:r>
    </w:p>
    <w:p w14:paraId="1E2CCDF5" w14:textId="77777777" w:rsidR="0013289F" w:rsidRPr="0013289F" w:rsidRDefault="0013289F" w:rsidP="0013289F">
      <w:pPr>
        <w:numPr>
          <w:ilvl w:val="1"/>
          <w:numId w:val="244"/>
        </w:numPr>
        <w:rPr>
          <w:lang w:val="en-US" w:eastAsia="ar-SA"/>
        </w:rPr>
      </w:pPr>
      <w:r w:rsidRPr="0013289F">
        <w:rPr>
          <w:lang w:val="en-US" w:eastAsia="ar-SA"/>
        </w:rPr>
        <w:t>A logical grouping of data files used to distribute database objects.</w:t>
      </w:r>
    </w:p>
    <w:p w14:paraId="37E60413" w14:textId="77777777" w:rsidR="0013289F" w:rsidRPr="0013289F" w:rsidRDefault="0013289F" w:rsidP="0013289F">
      <w:pPr>
        <w:numPr>
          <w:ilvl w:val="0"/>
          <w:numId w:val="244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are .</w:t>
      </w:r>
      <w:proofErr w:type="spellStart"/>
      <w:r w:rsidRPr="0013289F">
        <w:rPr>
          <w:b/>
          <w:bCs/>
          <w:lang w:val="en-US" w:eastAsia="ar-SA"/>
        </w:rPr>
        <w:t>mdf</w:t>
      </w:r>
      <w:proofErr w:type="spellEnd"/>
      <w:r w:rsidRPr="0013289F">
        <w:rPr>
          <w:b/>
          <w:bCs/>
          <w:lang w:val="en-US" w:eastAsia="ar-SA"/>
        </w:rPr>
        <w:t>, .</w:t>
      </w:r>
      <w:proofErr w:type="spellStart"/>
      <w:r w:rsidRPr="0013289F">
        <w:rPr>
          <w:b/>
          <w:bCs/>
          <w:lang w:val="en-US" w:eastAsia="ar-SA"/>
        </w:rPr>
        <w:t>ldf</w:t>
      </w:r>
      <w:proofErr w:type="spellEnd"/>
      <w:r w:rsidRPr="0013289F">
        <w:rPr>
          <w:b/>
          <w:bCs/>
          <w:lang w:val="en-US" w:eastAsia="ar-SA"/>
        </w:rPr>
        <w:t>, and .</w:t>
      </w:r>
      <w:proofErr w:type="spellStart"/>
      <w:r w:rsidRPr="0013289F">
        <w:rPr>
          <w:b/>
          <w:bCs/>
          <w:lang w:val="en-US" w:eastAsia="ar-SA"/>
        </w:rPr>
        <w:t>ndf</w:t>
      </w:r>
      <w:proofErr w:type="spellEnd"/>
      <w:r w:rsidRPr="0013289F">
        <w:rPr>
          <w:b/>
          <w:bCs/>
          <w:lang w:val="en-US" w:eastAsia="ar-SA"/>
        </w:rPr>
        <w:t xml:space="preserve"> files?</w:t>
      </w:r>
    </w:p>
    <w:p w14:paraId="0E371F1A" w14:textId="77777777" w:rsidR="0013289F" w:rsidRPr="0013289F" w:rsidRDefault="0013289F" w:rsidP="0013289F">
      <w:pPr>
        <w:numPr>
          <w:ilvl w:val="1"/>
          <w:numId w:val="244"/>
        </w:numPr>
        <w:rPr>
          <w:lang w:val="en-US" w:eastAsia="ar-SA"/>
        </w:rPr>
      </w:pPr>
      <w:r w:rsidRPr="0013289F">
        <w:rPr>
          <w:lang w:val="en-US" w:eastAsia="ar-SA"/>
        </w:rPr>
        <w:t>MDF: Primary data file, LDF: Log file, NDF: Secondary data files.</w:t>
      </w:r>
    </w:p>
    <w:p w14:paraId="73B0E5E2" w14:textId="77777777" w:rsidR="0013289F" w:rsidRPr="0013289F" w:rsidRDefault="0013289F" w:rsidP="0013289F">
      <w:pPr>
        <w:numPr>
          <w:ilvl w:val="0"/>
          <w:numId w:val="244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 xml:space="preserve">What is </w:t>
      </w:r>
      <w:proofErr w:type="spellStart"/>
      <w:r w:rsidRPr="0013289F">
        <w:rPr>
          <w:b/>
          <w:bCs/>
          <w:lang w:val="en-US" w:eastAsia="ar-SA"/>
        </w:rPr>
        <w:t>tempdb</w:t>
      </w:r>
      <w:proofErr w:type="spellEnd"/>
      <w:r w:rsidRPr="0013289F">
        <w:rPr>
          <w:b/>
          <w:bCs/>
          <w:lang w:val="en-US" w:eastAsia="ar-SA"/>
        </w:rPr>
        <w:t>?</w:t>
      </w:r>
    </w:p>
    <w:p w14:paraId="64700D34" w14:textId="77777777" w:rsidR="0013289F" w:rsidRPr="0013289F" w:rsidRDefault="0013289F" w:rsidP="0013289F">
      <w:pPr>
        <w:numPr>
          <w:ilvl w:val="1"/>
          <w:numId w:val="244"/>
        </w:numPr>
        <w:rPr>
          <w:lang w:val="en-US" w:eastAsia="ar-SA"/>
        </w:rPr>
      </w:pPr>
      <w:r w:rsidRPr="0013289F">
        <w:rPr>
          <w:lang w:val="en-US" w:eastAsia="ar-SA"/>
        </w:rPr>
        <w:t>System database used for temporary objects and intermediate results.</w:t>
      </w:r>
    </w:p>
    <w:p w14:paraId="39B778B4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17F87523">
          <v:rect id="_x0000_i1210" style="width:0;height:1.5pt" o:hralign="center" o:hrstd="t" o:hr="t" fillcolor="#a0a0a0" stroked="f"/>
        </w:pict>
      </w:r>
    </w:p>
    <w:p w14:paraId="4E9E720C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🔎</w:t>
      </w:r>
      <w:r w:rsidRPr="0013289F">
        <w:rPr>
          <w:b/>
          <w:bCs/>
          <w:lang w:val="en-US" w:eastAsia="ar-SA"/>
        </w:rPr>
        <w:t xml:space="preserve"> Troubleshooting</w:t>
      </w:r>
    </w:p>
    <w:p w14:paraId="2F8A1C57" w14:textId="77777777" w:rsidR="0013289F" w:rsidRPr="0013289F" w:rsidRDefault="0013289F" w:rsidP="0013289F">
      <w:pPr>
        <w:numPr>
          <w:ilvl w:val="0"/>
          <w:numId w:val="245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What do you do when SQL Server won’t start?</w:t>
      </w:r>
    </w:p>
    <w:p w14:paraId="606DF13F" w14:textId="77777777" w:rsidR="0013289F" w:rsidRPr="0013289F" w:rsidRDefault="0013289F" w:rsidP="0013289F">
      <w:pPr>
        <w:numPr>
          <w:ilvl w:val="1"/>
          <w:numId w:val="245"/>
        </w:numPr>
        <w:rPr>
          <w:lang w:val="en-US" w:eastAsia="ar-SA"/>
        </w:rPr>
      </w:pPr>
      <w:r w:rsidRPr="0013289F">
        <w:rPr>
          <w:lang w:val="en-US" w:eastAsia="ar-SA"/>
        </w:rPr>
        <w:t>Check Event Viewer, Error Logs, service status, and configuration files.</w:t>
      </w:r>
    </w:p>
    <w:p w14:paraId="74CCEE34" w14:textId="77777777" w:rsidR="0013289F" w:rsidRPr="0013289F" w:rsidRDefault="0013289F" w:rsidP="0013289F">
      <w:pPr>
        <w:numPr>
          <w:ilvl w:val="0"/>
          <w:numId w:val="245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How do you find which queries are consuming high CPU?</w:t>
      </w:r>
    </w:p>
    <w:p w14:paraId="74DB2571" w14:textId="77777777" w:rsidR="0013289F" w:rsidRPr="0013289F" w:rsidRDefault="0013289F" w:rsidP="0013289F">
      <w:pPr>
        <w:numPr>
          <w:ilvl w:val="1"/>
          <w:numId w:val="245"/>
        </w:numPr>
        <w:rPr>
          <w:lang w:val="en-US" w:eastAsia="ar-SA"/>
        </w:rPr>
      </w:pPr>
      <w:r w:rsidRPr="0013289F">
        <w:rPr>
          <w:lang w:val="en-US" w:eastAsia="ar-SA"/>
        </w:rPr>
        <w:t xml:space="preserve">DMVs like </w:t>
      </w:r>
      <w:proofErr w:type="spellStart"/>
      <w:r w:rsidRPr="0013289F">
        <w:rPr>
          <w:lang w:val="en-US" w:eastAsia="ar-SA"/>
        </w:rPr>
        <w:t>sys.dm_exec_requests</w:t>
      </w:r>
      <w:proofErr w:type="spellEnd"/>
      <w:r w:rsidRPr="0013289F">
        <w:rPr>
          <w:lang w:val="en-US" w:eastAsia="ar-SA"/>
        </w:rPr>
        <w:t xml:space="preserve">, </w:t>
      </w:r>
      <w:proofErr w:type="spellStart"/>
      <w:r w:rsidRPr="0013289F">
        <w:rPr>
          <w:lang w:val="en-US" w:eastAsia="ar-SA"/>
        </w:rPr>
        <w:t>sys.dm_exec_query_stats</w:t>
      </w:r>
      <w:proofErr w:type="spellEnd"/>
      <w:r w:rsidRPr="0013289F">
        <w:rPr>
          <w:lang w:val="en-US" w:eastAsia="ar-SA"/>
        </w:rPr>
        <w:t>.</w:t>
      </w:r>
    </w:p>
    <w:p w14:paraId="16385744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31B27271">
          <v:rect id="_x0000_i1211" style="width:0;height:1.5pt" o:hralign="center" o:hrstd="t" o:hr="t" fillcolor="#a0a0a0" stroked="f"/>
        </w:pict>
      </w:r>
    </w:p>
    <w:p w14:paraId="0A787EE2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lastRenderedPageBreak/>
        <w:t>🧰</w:t>
      </w:r>
      <w:r w:rsidRPr="0013289F">
        <w:rPr>
          <w:b/>
          <w:bCs/>
          <w:lang w:val="en-US" w:eastAsia="ar-SA"/>
        </w:rPr>
        <w:t xml:space="preserve"> DMVs and Useful Queries</w:t>
      </w:r>
    </w:p>
    <w:p w14:paraId="4BA859E6" w14:textId="77777777" w:rsidR="0013289F" w:rsidRPr="0013289F" w:rsidRDefault="0013289F" w:rsidP="0013289F">
      <w:pPr>
        <w:numPr>
          <w:ilvl w:val="0"/>
          <w:numId w:val="246"/>
        </w:numPr>
        <w:rPr>
          <w:lang w:val="en-US" w:eastAsia="ar-SA"/>
        </w:rPr>
      </w:pPr>
      <w:r w:rsidRPr="0013289F">
        <w:rPr>
          <w:b/>
          <w:bCs/>
          <w:lang w:val="en-US" w:eastAsia="ar-SA"/>
        </w:rPr>
        <w:t>Top 5 DMVs every DBA should know:</w:t>
      </w:r>
    </w:p>
    <w:p w14:paraId="148DB66E" w14:textId="77777777" w:rsidR="0013289F" w:rsidRPr="0013289F" w:rsidRDefault="0013289F" w:rsidP="0013289F">
      <w:pPr>
        <w:numPr>
          <w:ilvl w:val="1"/>
          <w:numId w:val="246"/>
        </w:numPr>
        <w:rPr>
          <w:lang w:val="en-US" w:eastAsia="ar-SA"/>
        </w:rPr>
      </w:pPr>
      <w:proofErr w:type="spellStart"/>
      <w:r w:rsidRPr="0013289F">
        <w:rPr>
          <w:lang w:val="en-US" w:eastAsia="ar-SA"/>
        </w:rPr>
        <w:t>sys.dm_exec_requests</w:t>
      </w:r>
      <w:proofErr w:type="spellEnd"/>
    </w:p>
    <w:p w14:paraId="1B9C66B1" w14:textId="77777777" w:rsidR="0013289F" w:rsidRPr="0013289F" w:rsidRDefault="0013289F" w:rsidP="0013289F">
      <w:pPr>
        <w:numPr>
          <w:ilvl w:val="1"/>
          <w:numId w:val="246"/>
        </w:numPr>
        <w:rPr>
          <w:lang w:val="en-US" w:eastAsia="ar-SA"/>
        </w:rPr>
      </w:pPr>
      <w:proofErr w:type="spellStart"/>
      <w:r w:rsidRPr="0013289F">
        <w:rPr>
          <w:lang w:val="en-US" w:eastAsia="ar-SA"/>
        </w:rPr>
        <w:t>sys.dm_exec_sessions</w:t>
      </w:r>
      <w:proofErr w:type="spellEnd"/>
    </w:p>
    <w:p w14:paraId="5A1C47C6" w14:textId="77777777" w:rsidR="0013289F" w:rsidRPr="0013289F" w:rsidRDefault="0013289F" w:rsidP="0013289F">
      <w:pPr>
        <w:numPr>
          <w:ilvl w:val="1"/>
          <w:numId w:val="246"/>
        </w:numPr>
        <w:rPr>
          <w:lang w:val="en-US" w:eastAsia="ar-SA"/>
        </w:rPr>
      </w:pPr>
      <w:proofErr w:type="spellStart"/>
      <w:r w:rsidRPr="0013289F">
        <w:rPr>
          <w:lang w:val="en-US" w:eastAsia="ar-SA"/>
        </w:rPr>
        <w:t>sys.dm_exec_query_stats</w:t>
      </w:r>
      <w:proofErr w:type="spellEnd"/>
    </w:p>
    <w:p w14:paraId="09FA6EF8" w14:textId="77777777" w:rsidR="0013289F" w:rsidRPr="0013289F" w:rsidRDefault="0013289F" w:rsidP="0013289F">
      <w:pPr>
        <w:numPr>
          <w:ilvl w:val="1"/>
          <w:numId w:val="246"/>
        </w:numPr>
        <w:rPr>
          <w:lang w:val="en-US" w:eastAsia="ar-SA"/>
        </w:rPr>
      </w:pPr>
      <w:proofErr w:type="spellStart"/>
      <w:r w:rsidRPr="0013289F">
        <w:rPr>
          <w:lang w:val="en-US" w:eastAsia="ar-SA"/>
        </w:rPr>
        <w:t>sys.dm_db_index_usage_stats</w:t>
      </w:r>
      <w:proofErr w:type="spellEnd"/>
    </w:p>
    <w:p w14:paraId="677FD31E" w14:textId="77777777" w:rsidR="0013289F" w:rsidRPr="0013289F" w:rsidRDefault="0013289F" w:rsidP="0013289F">
      <w:pPr>
        <w:numPr>
          <w:ilvl w:val="1"/>
          <w:numId w:val="246"/>
        </w:numPr>
        <w:rPr>
          <w:lang w:val="en-US" w:eastAsia="ar-SA"/>
        </w:rPr>
      </w:pPr>
      <w:proofErr w:type="spellStart"/>
      <w:r w:rsidRPr="0013289F">
        <w:rPr>
          <w:lang w:val="en-US" w:eastAsia="ar-SA"/>
        </w:rPr>
        <w:t>sys.dm_os_wait_stats</w:t>
      </w:r>
      <w:proofErr w:type="spellEnd"/>
    </w:p>
    <w:p w14:paraId="2DD31A7D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25DD31C5">
          <v:rect id="_x0000_i1212" style="width:0;height:1.5pt" o:hralign="center" o:hrstd="t" o:hr="t" fillcolor="#a0a0a0" stroked="f"/>
        </w:pict>
      </w:r>
    </w:p>
    <w:p w14:paraId="16ABF92A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🔁</w:t>
      </w:r>
      <w:r w:rsidRPr="0013289F">
        <w:rPr>
          <w:b/>
          <w:bCs/>
          <w:lang w:val="en-US" w:eastAsia="ar-SA"/>
        </w:rPr>
        <w:t xml:space="preserve"> More Questions (briefly listed)</w:t>
      </w:r>
    </w:p>
    <w:p w14:paraId="5E828C3C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What is page life expectancy?</w:t>
      </w:r>
    </w:p>
    <w:p w14:paraId="514ABAAE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What is DBCC CHECKDB?</w:t>
      </w:r>
    </w:p>
    <w:p w14:paraId="3AE879BB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What is SQL Server Profiler?</w:t>
      </w:r>
    </w:p>
    <w:p w14:paraId="0392D095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 xml:space="preserve">What is </w:t>
      </w:r>
      <w:proofErr w:type="gramStart"/>
      <w:r w:rsidRPr="0013289F">
        <w:rPr>
          <w:lang w:val="en-US" w:eastAsia="ar-SA"/>
        </w:rPr>
        <w:t>fill</w:t>
      </w:r>
      <w:proofErr w:type="gramEnd"/>
      <w:r w:rsidRPr="0013289F">
        <w:rPr>
          <w:lang w:val="en-US" w:eastAsia="ar-SA"/>
        </w:rPr>
        <w:t xml:space="preserve"> factor?</w:t>
      </w:r>
    </w:p>
    <w:p w14:paraId="325888D8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How do you manage SQL Server patches?</w:t>
      </w:r>
    </w:p>
    <w:p w14:paraId="0986A076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 xml:space="preserve">What is </w:t>
      </w:r>
      <w:proofErr w:type="spellStart"/>
      <w:r w:rsidRPr="0013289F">
        <w:rPr>
          <w:lang w:val="en-US" w:eastAsia="ar-SA"/>
        </w:rPr>
        <w:t>sp_configure</w:t>
      </w:r>
      <w:proofErr w:type="spellEnd"/>
      <w:r w:rsidRPr="0013289F">
        <w:rPr>
          <w:lang w:val="en-US" w:eastAsia="ar-SA"/>
        </w:rPr>
        <w:t>?</w:t>
      </w:r>
    </w:p>
    <w:p w14:paraId="0CC6881E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What is the purpose of temp tables vs table variables?</w:t>
      </w:r>
    </w:p>
    <w:p w14:paraId="376091AF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How to shrink a database?</w:t>
      </w:r>
    </w:p>
    <w:p w14:paraId="0EC1B58D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How do you migrate databases?</w:t>
      </w:r>
    </w:p>
    <w:p w14:paraId="385EA6EF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What tools do you use for migration?</w:t>
      </w:r>
    </w:p>
    <w:p w14:paraId="2236E7F5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How to detect blocking?</w:t>
      </w:r>
    </w:p>
    <w:p w14:paraId="2F6D6045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How to move system databases?</w:t>
      </w:r>
    </w:p>
    <w:p w14:paraId="12130EBC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>What is cross-database ownership chaining?</w:t>
      </w:r>
    </w:p>
    <w:p w14:paraId="002909B5" w14:textId="77777777" w:rsidR="0013289F" w:rsidRPr="0013289F" w:rsidRDefault="0013289F" w:rsidP="0013289F">
      <w:pPr>
        <w:numPr>
          <w:ilvl w:val="0"/>
          <w:numId w:val="247"/>
        </w:numPr>
        <w:rPr>
          <w:lang w:val="en-US" w:eastAsia="ar-SA"/>
        </w:rPr>
      </w:pPr>
      <w:r w:rsidRPr="0013289F">
        <w:rPr>
          <w:lang w:val="en-US" w:eastAsia="ar-SA"/>
        </w:rPr>
        <w:t xml:space="preserve">Difference between delete and </w:t>
      </w:r>
      <w:proofErr w:type="gramStart"/>
      <w:r w:rsidRPr="0013289F">
        <w:rPr>
          <w:lang w:val="en-US" w:eastAsia="ar-SA"/>
        </w:rPr>
        <w:t>truncate?</w:t>
      </w:r>
      <w:proofErr w:type="gramEnd"/>
    </w:p>
    <w:p w14:paraId="41661C33" w14:textId="77777777" w:rsidR="0013289F" w:rsidRPr="0013289F" w:rsidRDefault="00000000" w:rsidP="0013289F">
      <w:pPr>
        <w:rPr>
          <w:lang w:val="en-US" w:eastAsia="ar-SA"/>
        </w:rPr>
      </w:pPr>
      <w:r>
        <w:rPr>
          <w:lang w:val="en-US" w:eastAsia="ar-SA"/>
        </w:rPr>
        <w:pict w14:anchorId="31CB0871">
          <v:rect id="_x0000_i1213" style="width:0;height:1.5pt" o:hralign="center" o:hrstd="t" o:hr="t" fillcolor="#a0a0a0" stroked="f"/>
        </w:pict>
      </w:r>
    </w:p>
    <w:p w14:paraId="0554BA42" w14:textId="77777777" w:rsidR="0013289F" w:rsidRPr="0013289F" w:rsidRDefault="0013289F" w:rsidP="0013289F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13289F">
        <w:rPr>
          <w:rFonts w:ascii="Segoe UI Emoji" w:hAnsi="Segoe UI Emoji" w:cs="Segoe UI Emoji"/>
          <w:b/>
          <w:bCs/>
          <w:lang w:val="en-US" w:eastAsia="ar-SA"/>
        </w:rPr>
        <w:t>💼</w:t>
      </w:r>
      <w:r w:rsidRPr="0013289F">
        <w:rPr>
          <w:b/>
          <w:bCs/>
          <w:lang w:val="en-US" w:eastAsia="ar-SA"/>
        </w:rPr>
        <w:t xml:space="preserve"> Real-world &amp; Scenario-based</w:t>
      </w:r>
    </w:p>
    <w:p w14:paraId="1E7A1CCB" w14:textId="77777777" w:rsidR="0013289F" w:rsidRPr="0013289F" w:rsidRDefault="0013289F" w:rsidP="0013289F">
      <w:pPr>
        <w:numPr>
          <w:ilvl w:val="0"/>
          <w:numId w:val="248"/>
        </w:numPr>
        <w:rPr>
          <w:lang w:val="en-US" w:eastAsia="ar-SA"/>
        </w:rPr>
      </w:pPr>
      <w:r w:rsidRPr="0013289F">
        <w:rPr>
          <w:lang w:val="en-US" w:eastAsia="ar-SA"/>
        </w:rPr>
        <w:t>A user complains of slow application—how do you start troubleshooting?</w:t>
      </w:r>
    </w:p>
    <w:p w14:paraId="4DAF4EAB" w14:textId="77777777" w:rsidR="0013289F" w:rsidRPr="0013289F" w:rsidRDefault="0013289F" w:rsidP="0013289F">
      <w:pPr>
        <w:numPr>
          <w:ilvl w:val="0"/>
          <w:numId w:val="248"/>
        </w:numPr>
        <w:rPr>
          <w:lang w:val="en-US" w:eastAsia="ar-SA"/>
        </w:rPr>
      </w:pPr>
      <w:r w:rsidRPr="0013289F">
        <w:rPr>
          <w:lang w:val="en-US" w:eastAsia="ar-SA"/>
        </w:rPr>
        <w:t>SQL Agent Job failed at night—how do you proceed?</w:t>
      </w:r>
    </w:p>
    <w:p w14:paraId="5969D56E" w14:textId="77777777" w:rsidR="0013289F" w:rsidRPr="0013289F" w:rsidRDefault="0013289F" w:rsidP="0013289F">
      <w:pPr>
        <w:numPr>
          <w:ilvl w:val="0"/>
          <w:numId w:val="248"/>
        </w:numPr>
        <w:rPr>
          <w:lang w:val="en-US" w:eastAsia="ar-SA"/>
        </w:rPr>
      </w:pPr>
      <w:r w:rsidRPr="0013289F">
        <w:rPr>
          <w:lang w:val="en-US" w:eastAsia="ar-SA"/>
        </w:rPr>
        <w:t>Explain the DR strategy in your organization.</w:t>
      </w:r>
    </w:p>
    <w:p w14:paraId="4C2DB899" w14:textId="77777777" w:rsidR="0013289F" w:rsidRPr="0013289F" w:rsidRDefault="0013289F" w:rsidP="0013289F">
      <w:pPr>
        <w:numPr>
          <w:ilvl w:val="0"/>
          <w:numId w:val="248"/>
        </w:numPr>
        <w:rPr>
          <w:lang w:val="en-US" w:eastAsia="ar-SA"/>
        </w:rPr>
      </w:pPr>
      <w:r w:rsidRPr="0013289F">
        <w:rPr>
          <w:lang w:val="en-US" w:eastAsia="ar-SA"/>
        </w:rPr>
        <w:lastRenderedPageBreak/>
        <w:t>Explain steps for capacity planning.</w:t>
      </w:r>
    </w:p>
    <w:p w14:paraId="110FA50B" w14:textId="77777777" w:rsidR="0013289F" w:rsidRPr="0013289F" w:rsidRDefault="0013289F" w:rsidP="0013289F">
      <w:pPr>
        <w:numPr>
          <w:ilvl w:val="0"/>
          <w:numId w:val="248"/>
        </w:numPr>
        <w:rPr>
          <w:lang w:val="en-US" w:eastAsia="ar-SA"/>
        </w:rPr>
      </w:pPr>
      <w:r w:rsidRPr="0013289F">
        <w:rPr>
          <w:lang w:val="en-US" w:eastAsia="ar-SA"/>
        </w:rPr>
        <w:t xml:space="preserve">How do you plan </w:t>
      </w:r>
      <w:proofErr w:type="gramStart"/>
      <w:r w:rsidRPr="0013289F">
        <w:rPr>
          <w:lang w:val="en-US" w:eastAsia="ar-SA"/>
        </w:rPr>
        <w:t>patching</w:t>
      </w:r>
      <w:proofErr w:type="gramEnd"/>
      <w:r w:rsidRPr="0013289F">
        <w:rPr>
          <w:lang w:val="en-US" w:eastAsia="ar-SA"/>
        </w:rPr>
        <w:t xml:space="preserve"> for production SQL Servers?</w:t>
      </w:r>
    </w:p>
    <w:p w14:paraId="38830AAB" w14:textId="27F99056" w:rsidR="00381F00" w:rsidRDefault="00381F00" w:rsidP="00381F00">
      <w:pPr>
        <w:pStyle w:val="Heading1"/>
        <w:spacing w:before="120" w:after="120"/>
        <w:rPr>
          <w:rFonts w:ascii="Calibri" w:hAnsi="Calibri" w:cs="Calibri"/>
        </w:rPr>
      </w:pPr>
      <w:bookmarkStart w:id="24" w:name="_Toc203810760"/>
      <w:r>
        <w:rPr>
          <w:rFonts w:ascii="Calibri" w:hAnsi="Calibri" w:cs="Calibri"/>
        </w:rPr>
        <w:t>Types of Azure SQLS AND SIZE</w:t>
      </w:r>
      <w:bookmarkEnd w:id="24"/>
      <w:r>
        <w:rPr>
          <w:rFonts w:ascii="Calibri" w:hAnsi="Calibri" w:cs="Calibri"/>
        </w:rPr>
        <w:t xml:space="preserve"> </w:t>
      </w:r>
    </w:p>
    <w:p w14:paraId="0EA6D14D" w14:textId="77777777" w:rsidR="0013289F" w:rsidRDefault="0013289F" w:rsidP="00B9650F">
      <w:pPr>
        <w:rPr>
          <w:lang w:val="en-US" w:eastAsia="ar-SA"/>
        </w:rPr>
      </w:pPr>
    </w:p>
    <w:p w14:paraId="0054F9E4" w14:textId="77777777" w:rsidR="00381F00" w:rsidRPr="00381F00" w:rsidRDefault="00381F00" w:rsidP="00381F00">
      <w:pPr>
        <w:rPr>
          <w:lang w:val="en-US" w:eastAsia="ar-SA"/>
        </w:rPr>
      </w:pPr>
      <w:r w:rsidRPr="00381F00">
        <w:rPr>
          <w:lang w:val="en-US" w:eastAsia="ar-SA"/>
        </w:rPr>
        <w:t xml:space="preserve">Azure SQL comes in multiple deployment models and service tiers to support various workloads, with different limits for </w:t>
      </w:r>
      <w:r w:rsidRPr="00381F00">
        <w:rPr>
          <w:b/>
          <w:bCs/>
          <w:lang w:val="en-US" w:eastAsia="ar-SA"/>
        </w:rPr>
        <w:t>storage</w:t>
      </w:r>
      <w:r w:rsidRPr="00381F00">
        <w:rPr>
          <w:lang w:val="en-US" w:eastAsia="ar-SA"/>
        </w:rPr>
        <w:t xml:space="preserve">, </w:t>
      </w:r>
      <w:r w:rsidRPr="00381F00">
        <w:rPr>
          <w:b/>
          <w:bCs/>
          <w:lang w:val="en-US" w:eastAsia="ar-SA"/>
        </w:rPr>
        <w:t>memory</w:t>
      </w:r>
      <w:r w:rsidRPr="00381F00">
        <w:rPr>
          <w:lang w:val="en-US" w:eastAsia="ar-SA"/>
        </w:rPr>
        <w:t xml:space="preserve">, </w:t>
      </w:r>
      <w:proofErr w:type="gramStart"/>
      <w:r w:rsidRPr="00381F00">
        <w:rPr>
          <w:b/>
          <w:bCs/>
          <w:lang w:val="en-US" w:eastAsia="ar-SA"/>
        </w:rPr>
        <w:t>compute</w:t>
      </w:r>
      <w:proofErr w:type="gramEnd"/>
      <w:r w:rsidRPr="00381F00">
        <w:rPr>
          <w:lang w:val="en-US" w:eastAsia="ar-SA"/>
        </w:rPr>
        <w:t xml:space="preserve">, and </w:t>
      </w:r>
      <w:r w:rsidRPr="00381F00">
        <w:rPr>
          <w:b/>
          <w:bCs/>
          <w:lang w:val="en-US" w:eastAsia="ar-SA"/>
        </w:rPr>
        <w:t>availability</w:t>
      </w:r>
      <w:r w:rsidRPr="00381F00">
        <w:rPr>
          <w:lang w:val="en-US" w:eastAsia="ar-SA"/>
        </w:rPr>
        <w:t>. Here's a detailed breakdown:</w:t>
      </w:r>
    </w:p>
    <w:p w14:paraId="570358D9" w14:textId="77777777" w:rsidR="00381F00" w:rsidRPr="00381F00" w:rsidRDefault="00000000" w:rsidP="00381F00">
      <w:pPr>
        <w:rPr>
          <w:lang w:val="en-US" w:eastAsia="ar-SA"/>
        </w:rPr>
      </w:pPr>
      <w:r>
        <w:rPr>
          <w:lang w:val="en-US" w:eastAsia="ar-SA"/>
        </w:rPr>
        <w:pict w14:anchorId="2711EB3F">
          <v:rect id="_x0000_i1214" style="width:0;height:1.5pt" o:hralign="center" o:hrstd="t" o:hr="t" fillcolor="#a0a0a0" stroked="f"/>
        </w:pict>
      </w:r>
    </w:p>
    <w:p w14:paraId="36745F71" w14:textId="77777777" w:rsidR="00381F00" w:rsidRPr="00381F00" w:rsidRDefault="00381F00" w:rsidP="00381F00">
      <w:pPr>
        <w:numPr>
          <w:ilvl w:val="0"/>
          <w:numId w:val="249"/>
        </w:numPr>
        <w:rPr>
          <w:b/>
          <w:bCs/>
          <w:lang w:val="en-US" w:eastAsia="ar-SA"/>
        </w:rPr>
      </w:pPr>
      <w:r w:rsidRPr="00381F00">
        <w:rPr>
          <w:rFonts w:ascii="Segoe UI Emoji" w:hAnsi="Segoe UI Emoji" w:cs="Segoe UI Emoji"/>
          <w:b/>
          <w:bCs/>
          <w:lang w:val="en-US" w:eastAsia="ar-SA"/>
        </w:rPr>
        <w:t>🔷</w:t>
      </w:r>
      <w:r w:rsidRPr="00381F00">
        <w:rPr>
          <w:b/>
          <w:bCs/>
          <w:lang w:val="en-US" w:eastAsia="ar-SA"/>
        </w:rPr>
        <w:t xml:space="preserve"> Types of Azure SQL and Their Limits</w:t>
      </w:r>
    </w:p>
    <w:p w14:paraId="297E356A" w14:textId="77777777" w:rsidR="00381F00" w:rsidRPr="00381F00" w:rsidRDefault="00381F00" w:rsidP="00381F00">
      <w:pPr>
        <w:rPr>
          <w:lang w:val="en-US" w:eastAsia="ar-SA"/>
        </w:rPr>
      </w:pPr>
      <w:r w:rsidRPr="00381F00">
        <w:rPr>
          <w:lang w:val="en-US" w:eastAsia="ar-SA"/>
        </w:rPr>
        <w:t xml:space="preserve">Azure SQL has </w:t>
      </w:r>
      <w:r w:rsidRPr="00381F00">
        <w:rPr>
          <w:b/>
          <w:bCs/>
          <w:lang w:val="en-US" w:eastAsia="ar-SA"/>
        </w:rPr>
        <w:t>three main deployment options</w:t>
      </w:r>
      <w:r w:rsidRPr="00381F00">
        <w:rPr>
          <w:lang w:val="en-US" w:eastAsia="ar-S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5"/>
        <w:gridCol w:w="6045"/>
      </w:tblGrid>
      <w:tr w:rsidR="00381F00" w:rsidRPr="00381F00" w14:paraId="306CDA3A" w14:textId="77777777" w:rsidTr="00381F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D3E24C" w14:textId="77777777" w:rsidR="00381F00" w:rsidRPr="00381F00" w:rsidRDefault="00381F00" w:rsidP="00381F00">
            <w:pPr>
              <w:rPr>
                <w:b/>
                <w:bCs/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Deployment Option</w:t>
            </w:r>
          </w:p>
        </w:tc>
        <w:tc>
          <w:tcPr>
            <w:tcW w:w="0" w:type="auto"/>
            <w:vAlign w:val="center"/>
            <w:hideMark/>
          </w:tcPr>
          <w:p w14:paraId="009D5FB2" w14:textId="77777777" w:rsidR="00381F00" w:rsidRPr="00381F00" w:rsidRDefault="00381F00" w:rsidP="00381F00">
            <w:pPr>
              <w:rPr>
                <w:b/>
                <w:bCs/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Description</w:t>
            </w:r>
          </w:p>
        </w:tc>
      </w:tr>
      <w:tr w:rsidR="00381F00" w:rsidRPr="00381F00" w14:paraId="39ADBF49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C9D24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1. Azure SQL Database (PaaS)</w:t>
            </w:r>
          </w:p>
        </w:tc>
        <w:tc>
          <w:tcPr>
            <w:tcW w:w="0" w:type="auto"/>
            <w:vAlign w:val="center"/>
            <w:hideMark/>
          </w:tcPr>
          <w:p w14:paraId="28254AA7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Fully managed, single or pooled databases. Ideal for modern apps.</w:t>
            </w:r>
          </w:p>
        </w:tc>
      </w:tr>
      <w:tr w:rsidR="00381F00" w:rsidRPr="00381F00" w14:paraId="11DC1F6C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02C75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2. Azure SQL Managed Instance (PaaS)</w:t>
            </w:r>
          </w:p>
        </w:tc>
        <w:tc>
          <w:tcPr>
            <w:tcW w:w="0" w:type="auto"/>
            <w:vAlign w:val="center"/>
            <w:hideMark/>
          </w:tcPr>
          <w:p w14:paraId="0B0675A6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Fully managed instance with near-100% SQL Server compatibility.</w:t>
            </w:r>
          </w:p>
        </w:tc>
      </w:tr>
      <w:tr w:rsidR="00381F00" w:rsidRPr="00381F00" w14:paraId="74E2604C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E3BF7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3. SQL Server on Azure VM (IaaS)</w:t>
            </w:r>
          </w:p>
        </w:tc>
        <w:tc>
          <w:tcPr>
            <w:tcW w:w="0" w:type="auto"/>
            <w:vAlign w:val="center"/>
            <w:hideMark/>
          </w:tcPr>
          <w:p w14:paraId="6B3F4260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Full control over SQL Server, suitable for legacy apps or custom configurations.</w:t>
            </w:r>
          </w:p>
        </w:tc>
      </w:tr>
    </w:tbl>
    <w:p w14:paraId="2B953487" w14:textId="77777777" w:rsidR="00381F00" w:rsidRPr="00381F00" w:rsidRDefault="00000000" w:rsidP="00381F00">
      <w:pPr>
        <w:rPr>
          <w:lang w:val="en-US" w:eastAsia="ar-SA"/>
        </w:rPr>
      </w:pPr>
      <w:r>
        <w:rPr>
          <w:lang w:val="en-US" w:eastAsia="ar-SA"/>
        </w:rPr>
        <w:pict w14:anchorId="757A944B">
          <v:rect id="_x0000_i1215" style="width:0;height:1.5pt" o:hralign="center" o:hrstd="t" o:hr="t" fillcolor="#a0a0a0" stroked="f"/>
        </w:pict>
      </w:r>
    </w:p>
    <w:p w14:paraId="160CEEB2" w14:textId="77777777" w:rsidR="00381F00" w:rsidRPr="00381F00" w:rsidRDefault="00381F00" w:rsidP="00381F00">
      <w:pPr>
        <w:numPr>
          <w:ilvl w:val="0"/>
          <w:numId w:val="249"/>
        </w:numPr>
        <w:rPr>
          <w:b/>
          <w:bCs/>
          <w:lang w:val="en-US" w:eastAsia="ar-SA"/>
        </w:rPr>
      </w:pPr>
      <w:r w:rsidRPr="00381F00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381F00">
        <w:rPr>
          <w:b/>
          <w:bCs/>
          <w:lang w:val="en-US" w:eastAsia="ar-SA"/>
        </w:rPr>
        <w:t xml:space="preserve"> 1. Azure SQL Database</w:t>
      </w:r>
    </w:p>
    <w:p w14:paraId="092DD95E" w14:textId="77777777" w:rsidR="00381F00" w:rsidRPr="00381F00" w:rsidRDefault="00381F00" w:rsidP="00381F00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381F00">
        <w:rPr>
          <w:rFonts w:ascii="Segoe UI Emoji" w:hAnsi="Segoe UI Emoji" w:cs="Segoe UI Emoji"/>
          <w:b/>
          <w:bCs/>
          <w:lang w:val="en-US" w:eastAsia="ar-SA"/>
        </w:rPr>
        <w:t>🔸</w:t>
      </w:r>
      <w:r w:rsidRPr="00381F00">
        <w:rPr>
          <w:b/>
          <w:bCs/>
          <w:lang w:val="en-US" w:eastAsia="ar-SA"/>
        </w:rPr>
        <w:t xml:space="preserve"> a. Single Database</w:t>
      </w:r>
    </w:p>
    <w:p w14:paraId="3EF88F30" w14:textId="77777777" w:rsidR="00381F00" w:rsidRPr="00381F00" w:rsidRDefault="00381F00" w:rsidP="00381F00">
      <w:pPr>
        <w:numPr>
          <w:ilvl w:val="0"/>
          <w:numId w:val="249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Service Tiers:</w:t>
      </w:r>
      <w:r w:rsidRPr="00381F00">
        <w:rPr>
          <w:lang w:val="en-US" w:eastAsia="ar-SA"/>
        </w:rPr>
        <w:t xml:space="preserve"> DTU-based (</w:t>
      </w:r>
      <w:r w:rsidRPr="00381F00">
        <w:rPr>
          <w:b/>
          <w:bCs/>
          <w:lang w:val="en-US" w:eastAsia="ar-SA"/>
        </w:rPr>
        <w:t>Basic, Standard, Premium</w:t>
      </w:r>
      <w:r w:rsidRPr="00381F00">
        <w:rPr>
          <w:lang w:val="en-US" w:eastAsia="ar-SA"/>
        </w:rPr>
        <w:t xml:space="preserve">) or </w:t>
      </w:r>
      <w:proofErr w:type="spellStart"/>
      <w:r w:rsidRPr="00381F00">
        <w:rPr>
          <w:lang w:val="en-US" w:eastAsia="ar-SA"/>
        </w:rPr>
        <w:t>vCore</w:t>
      </w:r>
      <w:proofErr w:type="spellEnd"/>
      <w:r w:rsidRPr="00381F00">
        <w:rPr>
          <w:lang w:val="en-US" w:eastAsia="ar-SA"/>
        </w:rPr>
        <w:t>-based (</w:t>
      </w:r>
      <w:r w:rsidRPr="00381F00">
        <w:rPr>
          <w:b/>
          <w:bCs/>
          <w:lang w:val="en-US" w:eastAsia="ar-SA"/>
        </w:rPr>
        <w:t>General Purpose, Business Critical</w:t>
      </w:r>
      <w:r w:rsidRPr="00381F00">
        <w:rPr>
          <w:lang w:val="en-US" w:eastAsia="ar-SA"/>
        </w:rPr>
        <w:t>).</w:t>
      </w:r>
    </w:p>
    <w:p w14:paraId="609A0C70" w14:textId="77777777" w:rsidR="00381F00" w:rsidRPr="00381F00" w:rsidRDefault="00381F00" w:rsidP="00381F00">
      <w:pPr>
        <w:numPr>
          <w:ilvl w:val="0"/>
          <w:numId w:val="249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Max Storage:</w:t>
      </w:r>
    </w:p>
    <w:p w14:paraId="10DC0307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t>Basic: 2 GB</w:t>
      </w:r>
    </w:p>
    <w:p w14:paraId="636CCAF4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t>Standard: 1 TB</w:t>
      </w:r>
    </w:p>
    <w:p w14:paraId="5FB2E14F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t>Premium: 4 TB</w:t>
      </w:r>
    </w:p>
    <w:p w14:paraId="6C7A7867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t>General Purpose (</w:t>
      </w:r>
      <w:proofErr w:type="spellStart"/>
      <w:r w:rsidRPr="00381F00">
        <w:rPr>
          <w:lang w:val="en-US" w:eastAsia="ar-SA"/>
        </w:rPr>
        <w:t>vCore</w:t>
      </w:r>
      <w:proofErr w:type="spellEnd"/>
      <w:r w:rsidRPr="00381F00">
        <w:rPr>
          <w:lang w:val="en-US" w:eastAsia="ar-SA"/>
        </w:rPr>
        <w:t>): 4 TB</w:t>
      </w:r>
    </w:p>
    <w:p w14:paraId="3169E60E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t>Business Critical (</w:t>
      </w:r>
      <w:proofErr w:type="spellStart"/>
      <w:r w:rsidRPr="00381F00">
        <w:rPr>
          <w:lang w:val="en-US" w:eastAsia="ar-SA"/>
        </w:rPr>
        <w:t>vCore</w:t>
      </w:r>
      <w:proofErr w:type="spellEnd"/>
      <w:r w:rsidRPr="00381F00">
        <w:rPr>
          <w:lang w:val="en-US" w:eastAsia="ar-SA"/>
        </w:rPr>
        <w:t>): 1–4 TB</w:t>
      </w:r>
    </w:p>
    <w:p w14:paraId="46AB6A72" w14:textId="77777777" w:rsidR="00381F00" w:rsidRPr="00381F00" w:rsidRDefault="00381F00" w:rsidP="00381F00">
      <w:pPr>
        <w:numPr>
          <w:ilvl w:val="0"/>
          <w:numId w:val="249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 xml:space="preserve">Max </w:t>
      </w:r>
      <w:proofErr w:type="spellStart"/>
      <w:r w:rsidRPr="00381F00">
        <w:rPr>
          <w:b/>
          <w:bCs/>
          <w:lang w:val="en-US" w:eastAsia="ar-SA"/>
        </w:rPr>
        <w:t>vCores</w:t>
      </w:r>
      <w:proofErr w:type="spellEnd"/>
      <w:r w:rsidRPr="00381F00">
        <w:rPr>
          <w:b/>
          <w:bCs/>
          <w:lang w:val="en-US" w:eastAsia="ar-SA"/>
        </w:rPr>
        <w:t>:</w:t>
      </w:r>
    </w:p>
    <w:p w14:paraId="391F7C91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t xml:space="preserve">Up to 80 </w:t>
      </w:r>
      <w:proofErr w:type="spellStart"/>
      <w:r w:rsidRPr="00381F00">
        <w:rPr>
          <w:lang w:val="en-US" w:eastAsia="ar-SA"/>
        </w:rPr>
        <w:t>vCores</w:t>
      </w:r>
      <w:proofErr w:type="spellEnd"/>
      <w:r w:rsidRPr="00381F00">
        <w:rPr>
          <w:lang w:val="en-US" w:eastAsia="ar-SA"/>
        </w:rPr>
        <w:t xml:space="preserve"> (Business Critical)</w:t>
      </w:r>
    </w:p>
    <w:p w14:paraId="07FAA8C3" w14:textId="77777777" w:rsidR="00381F00" w:rsidRPr="00381F00" w:rsidRDefault="00381F00" w:rsidP="00381F00">
      <w:pPr>
        <w:numPr>
          <w:ilvl w:val="0"/>
          <w:numId w:val="249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 xml:space="preserve">Memory per </w:t>
      </w:r>
      <w:proofErr w:type="spellStart"/>
      <w:r w:rsidRPr="00381F00">
        <w:rPr>
          <w:b/>
          <w:bCs/>
          <w:lang w:val="en-US" w:eastAsia="ar-SA"/>
        </w:rPr>
        <w:t>vCore</w:t>
      </w:r>
      <w:proofErr w:type="spellEnd"/>
      <w:r w:rsidRPr="00381F00">
        <w:rPr>
          <w:b/>
          <w:bCs/>
          <w:lang w:val="en-US" w:eastAsia="ar-SA"/>
        </w:rPr>
        <w:t>:</w:t>
      </w:r>
    </w:p>
    <w:p w14:paraId="3628EB66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lastRenderedPageBreak/>
        <w:t>General Purpose: ~5.1 GB</w:t>
      </w:r>
    </w:p>
    <w:p w14:paraId="5ADB887C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lang w:val="en-US" w:eastAsia="ar-SA"/>
        </w:rPr>
        <w:t>Business Critical: ~6.1 GB</w:t>
      </w:r>
    </w:p>
    <w:p w14:paraId="330FF47C" w14:textId="77777777" w:rsidR="00381F00" w:rsidRPr="00381F00" w:rsidRDefault="00381F00" w:rsidP="00381F00">
      <w:pPr>
        <w:numPr>
          <w:ilvl w:val="0"/>
          <w:numId w:val="249"/>
        </w:numPr>
        <w:rPr>
          <w:lang w:val="en-US" w:eastAsia="ar-SA"/>
        </w:rPr>
      </w:pPr>
      <w:proofErr w:type="gramStart"/>
      <w:r w:rsidRPr="00381F00">
        <w:rPr>
          <w:b/>
          <w:bCs/>
          <w:lang w:val="en-US" w:eastAsia="ar-SA"/>
        </w:rPr>
        <w:t>Compute</w:t>
      </w:r>
      <w:proofErr w:type="gramEnd"/>
      <w:r w:rsidRPr="00381F00">
        <w:rPr>
          <w:b/>
          <w:bCs/>
          <w:lang w:val="en-US" w:eastAsia="ar-SA"/>
        </w:rPr>
        <w:t xml:space="preserve"> Tier:</w:t>
      </w:r>
    </w:p>
    <w:p w14:paraId="0623010F" w14:textId="77777777" w:rsidR="00381F00" w:rsidRPr="00381F00" w:rsidRDefault="00381F00" w:rsidP="00381F00">
      <w:pPr>
        <w:numPr>
          <w:ilvl w:val="1"/>
          <w:numId w:val="249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Provisioned</w:t>
      </w:r>
      <w:r w:rsidRPr="00381F00">
        <w:rPr>
          <w:lang w:val="en-US" w:eastAsia="ar-SA"/>
        </w:rPr>
        <w:t xml:space="preserve"> or </w:t>
      </w:r>
      <w:r w:rsidRPr="00381F00">
        <w:rPr>
          <w:b/>
          <w:bCs/>
          <w:lang w:val="en-US" w:eastAsia="ar-SA"/>
        </w:rPr>
        <w:t>Serverless</w:t>
      </w:r>
    </w:p>
    <w:p w14:paraId="07EC3EEC" w14:textId="77777777" w:rsidR="00381F00" w:rsidRPr="00381F00" w:rsidRDefault="00381F00" w:rsidP="00381F00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381F00">
        <w:rPr>
          <w:rFonts w:ascii="Segoe UI Emoji" w:hAnsi="Segoe UI Emoji" w:cs="Segoe UI Emoji"/>
          <w:b/>
          <w:bCs/>
          <w:lang w:val="en-US" w:eastAsia="ar-SA"/>
        </w:rPr>
        <w:t>🔸</w:t>
      </w:r>
      <w:r w:rsidRPr="00381F00">
        <w:rPr>
          <w:b/>
          <w:bCs/>
          <w:lang w:val="en-US" w:eastAsia="ar-SA"/>
        </w:rPr>
        <w:t xml:space="preserve"> b. Elastic Pools</w:t>
      </w:r>
    </w:p>
    <w:p w14:paraId="0D368621" w14:textId="77777777" w:rsidR="00381F00" w:rsidRPr="00381F00" w:rsidRDefault="00381F00" w:rsidP="00381F00">
      <w:pPr>
        <w:numPr>
          <w:ilvl w:val="0"/>
          <w:numId w:val="250"/>
        </w:numPr>
        <w:rPr>
          <w:lang w:val="en-US" w:eastAsia="ar-SA"/>
        </w:rPr>
      </w:pPr>
      <w:r w:rsidRPr="00381F00">
        <w:rPr>
          <w:lang w:val="en-US" w:eastAsia="ar-SA"/>
        </w:rPr>
        <w:t xml:space="preserve">Pool of </w:t>
      </w:r>
      <w:proofErr w:type="gramStart"/>
      <w:r w:rsidRPr="00381F00">
        <w:rPr>
          <w:lang w:val="en-US" w:eastAsia="ar-SA"/>
        </w:rPr>
        <w:t>compute</w:t>
      </w:r>
      <w:proofErr w:type="gramEnd"/>
      <w:r w:rsidRPr="00381F00">
        <w:rPr>
          <w:lang w:val="en-US" w:eastAsia="ar-SA"/>
        </w:rPr>
        <w:t xml:space="preserve"> resources shared by multiple databases.</w:t>
      </w:r>
    </w:p>
    <w:p w14:paraId="7FC461C6" w14:textId="77777777" w:rsidR="00381F00" w:rsidRPr="00381F00" w:rsidRDefault="00381F00" w:rsidP="00381F00">
      <w:pPr>
        <w:numPr>
          <w:ilvl w:val="0"/>
          <w:numId w:val="250"/>
        </w:numPr>
        <w:rPr>
          <w:lang w:val="en-US" w:eastAsia="ar-SA"/>
        </w:rPr>
      </w:pPr>
      <w:r w:rsidRPr="00381F00">
        <w:rPr>
          <w:lang w:val="en-US" w:eastAsia="ar-SA"/>
        </w:rPr>
        <w:t xml:space="preserve">Same </w:t>
      </w:r>
      <w:proofErr w:type="gramStart"/>
      <w:r w:rsidRPr="00381F00">
        <w:rPr>
          <w:lang w:val="en-US" w:eastAsia="ar-SA"/>
        </w:rPr>
        <w:t>tiers</w:t>
      </w:r>
      <w:proofErr w:type="gramEnd"/>
      <w:r w:rsidRPr="00381F00">
        <w:rPr>
          <w:lang w:val="en-US" w:eastAsia="ar-SA"/>
        </w:rPr>
        <w:t xml:space="preserve"> and limits as Single Database, but better resource sharing.</w:t>
      </w:r>
    </w:p>
    <w:p w14:paraId="2BE7D534" w14:textId="77777777" w:rsidR="00381F00" w:rsidRPr="00381F00" w:rsidRDefault="00000000" w:rsidP="00381F00">
      <w:pPr>
        <w:rPr>
          <w:lang w:val="en-US" w:eastAsia="ar-SA"/>
        </w:rPr>
      </w:pPr>
      <w:r>
        <w:rPr>
          <w:lang w:val="en-US" w:eastAsia="ar-SA"/>
        </w:rPr>
        <w:pict w14:anchorId="7A97FB3A">
          <v:rect id="_x0000_i1216" style="width:0;height:1.5pt" o:hralign="center" o:hrstd="t" o:hr="t" fillcolor="#a0a0a0" stroked="f"/>
        </w:pict>
      </w:r>
    </w:p>
    <w:p w14:paraId="77EAF17F" w14:textId="77777777" w:rsidR="00381F00" w:rsidRPr="00381F00" w:rsidRDefault="00381F00" w:rsidP="00381F00">
      <w:pPr>
        <w:numPr>
          <w:ilvl w:val="0"/>
          <w:numId w:val="249"/>
        </w:numPr>
        <w:rPr>
          <w:b/>
          <w:bCs/>
          <w:lang w:val="en-US" w:eastAsia="ar-SA"/>
        </w:rPr>
      </w:pPr>
      <w:r w:rsidRPr="00381F00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381F00">
        <w:rPr>
          <w:b/>
          <w:bCs/>
          <w:lang w:val="en-US" w:eastAsia="ar-SA"/>
        </w:rPr>
        <w:t xml:space="preserve"> 2. Azure SQL Managed Instance</w:t>
      </w:r>
    </w:p>
    <w:p w14:paraId="0B3F8B87" w14:textId="77777777" w:rsidR="00381F00" w:rsidRPr="00381F00" w:rsidRDefault="00381F00" w:rsidP="00381F00">
      <w:pPr>
        <w:numPr>
          <w:ilvl w:val="0"/>
          <w:numId w:val="251"/>
        </w:numPr>
        <w:rPr>
          <w:lang w:val="en-US" w:eastAsia="ar-SA"/>
        </w:rPr>
      </w:pPr>
      <w:r w:rsidRPr="00381F00">
        <w:rPr>
          <w:lang w:val="en-US" w:eastAsia="ar-SA"/>
        </w:rPr>
        <w:t xml:space="preserve">More like a </w:t>
      </w:r>
      <w:r w:rsidRPr="00381F00">
        <w:rPr>
          <w:b/>
          <w:bCs/>
          <w:lang w:val="en-US" w:eastAsia="ar-SA"/>
        </w:rPr>
        <w:t>SQL Server instance</w:t>
      </w:r>
      <w:r w:rsidRPr="00381F00">
        <w:rPr>
          <w:lang w:val="en-US" w:eastAsia="ar-SA"/>
        </w:rPr>
        <w:t xml:space="preserve"> with full SQL Agent, cross-database queries, etc.</w:t>
      </w:r>
    </w:p>
    <w:p w14:paraId="1FD86D39" w14:textId="77777777" w:rsidR="00381F00" w:rsidRPr="00381F00" w:rsidRDefault="00381F00" w:rsidP="00381F00">
      <w:pPr>
        <w:numPr>
          <w:ilvl w:val="0"/>
          <w:numId w:val="251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Service Tiers:</w:t>
      </w:r>
      <w:r w:rsidRPr="00381F00">
        <w:rPr>
          <w:lang w:val="en-US" w:eastAsia="ar-SA"/>
        </w:rPr>
        <w:t xml:space="preserve"> General Purpose and Business Critical (both </w:t>
      </w:r>
      <w:proofErr w:type="spellStart"/>
      <w:r w:rsidRPr="00381F00">
        <w:rPr>
          <w:lang w:val="en-US" w:eastAsia="ar-SA"/>
        </w:rPr>
        <w:t>vCore</w:t>
      </w:r>
      <w:proofErr w:type="spellEnd"/>
      <w:r w:rsidRPr="00381F00">
        <w:rPr>
          <w:lang w:val="en-US" w:eastAsia="ar-SA"/>
        </w:rPr>
        <w:t>-based)</w:t>
      </w:r>
    </w:p>
    <w:p w14:paraId="4CE2D981" w14:textId="77777777" w:rsidR="00381F00" w:rsidRPr="00381F00" w:rsidRDefault="00381F00" w:rsidP="00381F00">
      <w:pPr>
        <w:numPr>
          <w:ilvl w:val="0"/>
          <w:numId w:val="251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Max Storage:</w:t>
      </w:r>
    </w:p>
    <w:p w14:paraId="35BF13BD" w14:textId="77777777" w:rsidR="00381F00" w:rsidRPr="00381F00" w:rsidRDefault="00381F00" w:rsidP="00381F00">
      <w:pPr>
        <w:numPr>
          <w:ilvl w:val="1"/>
          <w:numId w:val="251"/>
        </w:numPr>
        <w:rPr>
          <w:lang w:val="en-US" w:eastAsia="ar-SA"/>
        </w:rPr>
      </w:pPr>
      <w:r w:rsidRPr="00381F00">
        <w:rPr>
          <w:lang w:val="en-US" w:eastAsia="ar-SA"/>
        </w:rPr>
        <w:t xml:space="preserve">General Purpose: Up to </w:t>
      </w:r>
      <w:r w:rsidRPr="00381F00">
        <w:rPr>
          <w:b/>
          <w:bCs/>
          <w:lang w:val="en-US" w:eastAsia="ar-SA"/>
        </w:rPr>
        <w:t>16 TB</w:t>
      </w:r>
    </w:p>
    <w:p w14:paraId="7E650662" w14:textId="77777777" w:rsidR="00381F00" w:rsidRPr="00381F00" w:rsidRDefault="00381F00" w:rsidP="00381F00">
      <w:pPr>
        <w:numPr>
          <w:ilvl w:val="1"/>
          <w:numId w:val="251"/>
        </w:numPr>
        <w:rPr>
          <w:lang w:val="en-US" w:eastAsia="ar-SA"/>
        </w:rPr>
      </w:pPr>
      <w:r w:rsidRPr="00381F00">
        <w:rPr>
          <w:lang w:val="en-US" w:eastAsia="ar-SA"/>
        </w:rPr>
        <w:t xml:space="preserve">Business Critical: Up to </w:t>
      </w:r>
      <w:r w:rsidRPr="00381F00">
        <w:rPr>
          <w:b/>
          <w:bCs/>
          <w:lang w:val="en-US" w:eastAsia="ar-SA"/>
        </w:rPr>
        <w:t>4 TB</w:t>
      </w:r>
    </w:p>
    <w:p w14:paraId="04B2DDCF" w14:textId="77777777" w:rsidR="00381F00" w:rsidRPr="00381F00" w:rsidRDefault="00381F00" w:rsidP="00381F00">
      <w:pPr>
        <w:numPr>
          <w:ilvl w:val="0"/>
          <w:numId w:val="251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 xml:space="preserve">Max </w:t>
      </w:r>
      <w:proofErr w:type="spellStart"/>
      <w:r w:rsidRPr="00381F00">
        <w:rPr>
          <w:b/>
          <w:bCs/>
          <w:lang w:val="en-US" w:eastAsia="ar-SA"/>
        </w:rPr>
        <w:t>vCores</w:t>
      </w:r>
      <w:proofErr w:type="spellEnd"/>
      <w:r w:rsidRPr="00381F00">
        <w:rPr>
          <w:b/>
          <w:bCs/>
          <w:lang w:val="en-US" w:eastAsia="ar-SA"/>
        </w:rPr>
        <w:t>:</w:t>
      </w:r>
      <w:r w:rsidRPr="00381F00">
        <w:rPr>
          <w:lang w:val="en-US" w:eastAsia="ar-SA"/>
        </w:rPr>
        <w:t xml:space="preserve"> Up to </w:t>
      </w:r>
      <w:r w:rsidRPr="00381F00">
        <w:rPr>
          <w:b/>
          <w:bCs/>
          <w:lang w:val="en-US" w:eastAsia="ar-SA"/>
        </w:rPr>
        <w:t xml:space="preserve">128 </w:t>
      </w:r>
      <w:proofErr w:type="spellStart"/>
      <w:r w:rsidRPr="00381F00">
        <w:rPr>
          <w:b/>
          <w:bCs/>
          <w:lang w:val="en-US" w:eastAsia="ar-SA"/>
        </w:rPr>
        <w:t>vCores</w:t>
      </w:r>
      <w:proofErr w:type="spellEnd"/>
    </w:p>
    <w:p w14:paraId="5CF3F995" w14:textId="77777777" w:rsidR="00381F00" w:rsidRPr="00381F00" w:rsidRDefault="00381F00" w:rsidP="00381F00">
      <w:pPr>
        <w:numPr>
          <w:ilvl w:val="0"/>
          <w:numId w:val="251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 xml:space="preserve">Memory per </w:t>
      </w:r>
      <w:proofErr w:type="spellStart"/>
      <w:r w:rsidRPr="00381F00">
        <w:rPr>
          <w:b/>
          <w:bCs/>
          <w:lang w:val="en-US" w:eastAsia="ar-SA"/>
        </w:rPr>
        <w:t>vCore</w:t>
      </w:r>
      <w:proofErr w:type="spellEnd"/>
      <w:r w:rsidRPr="00381F00">
        <w:rPr>
          <w:b/>
          <w:bCs/>
          <w:lang w:val="en-US" w:eastAsia="ar-SA"/>
        </w:rPr>
        <w:t>:</w:t>
      </w:r>
    </w:p>
    <w:p w14:paraId="16BAA97D" w14:textId="77777777" w:rsidR="00381F00" w:rsidRPr="00381F00" w:rsidRDefault="00381F00" w:rsidP="00381F00">
      <w:pPr>
        <w:numPr>
          <w:ilvl w:val="1"/>
          <w:numId w:val="251"/>
        </w:numPr>
        <w:rPr>
          <w:lang w:val="en-US" w:eastAsia="ar-SA"/>
        </w:rPr>
      </w:pPr>
      <w:r w:rsidRPr="00381F00">
        <w:rPr>
          <w:lang w:val="en-US" w:eastAsia="ar-SA"/>
        </w:rPr>
        <w:t>General Purpose: ~5.1 GB</w:t>
      </w:r>
    </w:p>
    <w:p w14:paraId="1204EA84" w14:textId="77777777" w:rsidR="00381F00" w:rsidRPr="00381F00" w:rsidRDefault="00381F00" w:rsidP="00381F00">
      <w:pPr>
        <w:numPr>
          <w:ilvl w:val="1"/>
          <w:numId w:val="251"/>
        </w:numPr>
        <w:rPr>
          <w:lang w:val="en-US" w:eastAsia="ar-SA"/>
        </w:rPr>
      </w:pPr>
      <w:r w:rsidRPr="00381F00">
        <w:rPr>
          <w:lang w:val="en-US" w:eastAsia="ar-SA"/>
        </w:rPr>
        <w:t>Business Critical: ~6.1 GB</w:t>
      </w:r>
    </w:p>
    <w:p w14:paraId="61A59614" w14:textId="77777777" w:rsidR="00381F00" w:rsidRPr="00381F00" w:rsidRDefault="00381F00" w:rsidP="00381F00">
      <w:pPr>
        <w:numPr>
          <w:ilvl w:val="0"/>
          <w:numId w:val="251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 xml:space="preserve">Max </w:t>
      </w:r>
      <w:proofErr w:type="spellStart"/>
      <w:r w:rsidRPr="00381F00">
        <w:rPr>
          <w:b/>
          <w:bCs/>
          <w:lang w:val="en-US" w:eastAsia="ar-SA"/>
        </w:rPr>
        <w:t>TempDB</w:t>
      </w:r>
      <w:proofErr w:type="spellEnd"/>
      <w:r w:rsidRPr="00381F00">
        <w:rPr>
          <w:b/>
          <w:bCs/>
          <w:lang w:val="en-US" w:eastAsia="ar-SA"/>
        </w:rPr>
        <w:t xml:space="preserve"> Size:</w:t>
      </w:r>
      <w:r w:rsidRPr="00381F00">
        <w:rPr>
          <w:lang w:val="en-US" w:eastAsia="ar-SA"/>
        </w:rPr>
        <w:t xml:space="preserve"> 1.024 TB (128 GB per file for 8 files)</w:t>
      </w:r>
    </w:p>
    <w:p w14:paraId="287B6C16" w14:textId="77777777" w:rsidR="00381F00" w:rsidRPr="00381F00" w:rsidRDefault="00381F00" w:rsidP="00381F00">
      <w:pPr>
        <w:numPr>
          <w:ilvl w:val="0"/>
          <w:numId w:val="251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Backups:</w:t>
      </w:r>
      <w:r w:rsidRPr="00381F00">
        <w:rPr>
          <w:lang w:val="en-US" w:eastAsia="ar-SA"/>
        </w:rPr>
        <w:t xml:space="preserve"> Automatic backups retained for up to 35 days</w:t>
      </w:r>
    </w:p>
    <w:p w14:paraId="21EE5445" w14:textId="77777777" w:rsidR="00381F00" w:rsidRPr="00381F00" w:rsidRDefault="00000000" w:rsidP="00381F00">
      <w:pPr>
        <w:rPr>
          <w:lang w:val="en-US" w:eastAsia="ar-SA"/>
        </w:rPr>
      </w:pPr>
      <w:r>
        <w:rPr>
          <w:lang w:val="en-US" w:eastAsia="ar-SA"/>
        </w:rPr>
        <w:pict w14:anchorId="338DD52F">
          <v:rect id="_x0000_i1217" style="width:0;height:1.5pt" o:hralign="center" o:hrstd="t" o:hr="t" fillcolor="#a0a0a0" stroked="f"/>
        </w:pict>
      </w:r>
    </w:p>
    <w:p w14:paraId="4F23B175" w14:textId="77777777" w:rsidR="00381F00" w:rsidRPr="00381F00" w:rsidRDefault="00381F00" w:rsidP="00381F00">
      <w:pPr>
        <w:numPr>
          <w:ilvl w:val="0"/>
          <w:numId w:val="249"/>
        </w:numPr>
        <w:rPr>
          <w:b/>
          <w:bCs/>
          <w:lang w:val="en-US" w:eastAsia="ar-SA"/>
        </w:rPr>
      </w:pPr>
      <w:r w:rsidRPr="00381F00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381F00">
        <w:rPr>
          <w:b/>
          <w:bCs/>
          <w:lang w:val="en-US" w:eastAsia="ar-SA"/>
        </w:rPr>
        <w:t xml:space="preserve"> 3. SQL Server on Azure VM</w:t>
      </w:r>
    </w:p>
    <w:p w14:paraId="275BBFE7" w14:textId="77777777" w:rsidR="00381F00" w:rsidRPr="00381F00" w:rsidRDefault="00381F00" w:rsidP="00381F00">
      <w:pPr>
        <w:numPr>
          <w:ilvl w:val="0"/>
          <w:numId w:val="252"/>
        </w:numPr>
        <w:rPr>
          <w:lang w:val="en-US" w:eastAsia="ar-SA"/>
        </w:rPr>
      </w:pPr>
      <w:r w:rsidRPr="00381F00">
        <w:rPr>
          <w:lang w:val="en-US" w:eastAsia="ar-SA"/>
        </w:rPr>
        <w:t xml:space="preserve">Offers </w:t>
      </w:r>
      <w:r w:rsidRPr="00381F00">
        <w:rPr>
          <w:b/>
          <w:bCs/>
          <w:lang w:val="en-US" w:eastAsia="ar-SA"/>
        </w:rPr>
        <w:t>IaaS</w:t>
      </w:r>
      <w:r w:rsidRPr="00381F00">
        <w:rPr>
          <w:lang w:val="en-US" w:eastAsia="ar-SA"/>
        </w:rPr>
        <w:t xml:space="preserve"> with full control over OS and SQL Server.</w:t>
      </w:r>
    </w:p>
    <w:p w14:paraId="05DDD810" w14:textId="77777777" w:rsidR="00381F00" w:rsidRPr="00381F00" w:rsidRDefault="00381F00" w:rsidP="00381F00">
      <w:pPr>
        <w:numPr>
          <w:ilvl w:val="0"/>
          <w:numId w:val="252"/>
        </w:numPr>
        <w:rPr>
          <w:lang w:val="en-US" w:eastAsia="ar-SA"/>
        </w:rPr>
      </w:pPr>
      <w:r w:rsidRPr="00381F00">
        <w:rPr>
          <w:lang w:val="en-US" w:eastAsia="ar-SA"/>
        </w:rPr>
        <w:t xml:space="preserve">Can scale based on VM sizes from </w:t>
      </w:r>
      <w:r w:rsidRPr="00381F00">
        <w:rPr>
          <w:b/>
          <w:bCs/>
          <w:lang w:val="en-US" w:eastAsia="ar-SA"/>
        </w:rPr>
        <w:t>D-series</w:t>
      </w:r>
      <w:r w:rsidRPr="00381F00">
        <w:rPr>
          <w:lang w:val="en-US" w:eastAsia="ar-SA"/>
        </w:rPr>
        <w:t xml:space="preserve"> to </w:t>
      </w:r>
      <w:r w:rsidRPr="00381F00">
        <w:rPr>
          <w:b/>
          <w:bCs/>
          <w:lang w:val="en-US" w:eastAsia="ar-SA"/>
        </w:rPr>
        <w:t>M-series</w:t>
      </w:r>
      <w:r w:rsidRPr="00381F00">
        <w:rPr>
          <w:lang w:val="en-US" w:eastAsia="ar-SA"/>
        </w:rPr>
        <w:t>.</w:t>
      </w:r>
    </w:p>
    <w:p w14:paraId="2AB69ACE" w14:textId="77777777" w:rsidR="00381F00" w:rsidRPr="00381F00" w:rsidRDefault="00381F00" w:rsidP="00381F00">
      <w:pPr>
        <w:numPr>
          <w:ilvl w:val="0"/>
          <w:numId w:val="252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Max Storage:</w:t>
      </w:r>
      <w:r w:rsidRPr="00381F00">
        <w:rPr>
          <w:lang w:val="en-US" w:eastAsia="ar-SA"/>
        </w:rPr>
        <w:t xml:space="preserve"> Based on VM + disk types (can exceed </w:t>
      </w:r>
      <w:r w:rsidRPr="00381F00">
        <w:rPr>
          <w:b/>
          <w:bCs/>
          <w:lang w:val="en-US" w:eastAsia="ar-SA"/>
        </w:rPr>
        <w:t>64 TB+</w:t>
      </w:r>
      <w:r w:rsidRPr="00381F00">
        <w:rPr>
          <w:lang w:val="en-US" w:eastAsia="ar-SA"/>
        </w:rPr>
        <w:t xml:space="preserve"> with Premium SSD)</w:t>
      </w:r>
    </w:p>
    <w:p w14:paraId="3A5DA522" w14:textId="77777777" w:rsidR="00381F00" w:rsidRPr="00381F00" w:rsidRDefault="00381F00" w:rsidP="00381F00">
      <w:pPr>
        <w:numPr>
          <w:ilvl w:val="0"/>
          <w:numId w:val="252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t>Max Memory/CPU:</w:t>
      </w:r>
    </w:p>
    <w:p w14:paraId="3594CA17" w14:textId="77777777" w:rsidR="00381F00" w:rsidRPr="00381F00" w:rsidRDefault="00381F00" w:rsidP="00381F00">
      <w:pPr>
        <w:numPr>
          <w:ilvl w:val="1"/>
          <w:numId w:val="252"/>
        </w:numPr>
        <w:rPr>
          <w:lang w:val="en-US" w:eastAsia="ar-SA"/>
        </w:rPr>
      </w:pPr>
      <w:r w:rsidRPr="00381F00">
        <w:rPr>
          <w:lang w:val="en-US" w:eastAsia="ar-SA"/>
        </w:rPr>
        <w:t xml:space="preserve">M-series VMs: Up to </w:t>
      </w:r>
      <w:r w:rsidRPr="00381F00">
        <w:rPr>
          <w:b/>
          <w:bCs/>
          <w:lang w:val="en-US" w:eastAsia="ar-SA"/>
        </w:rPr>
        <w:t>4 TB RAM</w:t>
      </w:r>
      <w:r w:rsidRPr="00381F00">
        <w:rPr>
          <w:lang w:val="en-US" w:eastAsia="ar-SA"/>
        </w:rPr>
        <w:t xml:space="preserve">, </w:t>
      </w:r>
      <w:r w:rsidRPr="00381F00">
        <w:rPr>
          <w:b/>
          <w:bCs/>
          <w:lang w:val="en-US" w:eastAsia="ar-SA"/>
        </w:rPr>
        <w:t>128 vCPUs</w:t>
      </w:r>
    </w:p>
    <w:p w14:paraId="2819ABCC" w14:textId="77777777" w:rsidR="00381F00" w:rsidRPr="00381F00" w:rsidRDefault="00381F00" w:rsidP="00381F00">
      <w:pPr>
        <w:numPr>
          <w:ilvl w:val="0"/>
          <w:numId w:val="252"/>
        </w:numPr>
        <w:rPr>
          <w:lang w:val="en-US" w:eastAsia="ar-SA"/>
        </w:rPr>
      </w:pPr>
      <w:r w:rsidRPr="00381F00">
        <w:rPr>
          <w:b/>
          <w:bCs/>
          <w:lang w:val="en-US" w:eastAsia="ar-SA"/>
        </w:rPr>
        <w:lastRenderedPageBreak/>
        <w:t>Backup/HA:</w:t>
      </w:r>
      <w:r w:rsidRPr="00381F00">
        <w:rPr>
          <w:lang w:val="en-US" w:eastAsia="ar-SA"/>
        </w:rPr>
        <w:t xml:space="preserve"> Manual or use </w:t>
      </w:r>
      <w:r w:rsidRPr="00381F00">
        <w:rPr>
          <w:b/>
          <w:bCs/>
          <w:lang w:val="en-US" w:eastAsia="ar-SA"/>
        </w:rPr>
        <w:t>Azure Backup</w:t>
      </w:r>
      <w:r w:rsidRPr="00381F00">
        <w:rPr>
          <w:lang w:val="en-US" w:eastAsia="ar-SA"/>
        </w:rPr>
        <w:t xml:space="preserve">, </w:t>
      </w:r>
      <w:r w:rsidRPr="00381F00">
        <w:rPr>
          <w:b/>
          <w:bCs/>
          <w:lang w:val="en-US" w:eastAsia="ar-SA"/>
        </w:rPr>
        <w:t>Always On</w:t>
      </w:r>
      <w:r w:rsidRPr="00381F00">
        <w:rPr>
          <w:lang w:val="en-US" w:eastAsia="ar-SA"/>
        </w:rPr>
        <w:t xml:space="preserve">, or </w:t>
      </w:r>
      <w:r w:rsidRPr="00381F00">
        <w:rPr>
          <w:b/>
          <w:bCs/>
          <w:lang w:val="en-US" w:eastAsia="ar-SA"/>
        </w:rPr>
        <w:t>Log Shipping</w:t>
      </w:r>
    </w:p>
    <w:p w14:paraId="7BE089F9" w14:textId="77777777" w:rsidR="00381F00" w:rsidRPr="00381F00" w:rsidRDefault="00000000" w:rsidP="00381F00">
      <w:pPr>
        <w:rPr>
          <w:lang w:val="en-US" w:eastAsia="ar-SA"/>
        </w:rPr>
      </w:pPr>
      <w:r>
        <w:rPr>
          <w:lang w:val="en-US" w:eastAsia="ar-SA"/>
        </w:rPr>
        <w:pict w14:anchorId="63384251">
          <v:rect id="_x0000_i1218" style="width:0;height:1.5pt" o:hralign="center" o:hrstd="t" o:hr="t" fillcolor="#a0a0a0" stroked="f"/>
        </w:pict>
      </w:r>
    </w:p>
    <w:p w14:paraId="7019FFA1" w14:textId="77777777" w:rsidR="00381F00" w:rsidRPr="00381F00" w:rsidRDefault="00381F00" w:rsidP="00381F00">
      <w:pPr>
        <w:numPr>
          <w:ilvl w:val="0"/>
          <w:numId w:val="249"/>
        </w:numPr>
        <w:rPr>
          <w:b/>
          <w:bCs/>
          <w:lang w:val="en-US" w:eastAsia="ar-SA"/>
        </w:rPr>
      </w:pPr>
      <w:r w:rsidRPr="00381F00">
        <w:rPr>
          <w:rFonts w:ascii="Segoe UI Emoji" w:hAnsi="Segoe UI Emoji" w:cs="Segoe UI Emoji"/>
          <w:b/>
          <w:bCs/>
          <w:lang w:val="en-US" w:eastAsia="ar-SA"/>
        </w:rPr>
        <w:t>📊</w:t>
      </w:r>
      <w:r w:rsidRPr="00381F00">
        <w:rPr>
          <w:b/>
          <w:bCs/>
          <w:lang w:val="en-US" w:eastAsia="ar-SA"/>
        </w:rPr>
        <w:t xml:space="preserve"> Comparison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1924"/>
        <w:gridCol w:w="2563"/>
        <w:gridCol w:w="3404"/>
      </w:tblGrid>
      <w:tr w:rsidR="00381F00" w:rsidRPr="00381F00" w14:paraId="53C46F8A" w14:textId="77777777" w:rsidTr="00381F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70AC2A" w14:textId="77777777" w:rsidR="00381F00" w:rsidRPr="00381F00" w:rsidRDefault="00381F00" w:rsidP="00381F00">
            <w:pPr>
              <w:rPr>
                <w:b/>
                <w:bCs/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D8997A7" w14:textId="77777777" w:rsidR="00381F00" w:rsidRPr="00381F00" w:rsidRDefault="00381F00" w:rsidP="00381F00">
            <w:pPr>
              <w:rPr>
                <w:b/>
                <w:bCs/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Azure SQL DB</w:t>
            </w:r>
          </w:p>
        </w:tc>
        <w:tc>
          <w:tcPr>
            <w:tcW w:w="0" w:type="auto"/>
            <w:vAlign w:val="center"/>
            <w:hideMark/>
          </w:tcPr>
          <w:p w14:paraId="528BDE0C" w14:textId="77777777" w:rsidR="00381F00" w:rsidRPr="00381F00" w:rsidRDefault="00381F00" w:rsidP="00381F00">
            <w:pPr>
              <w:rPr>
                <w:b/>
                <w:bCs/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SQL MI</w:t>
            </w:r>
          </w:p>
        </w:tc>
        <w:tc>
          <w:tcPr>
            <w:tcW w:w="0" w:type="auto"/>
            <w:vAlign w:val="center"/>
            <w:hideMark/>
          </w:tcPr>
          <w:p w14:paraId="5AD26047" w14:textId="77777777" w:rsidR="00381F00" w:rsidRPr="00381F00" w:rsidRDefault="00381F00" w:rsidP="00381F00">
            <w:pPr>
              <w:rPr>
                <w:b/>
                <w:bCs/>
                <w:lang w:val="en-US" w:eastAsia="ar-SA"/>
              </w:rPr>
            </w:pPr>
            <w:r w:rsidRPr="00381F00">
              <w:rPr>
                <w:b/>
                <w:bCs/>
                <w:lang w:val="en-US" w:eastAsia="ar-SA"/>
              </w:rPr>
              <w:t>SQL on VM</w:t>
            </w:r>
          </w:p>
        </w:tc>
      </w:tr>
      <w:tr w:rsidR="00381F00" w:rsidRPr="00381F00" w14:paraId="7C7E129E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7E29E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Management</w:t>
            </w:r>
          </w:p>
        </w:tc>
        <w:tc>
          <w:tcPr>
            <w:tcW w:w="0" w:type="auto"/>
            <w:vAlign w:val="center"/>
            <w:hideMark/>
          </w:tcPr>
          <w:p w14:paraId="0DBD86F1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Fully managed</w:t>
            </w:r>
          </w:p>
        </w:tc>
        <w:tc>
          <w:tcPr>
            <w:tcW w:w="0" w:type="auto"/>
            <w:vAlign w:val="center"/>
            <w:hideMark/>
          </w:tcPr>
          <w:p w14:paraId="3AEE803A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Fully managed</w:t>
            </w:r>
          </w:p>
        </w:tc>
        <w:tc>
          <w:tcPr>
            <w:tcW w:w="0" w:type="auto"/>
            <w:vAlign w:val="center"/>
            <w:hideMark/>
          </w:tcPr>
          <w:p w14:paraId="6AB9FF25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Self-managed</w:t>
            </w:r>
          </w:p>
        </w:tc>
      </w:tr>
      <w:tr w:rsidR="00381F00" w:rsidRPr="00381F00" w14:paraId="1C2E90C1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D31FC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Max Storage</w:t>
            </w:r>
          </w:p>
        </w:tc>
        <w:tc>
          <w:tcPr>
            <w:tcW w:w="0" w:type="auto"/>
            <w:vAlign w:val="center"/>
            <w:hideMark/>
          </w:tcPr>
          <w:p w14:paraId="28934A51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Up to 4 TB</w:t>
            </w:r>
          </w:p>
        </w:tc>
        <w:tc>
          <w:tcPr>
            <w:tcW w:w="0" w:type="auto"/>
            <w:vAlign w:val="center"/>
            <w:hideMark/>
          </w:tcPr>
          <w:p w14:paraId="3596E0FD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Up to 16 TB</w:t>
            </w:r>
          </w:p>
        </w:tc>
        <w:tc>
          <w:tcPr>
            <w:tcW w:w="0" w:type="auto"/>
            <w:vAlign w:val="center"/>
            <w:hideMark/>
          </w:tcPr>
          <w:p w14:paraId="78422266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64 TB+</w:t>
            </w:r>
          </w:p>
        </w:tc>
      </w:tr>
      <w:tr w:rsidR="00381F00" w:rsidRPr="00381F00" w14:paraId="129F0338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3EC98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 xml:space="preserve">Max </w:t>
            </w:r>
            <w:proofErr w:type="spellStart"/>
            <w:r w:rsidRPr="00381F00">
              <w:rPr>
                <w:lang w:val="en-US" w:eastAsia="ar-SA"/>
              </w:rPr>
              <w:t>vCores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484AB4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14:paraId="4B6699CE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14:paraId="3A275970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128+</w:t>
            </w:r>
          </w:p>
        </w:tc>
      </w:tr>
      <w:tr w:rsidR="00381F00" w:rsidRPr="00381F00" w14:paraId="69A77047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B3389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Max Memory</w:t>
            </w:r>
          </w:p>
        </w:tc>
        <w:tc>
          <w:tcPr>
            <w:tcW w:w="0" w:type="auto"/>
            <w:vAlign w:val="center"/>
            <w:hideMark/>
          </w:tcPr>
          <w:p w14:paraId="550517D0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~500 GB</w:t>
            </w:r>
          </w:p>
        </w:tc>
        <w:tc>
          <w:tcPr>
            <w:tcW w:w="0" w:type="auto"/>
            <w:vAlign w:val="center"/>
            <w:hideMark/>
          </w:tcPr>
          <w:p w14:paraId="3F6F68F2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~700 GB</w:t>
            </w:r>
          </w:p>
        </w:tc>
        <w:tc>
          <w:tcPr>
            <w:tcW w:w="0" w:type="auto"/>
            <w:vAlign w:val="center"/>
            <w:hideMark/>
          </w:tcPr>
          <w:p w14:paraId="3019D259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4 TB+</w:t>
            </w:r>
          </w:p>
        </w:tc>
      </w:tr>
      <w:tr w:rsidR="00381F00" w:rsidRPr="00381F00" w14:paraId="0C4DE018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B4CBA" w14:textId="77777777" w:rsidR="00381F00" w:rsidRPr="00381F00" w:rsidRDefault="00381F00" w:rsidP="00381F00">
            <w:pPr>
              <w:rPr>
                <w:lang w:val="en-US" w:eastAsia="ar-SA"/>
              </w:rPr>
            </w:pPr>
            <w:proofErr w:type="spellStart"/>
            <w:r w:rsidRPr="00381F00">
              <w:rPr>
                <w:lang w:val="en-US" w:eastAsia="ar-SA"/>
              </w:rPr>
              <w:t>TempDB</w:t>
            </w:r>
            <w:proofErr w:type="spellEnd"/>
            <w:r w:rsidRPr="00381F00">
              <w:rPr>
                <w:lang w:val="en-US" w:eastAsia="ar-SA"/>
              </w:rPr>
              <w:t xml:space="preserve"> size</w:t>
            </w:r>
          </w:p>
        </w:tc>
        <w:tc>
          <w:tcPr>
            <w:tcW w:w="0" w:type="auto"/>
            <w:vAlign w:val="center"/>
            <w:hideMark/>
          </w:tcPr>
          <w:p w14:paraId="160B5BDB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32 GB</w:t>
            </w:r>
          </w:p>
        </w:tc>
        <w:tc>
          <w:tcPr>
            <w:tcW w:w="0" w:type="auto"/>
            <w:vAlign w:val="center"/>
            <w:hideMark/>
          </w:tcPr>
          <w:p w14:paraId="4CCFA3B2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1 TB</w:t>
            </w:r>
          </w:p>
        </w:tc>
        <w:tc>
          <w:tcPr>
            <w:tcW w:w="0" w:type="auto"/>
            <w:vAlign w:val="center"/>
            <w:hideMark/>
          </w:tcPr>
          <w:p w14:paraId="54C7B3E9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Custom</w:t>
            </w:r>
          </w:p>
        </w:tc>
      </w:tr>
      <w:tr w:rsidR="00381F00" w:rsidRPr="00381F00" w14:paraId="72F24638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AA228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High Availability</w:t>
            </w:r>
          </w:p>
        </w:tc>
        <w:tc>
          <w:tcPr>
            <w:tcW w:w="0" w:type="auto"/>
            <w:vAlign w:val="center"/>
            <w:hideMark/>
          </w:tcPr>
          <w:p w14:paraId="214B9D2B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Built-in</w:t>
            </w:r>
          </w:p>
        </w:tc>
        <w:tc>
          <w:tcPr>
            <w:tcW w:w="0" w:type="auto"/>
            <w:vAlign w:val="center"/>
            <w:hideMark/>
          </w:tcPr>
          <w:p w14:paraId="6CD93CC8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Built-in</w:t>
            </w:r>
          </w:p>
        </w:tc>
        <w:tc>
          <w:tcPr>
            <w:tcW w:w="0" w:type="auto"/>
            <w:vAlign w:val="center"/>
            <w:hideMark/>
          </w:tcPr>
          <w:p w14:paraId="64FDAD67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Configure manually</w:t>
            </w:r>
          </w:p>
        </w:tc>
      </w:tr>
      <w:tr w:rsidR="00381F00" w:rsidRPr="00381F00" w14:paraId="69E5F758" w14:textId="77777777" w:rsidTr="00381F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CD192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14:paraId="7680B85C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SaaS apps, new apps</w:t>
            </w:r>
          </w:p>
        </w:tc>
        <w:tc>
          <w:tcPr>
            <w:tcW w:w="0" w:type="auto"/>
            <w:vAlign w:val="center"/>
            <w:hideMark/>
          </w:tcPr>
          <w:p w14:paraId="432D97F5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Lift-and-shift with less change</w:t>
            </w:r>
          </w:p>
        </w:tc>
        <w:tc>
          <w:tcPr>
            <w:tcW w:w="0" w:type="auto"/>
            <w:vAlign w:val="center"/>
            <w:hideMark/>
          </w:tcPr>
          <w:p w14:paraId="472B79A1" w14:textId="77777777" w:rsidR="00381F00" w:rsidRPr="00381F00" w:rsidRDefault="00381F00" w:rsidP="00381F00">
            <w:pPr>
              <w:rPr>
                <w:lang w:val="en-US" w:eastAsia="ar-SA"/>
              </w:rPr>
            </w:pPr>
            <w:r w:rsidRPr="00381F00">
              <w:rPr>
                <w:lang w:val="en-US" w:eastAsia="ar-SA"/>
              </w:rPr>
              <w:t>Legacy, full control, custom SQL Server</w:t>
            </w:r>
          </w:p>
        </w:tc>
      </w:tr>
    </w:tbl>
    <w:p w14:paraId="56B41C11" w14:textId="77777777" w:rsidR="00381F00" w:rsidRDefault="00381F00" w:rsidP="00B9650F">
      <w:pPr>
        <w:rPr>
          <w:lang w:val="en-US" w:eastAsia="ar-SA"/>
        </w:rPr>
      </w:pPr>
    </w:p>
    <w:p w14:paraId="58E5BF8D" w14:textId="310A7DED" w:rsidR="004B45B2" w:rsidRDefault="004B45B2" w:rsidP="004B45B2">
      <w:pPr>
        <w:pStyle w:val="Heading1"/>
        <w:spacing w:before="120" w:after="120"/>
        <w:rPr>
          <w:rFonts w:ascii="Calibri" w:hAnsi="Calibri" w:cs="Calibri"/>
        </w:rPr>
      </w:pPr>
      <w:bookmarkStart w:id="25" w:name="_Toc203810761"/>
      <w:r>
        <w:rPr>
          <w:rFonts w:ascii="Calibri" w:hAnsi="Calibri" w:cs="Calibri"/>
        </w:rPr>
        <w:t>Postgres SQL MIGRATION</w:t>
      </w:r>
      <w:bookmarkEnd w:id="25"/>
      <w:r>
        <w:rPr>
          <w:rFonts w:ascii="Calibri" w:hAnsi="Calibri" w:cs="Calibri"/>
        </w:rPr>
        <w:t xml:space="preserve"> </w:t>
      </w:r>
    </w:p>
    <w:p w14:paraId="2D186B39" w14:textId="77777777" w:rsidR="004B45B2" w:rsidRDefault="004B45B2" w:rsidP="004B45B2">
      <w:pPr>
        <w:rPr>
          <w:lang w:val="en-US" w:eastAsia="ar-SA"/>
        </w:rPr>
      </w:pPr>
    </w:p>
    <w:p w14:paraId="0C40891C" w14:textId="5F8E6B22" w:rsidR="006B4DE9" w:rsidRDefault="006B4DE9" w:rsidP="004B45B2">
      <w:pPr>
        <w:rPr>
          <w:lang w:val="en-US" w:eastAsia="ar-SA"/>
        </w:rPr>
      </w:pPr>
      <w:r w:rsidRPr="006B4DE9">
        <w:rPr>
          <w:lang w:val="en-US" w:eastAsia="ar-SA"/>
        </w:rPr>
        <w:t>https://www.youtube.com/watch?v=9BEkSrJU0hM</w:t>
      </w:r>
    </w:p>
    <w:p w14:paraId="10BE417E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Here’s a </w:t>
      </w:r>
      <w:r w:rsidRPr="004B45B2">
        <w:rPr>
          <w:b/>
          <w:bCs/>
          <w:lang w:val="en-US" w:eastAsia="ar-SA"/>
        </w:rPr>
        <w:t>step-by-step guide</w:t>
      </w:r>
      <w:r w:rsidRPr="004B45B2">
        <w:rPr>
          <w:lang w:val="en-US" w:eastAsia="ar-SA"/>
        </w:rPr>
        <w:t xml:space="preserve"> to migrate an </w:t>
      </w:r>
      <w:r w:rsidRPr="004B45B2">
        <w:rPr>
          <w:b/>
          <w:bCs/>
          <w:lang w:val="en-US" w:eastAsia="ar-SA"/>
        </w:rPr>
        <w:t>on-premises PostgreSQL database to Azure Database for PostgreSQL</w:t>
      </w:r>
      <w:r w:rsidRPr="004B45B2">
        <w:rPr>
          <w:lang w:val="en-US" w:eastAsia="ar-SA"/>
        </w:rPr>
        <w:t xml:space="preserve"> (Single Server, Flexible Server, or Hyperscale - </w:t>
      </w:r>
      <w:proofErr w:type="spellStart"/>
      <w:r w:rsidRPr="004B45B2">
        <w:rPr>
          <w:lang w:val="en-US" w:eastAsia="ar-SA"/>
        </w:rPr>
        <w:t>Citus</w:t>
      </w:r>
      <w:proofErr w:type="spellEnd"/>
      <w:r w:rsidRPr="004B45B2">
        <w:rPr>
          <w:lang w:val="en-US" w:eastAsia="ar-SA"/>
        </w:rPr>
        <w:t>):</w:t>
      </w:r>
    </w:p>
    <w:p w14:paraId="6DE32A01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4A8DF247">
          <v:rect id="_x0000_i1219" style="width:0;height:1.5pt" o:hralign="center" o:hrstd="t" o:hr="t" fillcolor="#a0a0a0" stroked="f"/>
        </w:pict>
      </w:r>
    </w:p>
    <w:p w14:paraId="3ECF6126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✅</w:t>
      </w:r>
      <w:r w:rsidRPr="004B45B2">
        <w:rPr>
          <w:b/>
          <w:bCs/>
          <w:lang w:val="en-US" w:eastAsia="ar-SA"/>
        </w:rPr>
        <w:t xml:space="preserve"> Step-by-Step Migration from On-Prem PostgreSQL to Azure PostgreSQL</w:t>
      </w:r>
    </w:p>
    <w:p w14:paraId="34CEC127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429457D3">
          <v:rect id="_x0000_i1220" style="width:0;height:1.5pt" o:hralign="center" o:hrstd="t" o:hr="t" fillcolor="#a0a0a0" stroked="f"/>
        </w:pict>
      </w:r>
    </w:p>
    <w:p w14:paraId="7AD4C08B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4B45B2">
        <w:rPr>
          <w:b/>
          <w:bCs/>
          <w:lang w:val="en-US" w:eastAsia="ar-SA"/>
        </w:rPr>
        <w:t xml:space="preserve"> Step 1: Prerequisites</w:t>
      </w:r>
    </w:p>
    <w:p w14:paraId="4EEB8A5C" w14:textId="77777777" w:rsidR="004B45B2" w:rsidRPr="004B45B2" w:rsidRDefault="004B45B2" w:rsidP="004B45B2">
      <w:pPr>
        <w:numPr>
          <w:ilvl w:val="0"/>
          <w:numId w:val="253"/>
        </w:numPr>
        <w:rPr>
          <w:lang w:val="en-US" w:eastAsia="ar-SA"/>
        </w:rPr>
      </w:pPr>
      <w:r w:rsidRPr="004B45B2">
        <w:rPr>
          <w:rFonts w:ascii="Segoe UI Symbol" w:hAnsi="Segoe UI Symbol" w:cs="Segoe UI Symbol"/>
          <w:lang w:val="en-US" w:eastAsia="ar-SA"/>
        </w:rPr>
        <w:t>✔</w:t>
      </w:r>
      <w:r w:rsidRPr="004B45B2">
        <w:rPr>
          <w:lang w:val="en-US" w:eastAsia="ar-SA"/>
        </w:rPr>
        <w:t xml:space="preserve"> Confirm PostgreSQL version compatibility with Azure PostgreSQL.</w:t>
      </w:r>
    </w:p>
    <w:p w14:paraId="3D27BA9F" w14:textId="77777777" w:rsidR="004B45B2" w:rsidRPr="004B45B2" w:rsidRDefault="004B45B2" w:rsidP="004B45B2">
      <w:pPr>
        <w:numPr>
          <w:ilvl w:val="0"/>
          <w:numId w:val="253"/>
        </w:numPr>
        <w:rPr>
          <w:lang w:val="en-US" w:eastAsia="ar-SA"/>
        </w:rPr>
      </w:pPr>
      <w:r w:rsidRPr="004B45B2">
        <w:rPr>
          <w:rFonts w:ascii="Segoe UI Symbol" w:hAnsi="Segoe UI Symbol" w:cs="Segoe UI Symbol"/>
          <w:lang w:val="en-US" w:eastAsia="ar-SA"/>
        </w:rPr>
        <w:t>✔</w:t>
      </w:r>
      <w:r w:rsidRPr="004B45B2">
        <w:rPr>
          <w:lang w:val="en-US" w:eastAsia="ar-SA"/>
        </w:rPr>
        <w:t xml:space="preserve"> Install tools:</w:t>
      </w:r>
    </w:p>
    <w:p w14:paraId="382F3F60" w14:textId="77777777" w:rsidR="004B45B2" w:rsidRPr="004B45B2" w:rsidRDefault="004B45B2" w:rsidP="004B45B2">
      <w:pPr>
        <w:numPr>
          <w:ilvl w:val="1"/>
          <w:numId w:val="253"/>
        </w:numPr>
        <w:rPr>
          <w:lang w:val="en-US" w:eastAsia="ar-SA"/>
        </w:rPr>
      </w:pPr>
      <w:proofErr w:type="spellStart"/>
      <w:r w:rsidRPr="004B45B2">
        <w:rPr>
          <w:lang w:val="en-US" w:eastAsia="ar-SA"/>
        </w:rPr>
        <w:t>pg_dump</w:t>
      </w:r>
      <w:proofErr w:type="spellEnd"/>
      <w:r w:rsidRPr="004B45B2">
        <w:rPr>
          <w:lang w:val="en-US" w:eastAsia="ar-SA"/>
        </w:rPr>
        <w:t xml:space="preserve">, </w:t>
      </w:r>
      <w:proofErr w:type="spellStart"/>
      <w:r w:rsidRPr="004B45B2">
        <w:rPr>
          <w:lang w:val="en-US" w:eastAsia="ar-SA"/>
        </w:rPr>
        <w:t>pg_restore</w:t>
      </w:r>
      <w:proofErr w:type="spellEnd"/>
      <w:r w:rsidRPr="004B45B2">
        <w:rPr>
          <w:lang w:val="en-US" w:eastAsia="ar-SA"/>
        </w:rPr>
        <w:t xml:space="preserve">, </w:t>
      </w:r>
      <w:proofErr w:type="spellStart"/>
      <w:r w:rsidRPr="004B45B2">
        <w:rPr>
          <w:lang w:val="en-US" w:eastAsia="ar-SA"/>
        </w:rPr>
        <w:t>psql</w:t>
      </w:r>
      <w:proofErr w:type="spellEnd"/>
    </w:p>
    <w:p w14:paraId="079F2902" w14:textId="77777777" w:rsidR="004B45B2" w:rsidRPr="004B45B2" w:rsidRDefault="004B45B2" w:rsidP="004B45B2">
      <w:pPr>
        <w:numPr>
          <w:ilvl w:val="1"/>
          <w:numId w:val="253"/>
        </w:numPr>
        <w:rPr>
          <w:lang w:val="en-US" w:eastAsia="ar-SA"/>
        </w:rPr>
      </w:pPr>
      <w:proofErr w:type="spellStart"/>
      <w:r w:rsidRPr="004B45B2">
        <w:rPr>
          <w:lang w:val="en-US" w:eastAsia="ar-SA"/>
        </w:rPr>
        <w:t>az</w:t>
      </w:r>
      <w:proofErr w:type="spellEnd"/>
      <w:r w:rsidRPr="004B45B2">
        <w:rPr>
          <w:lang w:val="en-US" w:eastAsia="ar-SA"/>
        </w:rPr>
        <w:t xml:space="preserve"> CLI</w:t>
      </w:r>
    </w:p>
    <w:p w14:paraId="7FF4F11D" w14:textId="77777777" w:rsidR="004B45B2" w:rsidRPr="004B45B2" w:rsidRDefault="004B45B2" w:rsidP="004B45B2">
      <w:pPr>
        <w:numPr>
          <w:ilvl w:val="1"/>
          <w:numId w:val="253"/>
        </w:numPr>
        <w:rPr>
          <w:lang w:val="en-US" w:eastAsia="ar-SA"/>
        </w:rPr>
      </w:pPr>
      <w:proofErr w:type="spellStart"/>
      <w:r w:rsidRPr="004B45B2">
        <w:rPr>
          <w:lang w:val="en-US" w:eastAsia="ar-SA"/>
        </w:rPr>
        <w:t>pgAdmin</w:t>
      </w:r>
      <w:proofErr w:type="spellEnd"/>
      <w:r w:rsidRPr="004B45B2">
        <w:rPr>
          <w:lang w:val="en-US" w:eastAsia="ar-SA"/>
        </w:rPr>
        <w:t xml:space="preserve"> (optional)</w:t>
      </w:r>
    </w:p>
    <w:p w14:paraId="72D2D8FF" w14:textId="77777777" w:rsidR="004B45B2" w:rsidRPr="004B45B2" w:rsidRDefault="004B45B2" w:rsidP="004B45B2">
      <w:pPr>
        <w:numPr>
          <w:ilvl w:val="0"/>
          <w:numId w:val="253"/>
        </w:numPr>
        <w:rPr>
          <w:lang w:val="en-US" w:eastAsia="ar-SA"/>
        </w:rPr>
      </w:pPr>
      <w:r w:rsidRPr="004B45B2">
        <w:rPr>
          <w:rFonts w:ascii="Segoe UI Symbol" w:hAnsi="Segoe UI Symbol" w:cs="Segoe UI Symbol"/>
          <w:lang w:val="en-US" w:eastAsia="ar-SA"/>
        </w:rPr>
        <w:lastRenderedPageBreak/>
        <w:t>✔</w:t>
      </w:r>
      <w:r w:rsidRPr="004B45B2">
        <w:rPr>
          <w:lang w:val="en-US" w:eastAsia="ar-SA"/>
        </w:rPr>
        <w:t xml:space="preserve"> Ensure firewall/network rules allow access from your IP or migration host to Azure PostgreSQL.</w:t>
      </w:r>
    </w:p>
    <w:p w14:paraId="1DDBAB65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4FF9FECF">
          <v:rect id="_x0000_i1221" style="width:0;height:1.5pt" o:hralign="center" o:hrstd="t" o:hr="t" fillcolor="#a0a0a0" stroked="f"/>
        </w:pict>
      </w:r>
    </w:p>
    <w:p w14:paraId="0F4B05CE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4B45B2">
        <w:rPr>
          <w:b/>
          <w:bCs/>
          <w:lang w:val="en-US" w:eastAsia="ar-SA"/>
        </w:rPr>
        <w:t xml:space="preserve"> Step 2: Prepare Azure PostgreSQL</w:t>
      </w:r>
    </w:p>
    <w:p w14:paraId="4C2A6795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Choose one of the following services:</w:t>
      </w:r>
    </w:p>
    <w:p w14:paraId="11D49E5E" w14:textId="77777777" w:rsidR="004B45B2" w:rsidRPr="004B45B2" w:rsidRDefault="004B45B2" w:rsidP="004B45B2">
      <w:pPr>
        <w:numPr>
          <w:ilvl w:val="0"/>
          <w:numId w:val="254"/>
        </w:numPr>
        <w:rPr>
          <w:lang w:val="en-US" w:eastAsia="ar-SA"/>
        </w:rPr>
      </w:pPr>
      <w:r w:rsidRPr="004B45B2">
        <w:rPr>
          <w:b/>
          <w:bCs/>
          <w:lang w:val="en-US" w:eastAsia="ar-SA"/>
        </w:rPr>
        <w:t>Flexible Server</w:t>
      </w:r>
      <w:r w:rsidRPr="004B45B2">
        <w:rPr>
          <w:lang w:val="en-US" w:eastAsia="ar-SA"/>
        </w:rPr>
        <w:t xml:space="preserve"> </w:t>
      </w:r>
      <w:r w:rsidRPr="004B45B2">
        <w:rPr>
          <w:i/>
          <w:iCs/>
          <w:lang w:val="en-US" w:eastAsia="ar-SA"/>
        </w:rPr>
        <w:t>(Recommended)</w:t>
      </w:r>
      <w:r w:rsidRPr="004B45B2">
        <w:rPr>
          <w:lang w:val="en-US" w:eastAsia="ar-SA"/>
        </w:rPr>
        <w:t xml:space="preserve"> – Best for most workloads.</w:t>
      </w:r>
    </w:p>
    <w:p w14:paraId="24CC2A75" w14:textId="77777777" w:rsidR="004B45B2" w:rsidRPr="004B45B2" w:rsidRDefault="004B45B2" w:rsidP="004B45B2">
      <w:pPr>
        <w:numPr>
          <w:ilvl w:val="0"/>
          <w:numId w:val="254"/>
        </w:numPr>
        <w:rPr>
          <w:lang w:val="en-US" w:eastAsia="ar-SA"/>
        </w:rPr>
      </w:pPr>
      <w:r w:rsidRPr="004B45B2">
        <w:rPr>
          <w:b/>
          <w:bCs/>
          <w:lang w:val="en-US" w:eastAsia="ar-SA"/>
        </w:rPr>
        <w:t>Single Server</w:t>
      </w:r>
      <w:r w:rsidRPr="004B45B2">
        <w:rPr>
          <w:lang w:val="en-US" w:eastAsia="ar-SA"/>
        </w:rPr>
        <w:t xml:space="preserve"> </w:t>
      </w:r>
      <w:r w:rsidRPr="004B45B2">
        <w:rPr>
          <w:i/>
          <w:iCs/>
          <w:lang w:val="en-US" w:eastAsia="ar-SA"/>
        </w:rPr>
        <w:t>(Deprecated for new use)</w:t>
      </w:r>
      <w:r w:rsidRPr="004B45B2">
        <w:rPr>
          <w:lang w:val="en-US" w:eastAsia="ar-SA"/>
        </w:rPr>
        <w:t xml:space="preserve"> – Still supported.</w:t>
      </w:r>
    </w:p>
    <w:p w14:paraId="478587B8" w14:textId="77777777" w:rsidR="004B45B2" w:rsidRPr="004B45B2" w:rsidRDefault="004B45B2" w:rsidP="004B45B2">
      <w:pPr>
        <w:numPr>
          <w:ilvl w:val="0"/>
          <w:numId w:val="254"/>
        </w:numPr>
        <w:rPr>
          <w:lang w:val="en-US" w:eastAsia="ar-SA"/>
        </w:rPr>
      </w:pPr>
      <w:r w:rsidRPr="004B45B2">
        <w:rPr>
          <w:b/>
          <w:bCs/>
          <w:lang w:val="en-US" w:eastAsia="ar-SA"/>
        </w:rPr>
        <w:t>Hyperscale (</w:t>
      </w:r>
      <w:proofErr w:type="spellStart"/>
      <w:r w:rsidRPr="004B45B2">
        <w:rPr>
          <w:b/>
          <w:bCs/>
          <w:lang w:val="en-US" w:eastAsia="ar-SA"/>
        </w:rPr>
        <w:t>Citus</w:t>
      </w:r>
      <w:proofErr w:type="spellEnd"/>
      <w:r w:rsidRPr="004B45B2">
        <w:rPr>
          <w:b/>
          <w:bCs/>
          <w:lang w:val="en-US" w:eastAsia="ar-SA"/>
        </w:rPr>
        <w:t>)</w:t>
      </w:r>
      <w:r w:rsidRPr="004B45B2">
        <w:rPr>
          <w:lang w:val="en-US" w:eastAsia="ar-SA"/>
        </w:rPr>
        <w:t xml:space="preserve"> – For high scale, distributed workloads.</w:t>
      </w:r>
    </w:p>
    <w:p w14:paraId="68B4870A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Provision using:</w:t>
      </w:r>
    </w:p>
    <w:p w14:paraId="70AD8BBB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4CD683DD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5C8D83BC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az</w:t>
      </w:r>
      <w:proofErr w:type="spellEnd"/>
      <w:r w:rsidRPr="004B45B2">
        <w:rPr>
          <w:lang w:val="en-US" w:eastAsia="ar-SA"/>
        </w:rPr>
        <w:t xml:space="preserve"> </w:t>
      </w:r>
      <w:proofErr w:type="spellStart"/>
      <w:r w:rsidRPr="004B45B2">
        <w:rPr>
          <w:lang w:val="en-US" w:eastAsia="ar-SA"/>
        </w:rPr>
        <w:t>postgres</w:t>
      </w:r>
      <w:proofErr w:type="spellEnd"/>
      <w:r w:rsidRPr="004B45B2">
        <w:rPr>
          <w:lang w:val="en-US" w:eastAsia="ar-SA"/>
        </w:rPr>
        <w:t xml:space="preserve"> </w:t>
      </w:r>
      <w:proofErr w:type="gramStart"/>
      <w:r w:rsidRPr="004B45B2">
        <w:rPr>
          <w:lang w:val="en-US" w:eastAsia="ar-SA"/>
        </w:rPr>
        <w:t>flexible-server</w:t>
      </w:r>
      <w:proofErr w:type="gramEnd"/>
      <w:r w:rsidRPr="004B45B2">
        <w:rPr>
          <w:lang w:val="en-US" w:eastAsia="ar-SA"/>
        </w:rPr>
        <w:t xml:space="preserve"> create \</w:t>
      </w:r>
    </w:p>
    <w:p w14:paraId="3C03A3F4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--name </w:t>
      </w:r>
      <w:proofErr w:type="spellStart"/>
      <w:r w:rsidRPr="004B45B2">
        <w:rPr>
          <w:lang w:val="en-US" w:eastAsia="ar-SA"/>
        </w:rPr>
        <w:t>mypgserver</w:t>
      </w:r>
      <w:proofErr w:type="spellEnd"/>
      <w:r w:rsidRPr="004B45B2">
        <w:rPr>
          <w:lang w:val="en-US" w:eastAsia="ar-SA"/>
        </w:rPr>
        <w:t xml:space="preserve"> \</w:t>
      </w:r>
    </w:p>
    <w:p w14:paraId="72B5AD9E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--resource-group </w:t>
      </w:r>
      <w:proofErr w:type="spellStart"/>
      <w:r w:rsidRPr="004B45B2">
        <w:rPr>
          <w:lang w:val="en-US" w:eastAsia="ar-SA"/>
        </w:rPr>
        <w:t>myresourcegroup</w:t>
      </w:r>
      <w:proofErr w:type="spellEnd"/>
      <w:r w:rsidRPr="004B45B2">
        <w:rPr>
          <w:lang w:val="en-US" w:eastAsia="ar-SA"/>
        </w:rPr>
        <w:t xml:space="preserve"> \</w:t>
      </w:r>
    </w:p>
    <w:p w14:paraId="3ED26868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--location </w:t>
      </w:r>
      <w:proofErr w:type="spellStart"/>
      <w:r w:rsidRPr="004B45B2">
        <w:rPr>
          <w:lang w:val="en-US" w:eastAsia="ar-SA"/>
        </w:rPr>
        <w:t>eastus</w:t>
      </w:r>
      <w:proofErr w:type="spellEnd"/>
      <w:r w:rsidRPr="004B45B2">
        <w:rPr>
          <w:lang w:val="en-US" w:eastAsia="ar-SA"/>
        </w:rPr>
        <w:t xml:space="preserve"> \</w:t>
      </w:r>
    </w:p>
    <w:p w14:paraId="28FC27BD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--admin-user </w:t>
      </w:r>
      <w:proofErr w:type="spellStart"/>
      <w:r w:rsidRPr="004B45B2">
        <w:rPr>
          <w:lang w:val="en-US" w:eastAsia="ar-SA"/>
        </w:rPr>
        <w:t>myadmin</w:t>
      </w:r>
      <w:proofErr w:type="spellEnd"/>
      <w:r w:rsidRPr="004B45B2">
        <w:rPr>
          <w:lang w:val="en-US" w:eastAsia="ar-SA"/>
        </w:rPr>
        <w:t xml:space="preserve"> \</w:t>
      </w:r>
    </w:p>
    <w:p w14:paraId="6C8D3BD9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--admin-password MyPassword123 \</w:t>
      </w:r>
    </w:p>
    <w:p w14:paraId="013DEAE6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</w:t>
      </w:r>
      <w:proofErr w:type="spellStart"/>
      <w:r w:rsidRPr="004B45B2">
        <w:rPr>
          <w:lang w:val="en-US" w:eastAsia="ar-SA"/>
        </w:rPr>
        <w:t>sku</w:t>
      </w:r>
      <w:proofErr w:type="spellEnd"/>
      <w:r w:rsidRPr="004B45B2">
        <w:rPr>
          <w:lang w:val="en-US" w:eastAsia="ar-SA"/>
        </w:rPr>
        <w:t>-name Standard_D2s_v3</w:t>
      </w:r>
    </w:p>
    <w:p w14:paraId="3F691ECB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Set up firewall:</w:t>
      </w:r>
    </w:p>
    <w:p w14:paraId="3ECF3627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2E5D4465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4B15A272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az</w:t>
      </w:r>
      <w:proofErr w:type="spellEnd"/>
      <w:r w:rsidRPr="004B45B2">
        <w:rPr>
          <w:lang w:val="en-US" w:eastAsia="ar-SA"/>
        </w:rPr>
        <w:t xml:space="preserve"> </w:t>
      </w:r>
      <w:proofErr w:type="spellStart"/>
      <w:r w:rsidRPr="004B45B2">
        <w:rPr>
          <w:lang w:val="en-US" w:eastAsia="ar-SA"/>
        </w:rPr>
        <w:t>postgres</w:t>
      </w:r>
      <w:proofErr w:type="spellEnd"/>
      <w:r w:rsidRPr="004B45B2">
        <w:rPr>
          <w:lang w:val="en-US" w:eastAsia="ar-SA"/>
        </w:rPr>
        <w:t xml:space="preserve"> flexible-server firewall-rule create \</w:t>
      </w:r>
    </w:p>
    <w:p w14:paraId="1805BB65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--resource-group </w:t>
      </w:r>
      <w:proofErr w:type="spellStart"/>
      <w:r w:rsidRPr="004B45B2">
        <w:rPr>
          <w:lang w:val="en-US" w:eastAsia="ar-SA"/>
        </w:rPr>
        <w:t>myresourcegroup</w:t>
      </w:r>
      <w:proofErr w:type="spellEnd"/>
      <w:r w:rsidRPr="004B45B2">
        <w:rPr>
          <w:lang w:val="en-US" w:eastAsia="ar-SA"/>
        </w:rPr>
        <w:t xml:space="preserve"> \</w:t>
      </w:r>
    </w:p>
    <w:p w14:paraId="2EF2CC36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--name </w:t>
      </w:r>
      <w:proofErr w:type="spellStart"/>
      <w:r w:rsidRPr="004B45B2">
        <w:rPr>
          <w:lang w:val="en-US" w:eastAsia="ar-SA"/>
        </w:rPr>
        <w:t>mypgserver</w:t>
      </w:r>
      <w:proofErr w:type="spellEnd"/>
      <w:r w:rsidRPr="004B45B2">
        <w:rPr>
          <w:lang w:val="en-US" w:eastAsia="ar-SA"/>
        </w:rPr>
        <w:t xml:space="preserve"> \</w:t>
      </w:r>
    </w:p>
    <w:p w14:paraId="33910823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--rule-name </w:t>
      </w:r>
      <w:proofErr w:type="spellStart"/>
      <w:proofErr w:type="gramStart"/>
      <w:r w:rsidRPr="004B45B2">
        <w:rPr>
          <w:lang w:val="en-US" w:eastAsia="ar-SA"/>
        </w:rPr>
        <w:t>AllowYourIP</w:t>
      </w:r>
      <w:proofErr w:type="spellEnd"/>
      <w:r w:rsidRPr="004B45B2">
        <w:rPr>
          <w:lang w:val="en-US" w:eastAsia="ar-SA"/>
        </w:rPr>
        <w:t xml:space="preserve"> \</w:t>
      </w:r>
      <w:proofErr w:type="gramEnd"/>
    </w:p>
    <w:p w14:paraId="5DF1FC5B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--start-</w:t>
      </w:r>
      <w:proofErr w:type="spellStart"/>
      <w:r w:rsidRPr="004B45B2">
        <w:rPr>
          <w:lang w:val="en-US" w:eastAsia="ar-SA"/>
        </w:rPr>
        <w:t>ip</w:t>
      </w:r>
      <w:proofErr w:type="spellEnd"/>
      <w:r w:rsidRPr="004B45B2">
        <w:rPr>
          <w:lang w:val="en-US" w:eastAsia="ar-SA"/>
        </w:rPr>
        <w:t>-address &lt;</w:t>
      </w:r>
      <w:proofErr w:type="spellStart"/>
      <w:r w:rsidRPr="004B45B2">
        <w:rPr>
          <w:lang w:val="en-US" w:eastAsia="ar-SA"/>
        </w:rPr>
        <w:t>your_ip</w:t>
      </w:r>
      <w:proofErr w:type="spellEnd"/>
      <w:r w:rsidRPr="004B45B2">
        <w:rPr>
          <w:lang w:val="en-US" w:eastAsia="ar-SA"/>
        </w:rPr>
        <w:t>&gt; \</w:t>
      </w:r>
    </w:p>
    <w:p w14:paraId="276B2080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  --end-</w:t>
      </w:r>
      <w:proofErr w:type="spellStart"/>
      <w:r w:rsidRPr="004B45B2">
        <w:rPr>
          <w:lang w:val="en-US" w:eastAsia="ar-SA"/>
        </w:rPr>
        <w:t>ip</w:t>
      </w:r>
      <w:proofErr w:type="spellEnd"/>
      <w:r w:rsidRPr="004B45B2">
        <w:rPr>
          <w:lang w:val="en-US" w:eastAsia="ar-SA"/>
        </w:rPr>
        <w:t>-address &lt;</w:t>
      </w:r>
      <w:proofErr w:type="spellStart"/>
      <w:r w:rsidRPr="004B45B2">
        <w:rPr>
          <w:lang w:val="en-US" w:eastAsia="ar-SA"/>
        </w:rPr>
        <w:t>your_ip</w:t>
      </w:r>
      <w:proofErr w:type="spellEnd"/>
      <w:r w:rsidRPr="004B45B2">
        <w:rPr>
          <w:lang w:val="en-US" w:eastAsia="ar-SA"/>
        </w:rPr>
        <w:t>&gt;</w:t>
      </w:r>
    </w:p>
    <w:p w14:paraId="53CAA87D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44B13E24">
          <v:rect id="_x0000_i1222" style="width:0;height:1.5pt" o:hralign="center" o:hrstd="t" o:hr="t" fillcolor="#a0a0a0" stroked="f"/>
        </w:pict>
      </w:r>
    </w:p>
    <w:p w14:paraId="20AEA305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lastRenderedPageBreak/>
        <w:t>🔹</w:t>
      </w:r>
      <w:r w:rsidRPr="004B45B2">
        <w:rPr>
          <w:b/>
          <w:bCs/>
          <w:lang w:val="en-US" w:eastAsia="ar-SA"/>
        </w:rPr>
        <w:t xml:space="preserve"> Step 3: Take Backup (Logical Export)</w:t>
      </w:r>
    </w:p>
    <w:p w14:paraId="66B0C7F6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🟢</w:t>
      </w:r>
      <w:r w:rsidRPr="004B45B2">
        <w:rPr>
          <w:b/>
          <w:bCs/>
          <w:lang w:val="en-US" w:eastAsia="ar-SA"/>
        </w:rPr>
        <w:t xml:space="preserve"> Option 1: For schema + data</w:t>
      </w:r>
    </w:p>
    <w:p w14:paraId="26F41DB5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7E246D76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5688375C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pg_dump</w:t>
      </w:r>
      <w:proofErr w:type="spellEnd"/>
      <w:r w:rsidRPr="004B45B2">
        <w:rPr>
          <w:lang w:val="en-US" w:eastAsia="ar-SA"/>
        </w:rPr>
        <w:t xml:space="preserve"> -h localhost -U </w:t>
      </w:r>
      <w:proofErr w:type="spellStart"/>
      <w:r w:rsidRPr="004B45B2">
        <w:rPr>
          <w:lang w:val="en-US" w:eastAsia="ar-SA"/>
        </w:rPr>
        <w:t>postgres</w:t>
      </w:r>
      <w:proofErr w:type="spellEnd"/>
      <w:r w:rsidRPr="004B45B2">
        <w:rPr>
          <w:lang w:val="en-US" w:eastAsia="ar-SA"/>
        </w:rPr>
        <w:t xml:space="preserve"> -d </w:t>
      </w:r>
      <w:proofErr w:type="spellStart"/>
      <w:r w:rsidRPr="004B45B2">
        <w:rPr>
          <w:lang w:val="en-US" w:eastAsia="ar-SA"/>
        </w:rPr>
        <w:t>sourcedb</w:t>
      </w:r>
      <w:proofErr w:type="spellEnd"/>
      <w:r w:rsidRPr="004B45B2">
        <w:rPr>
          <w:lang w:val="en-US" w:eastAsia="ar-SA"/>
        </w:rPr>
        <w:t xml:space="preserve"> -F c -f </w:t>
      </w:r>
      <w:proofErr w:type="spellStart"/>
      <w:proofErr w:type="gramStart"/>
      <w:r w:rsidRPr="004B45B2">
        <w:rPr>
          <w:lang w:val="en-US" w:eastAsia="ar-SA"/>
        </w:rPr>
        <w:t>sourcedb.backup</w:t>
      </w:r>
      <w:proofErr w:type="spellEnd"/>
      <w:proofErr w:type="gramEnd"/>
    </w:p>
    <w:p w14:paraId="42C0A90D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🟡</w:t>
      </w:r>
      <w:r w:rsidRPr="004B45B2">
        <w:rPr>
          <w:b/>
          <w:bCs/>
          <w:lang w:val="en-US" w:eastAsia="ar-SA"/>
        </w:rPr>
        <w:t xml:space="preserve"> Option 2: Schema only</w:t>
      </w:r>
    </w:p>
    <w:p w14:paraId="74222F63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5E80D6BC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0FBAC82F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pg_dump</w:t>
      </w:r>
      <w:proofErr w:type="spellEnd"/>
      <w:r w:rsidRPr="004B45B2">
        <w:rPr>
          <w:lang w:val="en-US" w:eastAsia="ar-SA"/>
        </w:rPr>
        <w:t xml:space="preserve"> -h localhost -U </w:t>
      </w:r>
      <w:proofErr w:type="spellStart"/>
      <w:r w:rsidRPr="004B45B2">
        <w:rPr>
          <w:lang w:val="en-US" w:eastAsia="ar-SA"/>
        </w:rPr>
        <w:t>postgres</w:t>
      </w:r>
      <w:proofErr w:type="spellEnd"/>
      <w:r w:rsidRPr="004B45B2">
        <w:rPr>
          <w:lang w:val="en-US" w:eastAsia="ar-SA"/>
        </w:rPr>
        <w:t xml:space="preserve"> -d </w:t>
      </w:r>
      <w:proofErr w:type="spellStart"/>
      <w:r w:rsidRPr="004B45B2">
        <w:rPr>
          <w:lang w:val="en-US" w:eastAsia="ar-SA"/>
        </w:rPr>
        <w:t>sourcedb</w:t>
      </w:r>
      <w:proofErr w:type="spellEnd"/>
      <w:r w:rsidRPr="004B45B2">
        <w:rPr>
          <w:lang w:val="en-US" w:eastAsia="ar-SA"/>
        </w:rPr>
        <w:t xml:space="preserve"> -s &gt; </w:t>
      </w:r>
      <w:proofErr w:type="spellStart"/>
      <w:r w:rsidRPr="004B45B2">
        <w:rPr>
          <w:lang w:val="en-US" w:eastAsia="ar-SA"/>
        </w:rPr>
        <w:t>schema.sql</w:t>
      </w:r>
      <w:proofErr w:type="spellEnd"/>
    </w:p>
    <w:p w14:paraId="0B9E7D68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🔵</w:t>
      </w:r>
      <w:r w:rsidRPr="004B45B2">
        <w:rPr>
          <w:b/>
          <w:bCs/>
          <w:lang w:val="en-US" w:eastAsia="ar-SA"/>
        </w:rPr>
        <w:t xml:space="preserve"> Option 3: Data only</w:t>
      </w:r>
    </w:p>
    <w:p w14:paraId="5A3DB973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0D00533D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6085F232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pg_dump</w:t>
      </w:r>
      <w:proofErr w:type="spellEnd"/>
      <w:r w:rsidRPr="004B45B2">
        <w:rPr>
          <w:lang w:val="en-US" w:eastAsia="ar-SA"/>
        </w:rPr>
        <w:t xml:space="preserve"> -h localhost -U </w:t>
      </w:r>
      <w:proofErr w:type="spellStart"/>
      <w:r w:rsidRPr="004B45B2">
        <w:rPr>
          <w:lang w:val="en-US" w:eastAsia="ar-SA"/>
        </w:rPr>
        <w:t>postgres</w:t>
      </w:r>
      <w:proofErr w:type="spellEnd"/>
      <w:r w:rsidRPr="004B45B2">
        <w:rPr>
          <w:lang w:val="en-US" w:eastAsia="ar-SA"/>
        </w:rPr>
        <w:t xml:space="preserve"> -d </w:t>
      </w:r>
      <w:proofErr w:type="spellStart"/>
      <w:r w:rsidRPr="004B45B2">
        <w:rPr>
          <w:lang w:val="en-US" w:eastAsia="ar-SA"/>
        </w:rPr>
        <w:t>sourcedb</w:t>
      </w:r>
      <w:proofErr w:type="spellEnd"/>
      <w:r w:rsidRPr="004B45B2">
        <w:rPr>
          <w:lang w:val="en-US" w:eastAsia="ar-SA"/>
        </w:rPr>
        <w:t xml:space="preserve"> -a &gt; </w:t>
      </w:r>
      <w:proofErr w:type="spellStart"/>
      <w:r w:rsidRPr="004B45B2">
        <w:rPr>
          <w:lang w:val="en-US" w:eastAsia="ar-SA"/>
        </w:rPr>
        <w:t>data.sql</w:t>
      </w:r>
      <w:proofErr w:type="spellEnd"/>
    </w:p>
    <w:p w14:paraId="0DA95A5C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5EA9B6FB">
          <v:rect id="_x0000_i1223" style="width:0;height:1.5pt" o:hralign="center" o:hrstd="t" o:hr="t" fillcolor="#a0a0a0" stroked="f"/>
        </w:pict>
      </w:r>
    </w:p>
    <w:p w14:paraId="34FC2801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4B45B2">
        <w:rPr>
          <w:b/>
          <w:bCs/>
          <w:lang w:val="en-US" w:eastAsia="ar-SA"/>
        </w:rPr>
        <w:t xml:space="preserve"> Step 4: Create Target Database in Azure</w:t>
      </w:r>
    </w:p>
    <w:p w14:paraId="48978B20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78C11F84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23E30371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psql</w:t>
      </w:r>
      <w:proofErr w:type="spellEnd"/>
      <w:r w:rsidRPr="004B45B2">
        <w:rPr>
          <w:lang w:val="en-US" w:eastAsia="ar-SA"/>
        </w:rPr>
        <w:t xml:space="preserve"> -h &lt;</w:t>
      </w:r>
      <w:proofErr w:type="spellStart"/>
      <w:r w:rsidRPr="004B45B2">
        <w:rPr>
          <w:lang w:val="en-US" w:eastAsia="ar-SA"/>
        </w:rPr>
        <w:t>az_host</w:t>
      </w:r>
      <w:proofErr w:type="spellEnd"/>
      <w:proofErr w:type="gramStart"/>
      <w:r w:rsidRPr="004B45B2">
        <w:rPr>
          <w:lang w:val="en-US" w:eastAsia="ar-SA"/>
        </w:rPr>
        <w:t>&gt;.postgres.database.azure.com</w:t>
      </w:r>
      <w:proofErr w:type="gramEnd"/>
      <w:r w:rsidRPr="004B45B2">
        <w:rPr>
          <w:lang w:val="en-US" w:eastAsia="ar-SA"/>
        </w:rPr>
        <w:t xml:space="preserve"> -U </w:t>
      </w:r>
      <w:proofErr w:type="spellStart"/>
      <w:r w:rsidRPr="004B45B2">
        <w:rPr>
          <w:lang w:val="en-US" w:eastAsia="ar-SA"/>
        </w:rPr>
        <w:t>myadmin@az_host</w:t>
      </w:r>
      <w:proofErr w:type="spellEnd"/>
      <w:r w:rsidRPr="004B45B2">
        <w:rPr>
          <w:lang w:val="en-US" w:eastAsia="ar-SA"/>
        </w:rPr>
        <w:t xml:space="preserve"> -d </w:t>
      </w:r>
      <w:proofErr w:type="spellStart"/>
      <w:r w:rsidRPr="004B45B2">
        <w:rPr>
          <w:lang w:val="en-US" w:eastAsia="ar-SA"/>
        </w:rPr>
        <w:t>postgres</w:t>
      </w:r>
      <w:proofErr w:type="spellEnd"/>
    </w:p>
    <w:p w14:paraId="5707BC86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CREATE DATABASE </w:t>
      </w:r>
      <w:proofErr w:type="spellStart"/>
      <w:proofErr w:type="gramStart"/>
      <w:r w:rsidRPr="004B45B2">
        <w:rPr>
          <w:lang w:val="en-US" w:eastAsia="ar-SA"/>
        </w:rPr>
        <w:t>targetdb</w:t>
      </w:r>
      <w:proofErr w:type="spellEnd"/>
      <w:r w:rsidRPr="004B45B2">
        <w:rPr>
          <w:lang w:val="en-US" w:eastAsia="ar-SA"/>
        </w:rPr>
        <w:t>;</w:t>
      </w:r>
      <w:proofErr w:type="gramEnd"/>
    </w:p>
    <w:p w14:paraId="5ED83C8A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2FDD9519">
          <v:rect id="_x0000_i1224" style="width:0;height:1.5pt" o:hralign="center" o:hrstd="t" o:hr="t" fillcolor="#a0a0a0" stroked="f"/>
        </w:pict>
      </w:r>
    </w:p>
    <w:p w14:paraId="28976E80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4B45B2">
        <w:rPr>
          <w:b/>
          <w:bCs/>
          <w:lang w:val="en-US" w:eastAsia="ar-SA"/>
        </w:rPr>
        <w:t xml:space="preserve"> Step 5: Restore into Azure PostgreSQL</w:t>
      </w:r>
    </w:p>
    <w:p w14:paraId="5476DB59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🟢</w:t>
      </w:r>
      <w:r w:rsidRPr="004B45B2">
        <w:rPr>
          <w:b/>
          <w:bCs/>
          <w:lang w:val="en-US" w:eastAsia="ar-SA"/>
        </w:rPr>
        <w:t xml:space="preserve"> Restore full backup:</w:t>
      </w:r>
    </w:p>
    <w:p w14:paraId="6EC9BDAC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4C7E4F3E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24B2DCC2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pg_restore</w:t>
      </w:r>
      <w:proofErr w:type="spellEnd"/>
      <w:r w:rsidRPr="004B45B2">
        <w:rPr>
          <w:lang w:val="en-US" w:eastAsia="ar-SA"/>
        </w:rPr>
        <w:t xml:space="preserve"> -h &lt;</w:t>
      </w:r>
      <w:proofErr w:type="spellStart"/>
      <w:r w:rsidRPr="004B45B2">
        <w:rPr>
          <w:lang w:val="en-US" w:eastAsia="ar-SA"/>
        </w:rPr>
        <w:t>az_host</w:t>
      </w:r>
      <w:proofErr w:type="spellEnd"/>
      <w:proofErr w:type="gramStart"/>
      <w:r w:rsidRPr="004B45B2">
        <w:rPr>
          <w:lang w:val="en-US" w:eastAsia="ar-SA"/>
        </w:rPr>
        <w:t>&gt;.postgres.database.azure.com</w:t>
      </w:r>
      <w:proofErr w:type="gramEnd"/>
      <w:r w:rsidRPr="004B45B2">
        <w:rPr>
          <w:lang w:val="en-US" w:eastAsia="ar-SA"/>
        </w:rPr>
        <w:t xml:space="preserve"> -U </w:t>
      </w:r>
      <w:proofErr w:type="spellStart"/>
      <w:r w:rsidRPr="004B45B2">
        <w:rPr>
          <w:lang w:val="en-US" w:eastAsia="ar-SA"/>
        </w:rPr>
        <w:t>myadmin@az_host</w:t>
      </w:r>
      <w:proofErr w:type="spellEnd"/>
      <w:r w:rsidRPr="004B45B2">
        <w:rPr>
          <w:lang w:val="en-US" w:eastAsia="ar-SA"/>
        </w:rPr>
        <w:t xml:space="preserve"> -d </w:t>
      </w:r>
      <w:proofErr w:type="spellStart"/>
      <w:r w:rsidRPr="004B45B2">
        <w:rPr>
          <w:lang w:val="en-US" w:eastAsia="ar-SA"/>
        </w:rPr>
        <w:t>targetdb</w:t>
      </w:r>
      <w:proofErr w:type="spellEnd"/>
      <w:r w:rsidRPr="004B45B2">
        <w:rPr>
          <w:lang w:val="en-US" w:eastAsia="ar-SA"/>
        </w:rPr>
        <w:t xml:space="preserve"> -c </w:t>
      </w:r>
      <w:proofErr w:type="spellStart"/>
      <w:proofErr w:type="gramStart"/>
      <w:r w:rsidRPr="004B45B2">
        <w:rPr>
          <w:lang w:val="en-US" w:eastAsia="ar-SA"/>
        </w:rPr>
        <w:t>sourcedb.backup</w:t>
      </w:r>
      <w:proofErr w:type="spellEnd"/>
      <w:proofErr w:type="gramEnd"/>
    </w:p>
    <w:p w14:paraId="7CCBD324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🟡</w:t>
      </w:r>
      <w:r w:rsidRPr="004B45B2">
        <w:rPr>
          <w:b/>
          <w:bCs/>
          <w:lang w:val="en-US" w:eastAsia="ar-SA"/>
        </w:rPr>
        <w:t xml:space="preserve"> Restore schema/data SQL:</w:t>
      </w:r>
    </w:p>
    <w:p w14:paraId="32701606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bash</w:t>
      </w:r>
    </w:p>
    <w:p w14:paraId="1109A718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lastRenderedPageBreak/>
        <w:t>CopyEdit</w:t>
      </w:r>
      <w:proofErr w:type="spellEnd"/>
    </w:p>
    <w:p w14:paraId="3A5BFF10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psql</w:t>
      </w:r>
      <w:proofErr w:type="spellEnd"/>
      <w:r w:rsidRPr="004B45B2">
        <w:rPr>
          <w:lang w:val="en-US" w:eastAsia="ar-SA"/>
        </w:rPr>
        <w:t xml:space="preserve"> -h &lt;</w:t>
      </w:r>
      <w:proofErr w:type="spellStart"/>
      <w:r w:rsidRPr="004B45B2">
        <w:rPr>
          <w:lang w:val="en-US" w:eastAsia="ar-SA"/>
        </w:rPr>
        <w:t>az_host</w:t>
      </w:r>
      <w:proofErr w:type="spellEnd"/>
      <w:proofErr w:type="gramStart"/>
      <w:r w:rsidRPr="004B45B2">
        <w:rPr>
          <w:lang w:val="en-US" w:eastAsia="ar-SA"/>
        </w:rPr>
        <w:t>&gt;.postgres.database.azure.com</w:t>
      </w:r>
      <w:proofErr w:type="gramEnd"/>
      <w:r w:rsidRPr="004B45B2">
        <w:rPr>
          <w:lang w:val="en-US" w:eastAsia="ar-SA"/>
        </w:rPr>
        <w:t xml:space="preserve"> -U </w:t>
      </w:r>
      <w:proofErr w:type="spellStart"/>
      <w:r w:rsidRPr="004B45B2">
        <w:rPr>
          <w:lang w:val="en-US" w:eastAsia="ar-SA"/>
        </w:rPr>
        <w:t>myadmin@az_host</w:t>
      </w:r>
      <w:proofErr w:type="spellEnd"/>
      <w:r w:rsidRPr="004B45B2">
        <w:rPr>
          <w:lang w:val="en-US" w:eastAsia="ar-SA"/>
        </w:rPr>
        <w:t xml:space="preserve"> -d </w:t>
      </w:r>
      <w:proofErr w:type="spellStart"/>
      <w:r w:rsidRPr="004B45B2">
        <w:rPr>
          <w:lang w:val="en-US" w:eastAsia="ar-SA"/>
        </w:rPr>
        <w:t>targetdb</w:t>
      </w:r>
      <w:proofErr w:type="spellEnd"/>
      <w:r w:rsidRPr="004B45B2">
        <w:rPr>
          <w:lang w:val="en-US" w:eastAsia="ar-SA"/>
        </w:rPr>
        <w:t xml:space="preserve"> -f </w:t>
      </w:r>
      <w:proofErr w:type="spellStart"/>
      <w:r w:rsidRPr="004B45B2">
        <w:rPr>
          <w:lang w:val="en-US" w:eastAsia="ar-SA"/>
        </w:rPr>
        <w:t>schema.sql</w:t>
      </w:r>
      <w:proofErr w:type="spellEnd"/>
    </w:p>
    <w:p w14:paraId="7654DD41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psql</w:t>
      </w:r>
      <w:proofErr w:type="spellEnd"/>
      <w:r w:rsidRPr="004B45B2">
        <w:rPr>
          <w:lang w:val="en-US" w:eastAsia="ar-SA"/>
        </w:rPr>
        <w:t xml:space="preserve"> -h &lt;</w:t>
      </w:r>
      <w:proofErr w:type="spellStart"/>
      <w:r w:rsidRPr="004B45B2">
        <w:rPr>
          <w:lang w:val="en-US" w:eastAsia="ar-SA"/>
        </w:rPr>
        <w:t>az_host</w:t>
      </w:r>
      <w:proofErr w:type="spellEnd"/>
      <w:proofErr w:type="gramStart"/>
      <w:r w:rsidRPr="004B45B2">
        <w:rPr>
          <w:lang w:val="en-US" w:eastAsia="ar-SA"/>
        </w:rPr>
        <w:t>&gt;.postgres.database.azure.com</w:t>
      </w:r>
      <w:proofErr w:type="gramEnd"/>
      <w:r w:rsidRPr="004B45B2">
        <w:rPr>
          <w:lang w:val="en-US" w:eastAsia="ar-SA"/>
        </w:rPr>
        <w:t xml:space="preserve"> -U </w:t>
      </w:r>
      <w:proofErr w:type="spellStart"/>
      <w:r w:rsidRPr="004B45B2">
        <w:rPr>
          <w:lang w:val="en-US" w:eastAsia="ar-SA"/>
        </w:rPr>
        <w:t>myadmin@az_host</w:t>
      </w:r>
      <w:proofErr w:type="spellEnd"/>
      <w:r w:rsidRPr="004B45B2">
        <w:rPr>
          <w:lang w:val="en-US" w:eastAsia="ar-SA"/>
        </w:rPr>
        <w:t xml:space="preserve"> -d </w:t>
      </w:r>
      <w:proofErr w:type="spellStart"/>
      <w:r w:rsidRPr="004B45B2">
        <w:rPr>
          <w:lang w:val="en-US" w:eastAsia="ar-SA"/>
        </w:rPr>
        <w:t>targetdb</w:t>
      </w:r>
      <w:proofErr w:type="spellEnd"/>
      <w:r w:rsidRPr="004B45B2">
        <w:rPr>
          <w:lang w:val="en-US" w:eastAsia="ar-SA"/>
        </w:rPr>
        <w:t xml:space="preserve"> -f </w:t>
      </w:r>
      <w:proofErr w:type="spellStart"/>
      <w:r w:rsidRPr="004B45B2">
        <w:rPr>
          <w:lang w:val="en-US" w:eastAsia="ar-SA"/>
        </w:rPr>
        <w:t>data.sql</w:t>
      </w:r>
      <w:proofErr w:type="spellEnd"/>
    </w:p>
    <w:p w14:paraId="30B8FBA7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62ADB8B8">
          <v:rect id="_x0000_i1225" style="width:0;height:1.5pt" o:hralign="center" o:hrstd="t" o:hr="t" fillcolor="#a0a0a0" stroked="f"/>
        </w:pict>
      </w:r>
    </w:p>
    <w:p w14:paraId="439B0504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4B45B2">
        <w:rPr>
          <w:b/>
          <w:bCs/>
          <w:lang w:val="en-US" w:eastAsia="ar-SA"/>
        </w:rPr>
        <w:t xml:space="preserve"> Step 6: Validate Migration</w:t>
      </w:r>
    </w:p>
    <w:p w14:paraId="2D1C5201" w14:textId="77777777" w:rsidR="004B45B2" w:rsidRPr="004B45B2" w:rsidRDefault="004B45B2" w:rsidP="004B45B2">
      <w:pPr>
        <w:numPr>
          <w:ilvl w:val="0"/>
          <w:numId w:val="255"/>
        </w:numPr>
        <w:rPr>
          <w:lang w:val="en-US" w:eastAsia="ar-SA"/>
        </w:rPr>
      </w:pPr>
      <w:r w:rsidRPr="004B45B2">
        <w:rPr>
          <w:lang w:val="en-US" w:eastAsia="ar-SA"/>
        </w:rPr>
        <w:t>Run data row counts:</w:t>
      </w:r>
    </w:p>
    <w:p w14:paraId="3282CB41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sql</w:t>
      </w:r>
      <w:proofErr w:type="spellEnd"/>
    </w:p>
    <w:p w14:paraId="5EBC3CC0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76737E2B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SELECT </w:t>
      </w:r>
      <w:proofErr w:type="gramStart"/>
      <w:r w:rsidRPr="004B45B2">
        <w:rPr>
          <w:lang w:val="en-US" w:eastAsia="ar-SA"/>
        </w:rPr>
        <w:t>COUNT(</w:t>
      </w:r>
      <w:proofErr w:type="gramEnd"/>
      <w:r w:rsidRPr="004B45B2">
        <w:rPr>
          <w:lang w:val="en-US" w:eastAsia="ar-SA"/>
        </w:rPr>
        <w:t xml:space="preserve">*) FROM </w:t>
      </w:r>
      <w:proofErr w:type="spellStart"/>
      <w:proofErr w:type="gramStart"/>
      <w:r w:rsidRPr="004B45B2">
        <w:rPr>
          <w:lang w:val="en-US" w:eastAsia="ar-SA"/>
        </w:rPr>
        <w:t>tablename</w:t>
      </w:r>
      <w:proofErr w:type="spellEnd"/>
      <w:r w:rsidRPr="004B45B2">
        <w:rPr>
          <w:lang w:val="en-US" w:eastAsia="ar-SA"/>
        </w:rPr>
        <w:t>;</w:t>
      </w:r>
      <w:proofErr w:type="gramEnd"/>
    </w:p>
    <w:p w14:paraId="47BC3174" w14:textId="77777777" w:rsidR="004B45B2" w:rsidRPr="004B45B2" w:rsidRDefault="004B45B2" w:rsidP="004B45B2">
      <w:pPr>
        <w:numPr>
          <w:ilvl w:val="0"/>
          <w:numId w:val="256"/>
        </w:numPr>
        <w:rPr>
          <w:lang w:val="en-US" w:eastAsia="ar-SA"/>
        </w:rPr>
      </w:pPr>
      <w:r w:rsidRPr="004B45B2">
        <w:rPr>
          <w:lang w:val="en-US" w:eastAsia="ar-SA"/>
        </w:rPr>
        <w:t>Test indexes, sequences, views, permissions, and extensions.</w:t>
      </w:r>
    </w:p>
    <w:p w14:paraId="19C21678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3D94667A">
          <v:rect id="_x0000_i1226" style="width:0;height:1.5pt" o:hralign="center" o:hrstd="t" o:hr="t" fillcolor="#a0a0a0" stroked="f"/>
        </w:pict>
      </w:r>
    </w:p>
    <w:p w14:paraId="45E4BF94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4B45B2">
        <w:rPr>
          <w:b/>
          <w:bCs/>
          <w:lang w:val="en-US" w:eastAsia="ar-SA"/>
        </w:rPr>
        <w:t xml:space="preserve"> Step 7: Update Applications</w:t>
      </w:r>
    </w:p>
    <w:p w14:paraId="73965D44" w14:textId="77777777" w:rsidR="004B45B2" w:rsidRPr="004B45B2" w:rsidRDefault="004B45B2" w:rsidP="004B45B2">
      <w:pPr>
        <w:numPr>
          <w:ilvl w:val="0"/>
          <w:numId w:val="257"/>
        </w:numPr>
        <w:rPr>
          <w:lang w:val="en-US" w:eastAsia="ar-SA"/>
        </w:rPr>
      </w:pPr>
      <w:r w:rsidRPr="004B45B2">
        <w:rPr>
          <w:lang w:val="en-US" w:eastAsia="ar-SA"/>
        </w:rPr>
        <w:t>Change connection strings in apps to point to the new Azure PostgreSQL.</w:t>
      </w:r>
    </w:p>
    <w:p w14:paraId="6A84E500" w14:textId="77777777" w:rsidR="004B45B2" w:rsidRPr="004B45B2" w:rsidRDefault="004B45B2" w:rsidP="004B45B2">
      <w:pPr>
        <w:numPr>
          <w:ilvl w:val="0"/>
          <w:numId w:val="257"/>
        </w:numPr>
        <w:rPr>
          <w:lang w:val="en-US" w:eastAsia="ar-SA"/>
        </w:rPr>
      </w:pPr>
      <w:r w:rsidRPr="004B45B2">
        <w:rPr>
          <w:lang w:val="en-US" w:eastAsia="ar-SA"/>
        </w:rPr>
        <w:t>Example:</w:t>
      </w:r>
    </w:p>
    <w:p w14:paraId="07520F0A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makefile</w:t>
      </w:r>
      <w:proofErr w:type="spellEnd"/>
    </w:p>
    <w:p w14:paraId="7217A488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CopyEdit</w:t>
      </w:r>
      <w:proofErr w:type="spellEnd"/>
    </w:p>
    <w:p w14:paraId="100FF490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Host=myserver.postgres.database.azure.com</w:t>
      </w:r>
    </w:p>
    <w:p w14:paraId="4F25F53B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User=</w:t>
      </w:r>
      <w:proofErr w:type="spellStart"/>
      <w:r w:rsidRPr="004B45B2">
        <w:rPr>
          <w:lang w:val="en-US" w:eastAsia="ar-SA"/>
        </w:rPr>
        <w:t>myadmin@myserver</w:t>
      </w:r>
      <w:proofErr w:type="spellEnd"/>
    </w:p>
    <w:p w14:paraId="7E3DA5C2" w14:textId="77777777" w:rsidR="004B45B2" w:rsidRPr="004B45B2" w:rsidRDefault="004B45B2" w:rsidP="004B45B2">
      <w:pPr>
        <w:rPr>
          <w:lang w:val="en-US" w:eastAsia="ar-SA"/>
        </w:rPr>
      </w:pPr>
      <w:proofErr w:type="spellStart"/>
      <w:r w:rsidRPr="004B45B2">
        <w:rPr>
          <w:lang w:val="en-US" w:eastAsia="ar-SA"/>
        </w:rPr>
        <w:t>DBname</w:t>
      </w:r>
      <w:proofErr w:type="spellEnd"/>
      <w:r w:rsidRPr="004B45B2">
        <w:rPr>
          <w:lang w:val="en-US" w:eastAsia="ar-SA"/>
        </w:rPr>
        <w:t>=</w:t>
      </w:r>
      <w:proofErr w:type="spellStart"/>
      <w:r w:rsidRPr="004B45B2">
        <w:rPr>
          <w:lang w:val="en-US" w:eastAsia="ar-SA"/>
        </w:rPr>
        <w:t>targetdb</w:t>
      </w:r>
      <w:proofErr w:type="spellEnd"/>
    </w:p>
    <w:p w14:paraId="1E0CEEB4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Password=MyPassword123</w:t>
      </w:r>
    </w:p>
    <w:p w14:paraId="712E202B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Port=5432</w:t>
      </w:r>
    </w:p>
    <w:p w14:paraId="1194F4FB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SSL Mode=require</w:t>
      </w:r>
    </w:p>
    <w:p w14:paraId="1A86EF44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012C24ED">
          <v:rect id="_x0000_i1227" style="width:0;height:1.5pt" o:hralign="center" o:hrstd="t" o:hr="t" fillcolor="#a0a0a0" stroked="f"/>
        </w:pict>
      </w:r>
    </w:p>
    <w:p w14:paraId="4595D261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4B45B2">
        <w:rPr>
          <w:b/>
          <w:bCs/>
          <w:lang w:val="en-US" w:eastAsia="ar-SA"/>
        </w:rPr>
        <w:t xml:space="preserve"> Optional: Use Azure DMS (for online migration)</w:t>
      </w:r>
    </w:p>
    <w:p w14:paraId="1FB4A271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Azure Database Migration Service (DMS) supports minimal downtime migrations:</w:t>
      </w:r>
    </w:p>
    <w:p w14:paraId="6FC87C4D" w14:textId="77777777" w:rsidR="004B45B2" w:rsidRPr="004B45B2" w:rsidRDefault="004B45B2" w:rsidP="004B45B2">
      <w:pPr>
        <w:numPr>
          <w:ilvl w:val="0"/>
          <w:numId w:val="258"/>
        </w:numPr>
        <w:rPr>
          <w:lang w:val="en-US" w:eastAsia="ar-SA"/>
        </w:rPr>
      </w:pPr>
      <w:r w:rsidRPr="004B45B2">
        <w:rPr>
          <w:lang w:val="en-US" w:eastAsia="ar-SA"/>
        </w:rPr>
        <w:t>Create DMS Project in Azure</w:t>
      </w:r>
    </w:p>
    <w:p w14:paraId="7955791A" w14:textId="77777777" w:rsidR="004B45B2" w:rsidRPr="004B45B2" w:rsidRDefault="004B45B2" w:rsidP="004B45B2">
      <w:pPr>
        <w:numPr>
          <w:ilvl w:val="0"/>
          <w:numId w:val="258"/>
        </w:numPr>
        <w:rPr>
          <w:lang w:val="en-US" w:eastAsia="ar-SA"/>
        </w:rPr>
      </w:pPr>
      <w:r w:rsidRPr="004B45B2">
        <w:rPr>
          <w:lang w:val="en-US" w:eastAsia="ar-SA"/>
        </w:rPr>
        <w:t>Source: On-prem PostgreSQL</w:t>
      </w:r>
    </w:p>
    <w:p w14:paraId="5F13C045" w14:textId="77777777" w:rsidR="004B45B2" w:rsidRPr="004B45B2" w:rsidRDefault="004B45B2" w:rsidP="004B45B2">
      <w:pPr>
        <w:numPr>
          <w:ilvl w:val="0"/>
          <w:numId w:val="258"/>
        </w:numPr>
        <w:rPr>
          <w:lang w:val="en-US" w:eastAsia="ar-SA"/>
        </w:rPr>
      </w:pPr>
      <w:r w:rsidRPr="004B45B2">
        <w:rPr>
          <w:lang w:val="en-US" w:eastAsia="ar-SA"/>
        </w:rPr>
        <w:lastRenderedPageBreak/>
        <w:t>Target: Azure PostgreSQL</w:t>
      </w:r>
    </w:p>
    <w:p w14:paraId="13C41194" w14:textId="77777777" w:rsidR="004B45B2" w:rsidRPr="004B45B2" w:rsidRDefault="004B45B2" w:rsidP="004B45B2">
      <w:pPr>
        <w:numPr>
          <w:ilvl w:val="0"/>
          <w:numId w:val="258"/>
        </w:numPr>
        <w:rPr>
          <w:lang w:val="en-US" w:eastAsia="ar-SA"/>
        </w:rPr>
      </w:pPr>
      <w:r w:rsidRPr="004B45B2">
        <w:rPr>
          <w:lang w:val="en-US" w:eastAsia="ar-SA"/>
        </w:rPr>
        <w:t>Configure mapping and start migration</w:t>
      </w:r>
    </w:p>
    <w:p w14:paraId="63E30D91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159139F8">
          <v:rect id="_x0000_i1228" style="width:0;height:1.5pt" o:hralign="center" o:hrstd="t" o:hr="t" fillcolor="#a0a0a0" stroked="f"/>
        </w:pict>
      </w:r>
    </w:p>
    <w:p w14:paraId="188C535D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rFonts w:ascii="Segoe UI Symbol" w:hAnsi="Segoe UI Symbol" w:cs="Segoe UI Symbol"/>
          <w:b/>
          <w:bCs/>
          <w:lang w:val="en-US" w:eastAsia="ar-SA"/>
        </w:rPr>
        <w:t>🛠</w:t>
      </w:r>
      <w:r w:rsidRPr="004B45B2">
        <w:rPr>
          <w:b/>
          <w:bCs/>
          <w:lang w:val="en-US" w:eastAsia="ar-SA"/>
        </w:rPr>
        <w:t xml:space="preserve"> Tools Recap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3199"/>
      </w:tblGrid>
      <w:tr w:rsidR="004B45B2" w:rsidRPr="004B45B2" w14:paraId="02864F00" w14:textId="77777777" w:rsidTr="004B45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66C889" w14:textId="77777777" w:rsidR="004B45B2" w:rsidRPr="004B45B2" w:rsidRDefault="004B45B2" w:rsidP="004B45B2">
            <w:pPr>
              <w:rPr>
                <w:b/>
                <w:bCs/>
                <w:lang w:val="en-US" w:eastAsia="ar-SA"/>
              </w:rPr>
            </w:pPr>
            <w:r w:rsidRPr="004B45B2">
              <w:rPr>
                <w:b/>
                <w:bCs/>
                <w:lang w:val="en-US" w:eastAsia="ar-SA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342820FD" w14:textId="77777777" w:rsidR="004B45B2" w:rsidRPr="004B45B2" w:rsidRDefault="004B45B2" w:rsidP="004B45B2">
            <w:pPr>
              <w:rPr>
                <w:b/>
                <w:bCs/>
                <w:lang w:val="en-US" w:eastAsia="ar-SA"/>
              </w:rPr>
            </w:pPr>
            <w:r w:rsidRPr="004B45B2">
              <w:rPr>
                <w:b/>
                <w:bCs/>
                <w:lang w:val="en-US" w:eastAsia="ar-SA"/>
              </w:rPr>
              <w:t>Purpose</w:t>
            </w:r>
          </w:p>
        </w:tc>
      </w:tr>
      <w:tr w:rsidR="004B45B2" w:rsidRPr="004B45B2" w14:paraId="06687D44" w14:textId="77777777" w:rsidTr="004B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1523E" w14:textId="77777777" w:rsidR="004B45B2" w:rsidRPr="004B45B2" w:rsidRDefault="004B45B2" w:rsidP="004B45B2">
            <w:pPr>
              <w:rPr>
                <w:lang w:val="en-US" w:eastAsia="ar-SA"/>
              </w:rPr>
            </w:pPr>
            <w:proofErr w:type="spellStart"/>
            <w:r w:rsidRPr="004B45B2">
              <w:rPr>
                <w:lang w:val="en-US" w:eastAsia="ar-SA"/>
              </w:rPr>
              <w:t>pg_dump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0D0AE9" w14:textId="77777777" w:rsidR="004B45B2" w:rsidRPr="004B45B2" w:rsidRDefault="004B45B2" w:rsidP="004B45B2">
            <w:pPr>
              <w:rPr>
                <w:lang w:val="en-US" w:eastAsia="ar-SA"/>
              </w:rPr>
            </w:pPr>
            <w:r w:rsidRPr="004B45B2">
              <w:rPr>
                <w:lang w:val="en-US" w:eastAsia="ar-SA"/>
              </w:rPr>
              <w:t>Export PostgreSQL DB</w:t>
            </w:r>
          </w:p>
        </w:tc>
      </w:tr>
      <w:tr w:rsidR="004B45B2" w:rsidRPr="004B45B2" w14:paraId="391B59BD" w14:textId="77777777" w:rsidTr="004B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A4D67" w14:textId="77777777" w:rsidR="004B45B2" w:rsidRPr="004B45B2" w:rsidRDefault="004B45B2" w:rsidP="004B45B2">
            <w:pPr>
              <w:rPr>
                <w:lang w:val="en-US" w:eastAsia="ar-SA"/>
              </w:rPr>
            </w:pPr>
            <w:proofErr w:type="spellStart"/>
            <w:r w:rsidRPr="004B45B2">
              <w:rPr>
                <w:lang w:val="en-US" w:eastAsia="ar-SA"/>
              </w:rPr>
              <w:t>pg_restore</w:t>
            </w:r>
            <w:proofErr w:type="spellEnd"/>
            <w:r w:rsidRPr="004B45B2">
              <w:rPr>
                <w:lang w:val="en-US" w:eastAsia="ar-SA"/>
              </w:rPr>
              <w:t xml:space="preserve"> / </w:t>
            </w:r>
            <w:proofErr w:type="spellStart"/>
            <w:r w:rsidRPr="004B45B2">
              <w:rPr>
                <w:lang w:val="en-US" w:eastAsia="ar-SA"/>
              </w:rPr>
              <w:t>psql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984EFF" w14:textId="77777777" w:rsidR="004B45B2" w:rsidRPr="004B45B2" w:rsidRDefault="004B45B2" w:rsidP="004B45B2">
            <w:pPr>
              <w:rPr>
                <w:lang w:val="en-US" w:eastAsia="ar-SA"/>
              </w:rPr>
            </w:pPr>
            <w:r w:rsidRPr="004B45B2">
              <w:rPr>
                <w:lang w:val="en-US" w:eastAsia="ar-SA"/>
              </w:rPr>
              <w:t>Import to Azure PostgreSQL</w:t>
            </w:r>
          </w:p>
        </w:tc>
      </w:tr>
      <w:tr w:rsidR="004B45B2" w:rsidRPr="004B45B2" w14:paraId="59A64983" w14:textId="77777777" w:rsidTr="004B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4E7DFA" w14:textId="77777777" w:rsidR="004B45B2" w:rsidRPr="004B45B2" w:rsidRDefault="004B45B2" w:rsidP="004B45B2">
            <w:pPr>
              <w:rPr>
                <w:lang w:val="en-US" w:eastAsia="ar-SA"/>
              </w:rPr>
            </w:pPr>
            <w:proofErr w:type="spellStart"/>
            <w:r w:rsidRPr="004B45B2">
              <w:rPr>
                <w:lang w:val="en-US" w:eastAsia="ar-SA"/>
              </w:rPr>
              <w:t>az</w:t>
            </w:r>
            <w:proofErr w:type="spellEnd"/>
            <w:r w:rsidRPr="004B45B2">
              <w:rPr>
                <w:lang w:val="en-US" w:eastAsia="ar-SA"/>
              </w:rPr>
              <w:t xml:space="preserve"> CLI</w:t>
            </w:r>
          </w:p>
        </w:tc>
        <w:tc>
          <w:tcPr>
            <w:tcW w:w="0" w:type="auto"/>
            <w:vAlign w:val="center"/>
            <w:hideMark/>
          </w:tcPr>
          <w:p w14:paraId="0343C341" w14:textId="77777777" w:rsidR="004B45B2" w:rsidRPr="004B45B2" w:rsidRDefault="004B45B2" w:rsidP="004B45B2">
            <w:pPr>
              <w:rPr>
                <w:lang w:val="en-US" w:eastAsia="ar-SA"/>
              </w:rPr>
            </w:pPr>
            <w:r w:rsidRPr="004B45B2">
              <w:rPr>
                <w:lang w:val="en-US" w:eastAsia="ar-SA"/>
              </w:rPr>
              <w:t>Provision Azure DB and firewall</w:t>
            </w:r>
          </w:p>
        </w:tc>
      </w:tr>
      <w:tr w:rsidR="004B45B2" w:rsidRPr="004B45B2" w14:paraId="3FD00833" w14:textId="77777777" w:rsidTr="004B45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F0992" w14:textId="77777777" w:rsidR="004B45B2" w:rsidRPr="004B45B2" w:rsidRDefault="004B45B2" w:rsidP="004B45B2">
            <w:pPr>
              <w:rPr>
                <w:lang w:val="en-US" w:eastAsia="ar-SA"/>
              </w:rPr>
            </w:pPr>
            <w:r w:rsidRPr="004B45B2">
              <w:rPr>
                <w:lang w:val="en-US" w:eastAsia="ar-SA"/>
              </w:rPr>
              <w:t>Azure DMS</w:t>
            </w:r>
          </w:p>
        </w:tc>
        <w:tc>
          <w:tcPr>
            <w:tcW w:w="0" w:type="auto"/>
            <w:vAlign w:val="center"/>
            <w:hideMark/>
          </w:tcPr>
          <w:p w14:paraId="67FF14DB" w14:textId="77777777" w:rsidR="004B45B2" w:rsidRPr="004B45B2" w:rsidRDefault="004B45B2" w:rsidP="004B45B2">
            <w:pPr>
              <w:rPr>
                <w:lang w:val="en-US" w:eastAsia="ar-SA"/>
              </w:rPr>
            </w:pPr>
            <w:r w:rsidRPr="004B45B2">
              <w:rPr>
                <w:lang w:val="en-US" w:eastAsia="ar-SA"/>
              </w:rPr>
              <w:t>Online/minimal-downtime migration</w:t>
            </w:r>
          </w:p>
        </w:tc>
      </w:tr>
    </w:tbl>
    <w:p w14:paraId="2AD762EC" w14:textId="77777777" w:rsidR="004B45B2" w:rsidRPr="004B45B2" w:rsidRDefault="00000000" w:rsidP="004B45B2">
      <w:pPr>
        <w:rPr>
          <w:lang w:val="en-US" w:eastAsia="ar-SA"/>
        </w:rPr>
      </w:pPr>
      <w:r>
        <w:rPr>
          <w:lang w:val="en-US" w:eastAsia="ar-SA"/>
        </w:rPr>
        <w:pict w14:anchorId="7F699677">
          <v:rect id="_x0000_i1229" style="width:0;height:1.5pt" o:hralign="center" o:hrstd="t" o:hr="t" fillcolor="#a0a0a0" stroked="f"/>
        </w:pict>
      </w:r>
    </w:p>
    <w:p w14:paraId="23FABBC5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 xml:space="preserve">Would you like a </w:t>
      </w:r>
      <w:r w:rsidRPr="004B45B2">
        <w:rPr>
          <w:b/>
          <w:bCs/>
          <w:lang w:val="en-US" w:eastAsia="ar-SA"/>
        </w:rPr>
        <w:t>bash automation script</w:t>
      </w:r>
      <w:r w:rsidRPr="004B45B2">
        <w:rPr>
          <w:lang w:val="en-US" w:eastAsia="ar-SA"/>
        </w:rPr>
        <w:t xml:space="preserve"> for this process?</w:t>
      </w:r>
    </w:p>
    <w:p w14:paraId="65024BB5" w14:textId="77777777" w:rsidR="004B45B2" w:rsidRPr="004B45B2" w:rsidRDefault="004B45B2" w:rsidP="004B45B2">
      <w:pPr>
        <w:numPr>
          <w:ilvl w:val="0"/>
          <w:numId w:val="253"/>
        </w:numPr>
        <w:rPr>
          <w:b/>
          <w:bCs/>
          <w:lang w:val="en-US" w:eastAsia="ar-SA"/>
        </w:rPr>
      </w:pPr>
      <w:r w:rsidRPr="004B45B2">
        <w:rPr>
          <w:b/>
          <w:bCs/>
          <w:lang w:val="en-US" w:eastAsia="ar-SA"/>
        </w:rPr>
        <w:t>You said:</w:t>
      </w:r>
    </w:p>
    <w:p w14:paraId="241F421C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yes</w:t>
      </w:r>
    </w:p>
    <w:p w14:paraId="2576BC55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Here is your Bash automation script for migrating a PostgreSQL database from on-premises to Azure PostgreSQL:</w:t>
      </w:r>
    </w:p>
    <w:p w14:paraId="5723E052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rFonts w:ascii="Segoe UI Emoji" w:hAnsi="Segoe UI Emoji" w:cs="Segoe UI Emoji"/>
          <w:lang w:val="en-US" w:eastAsia="ar-SA"/>
        </w:rPr>
        <w:t>👉</w:t>
      </w:r>
      <w:r w:rsidRPr="004B45B2">
        <w:rPr>
          <w:lang w:val="en-US" w:eastAsia="ar-SA"/>
        </w:rPr>
        <w:t xml:space="preserve"> Download pg_migrate_to_azure.sh</w:t>
      </w:r>
    </w:p>
    <w:p w14:paraId="166182A8" w14:textId="77777777" w:rsidR="004B45B2" w:rsidRPr="004B45B2" w:rsidRDefault="004B45B2" w:rsidP="004B45B2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4B45B2">
        <w:rPr>
          <w:b/>
          <w:bCs/>
          <w:lang w:val="en-US" w:eastAsia="ar-SA"/>
        </w:rPr>
        <w:t>What it does:</w:t>
      </w:r>
    </w:p>
    <w:p w14:paraId="35DE2AD8" w14:textId="77777777" w:rsidR="004B45B2" w:rsidRPr="004B45B2" w:rsidRDefault="004B45B2" w:rsidP="004B45B2">
      <w:pPr>
        <w:numPr>
          <w:ilvl w:val="0"/>
          <w:numId w:val="259"/>
        </w:numPr>
        <w:rPr>
          <w:lang w:val="en-US" w:eastAsia="ar-SA"/>
        </w:rPr>
      </w:pPr>
      <w:r w:rsidRPr="004B45B2">
        <w:rPr>
          <w:lang w:val="en-US" w:eastAsia="ar-SA"/>
        </w:rPr>
        <w:t xml:space="preserve">Exports your local PostgreSQL database using </w:t>
      </w:r>
      <w:proofErr w:type="spellStart"/>
      <w:r w:rsidRPr="004B45B2">
        <w:rPr>
          <w:lang w:val="en-US" w:eastAsia="ar-SA"/>
        </w:rPr>
        <w:t>pg_dump</w:t>
      </w:r>
      <w:proofErr w:type="spellEnd"/>
    </w:p>
    <w:p w14:paraId="271E62B5" w14:textId="77777777" w:rsidR="004B45B2" w:rsidRPr="004B45B2" w:rsidRDefault="004B45B2" w:rsidP="004B45B2">
      <w:pPr>
        <w:numPr>
          <w:ilvl w:val="0"/>
          <w:numId w:val="259"/>
        </w:numPr>
        <w:rPr>
          <w:lang w:val="en-US" w:eastAsia="ar-SA"/>
        </w:rPr>
      </w:pPr>
      <w:r w:rsidRPr="004B45B2">
        <w:rPr>
          <w:lang w:val="en-US" w:eastAsia="ar-SA"/>
        </w:rPr>
        <w:t>Creates a database on Azure PostgreSQL (if it doesn't exist)</w:t>
      </w:r>
    </w:p>
    <w:p w14:paraId="53BD831C" w14:textId="77777777" w:rsidR="004B45B2" w:rsidRPr="004B45B2" w:rsidRDefault="004B45B2" w:rsidP="004B45B2">
      <w:pPr>
        <w:numPr>
          <w:ilvl w:val="0"/>
          <w:numId w:val="259"/>
        </w:numPr>
        <w:rPr>
          <w:lang w:val="en-US" w:eastAsia="ar-SA"/>
        </w:rPr>
      </w:pPr>
      <w:r w:rsidRPr="004B45B2">
        <w:rPr>
          <w:lang w:val="en-US" w:eastAsia="ar-SA"/>
        </w:rPr>
        <w:t xml:space="preserve">Imports the backup using </w:t>
      </w:r>
      <w:proofErr w:type="spellStart"/>
      <w:r w:rsidRPr="004B45B2">
        <w:rPr>
          <w:lang w:val="en-US" w:eastAsia="ar-SA"/>
        </w:rPr>
        <w:t>pg_restore</w:t>
      </w:r>
      <w:proofErr w:type="spellEnd"/>
    </w:p>
    <w:p w14:paraId="285B9C58" w14:textId="77777777" w:rsidR="004B45B2" w:rsidRPr="004B45B2" w:rsidRDefault="004B45B2" w:rsidP="004B45B2">
      <w:pPr>
        <w:rPr>
          <w:lang w:val="en-US" w:eastAsia="ar-SA"/>
        </w:rPr>
      </w:pPr>
      <w:r w:rsidRPr="004B45B2">
        <w:rPr>
          <w:lang w:val="en-US" w:eastAsia="ar-SA"/>
        </w:rPr>
        <w:t>Make sure to:</w:t>
      </w:r>
    </w:p>
    <w:p w14:paraId="5D89A745" w14:textId="77777777" w:rsidR="004B45B2" w:rsidRPr="004B45B2" w:rsidRDefault="004B45B2" w:rsidP="004B45B2">
      <w:pPr>
        <w:numPr>
          <w:ilvl w:val="0"/>
          <w:numId w:val="260"/>
        </w:numPr>
        <w:rPr>
          <w:lang w:val="en-US" w:eastAsia="ar-SA"/>
        </w:rPr>
      </w:pPr>
      <w:r w:rsidRPr="004B45B2">
        <w:rPr>
          <w:lang w:val="en-US" w:eastAsia="ar-SA"/>
        </w:rPr>
        <w:t xml:space="preserve">Replace placeholders like </w:t>
      </w:r>
      <w:proofErr w:type="spellStart"/>
      <w:r w:rsidRPr="004B45B2">
        <w:rPr>
          <w:lang w:val="en-US" w:eastAsia="ar-SA"/>
        </w:rPr>
        <w:t>your_source_password</w:t>
      </w:r>
      <w:proofErr w:type="spellEnd"/>
      <w:r w:rsidRPr="004B45B2">
        <w:rPr>
          <w:lang w:val="en-US" w:eastAsia="ar-SA"/>
        </w:rPr>
        <w:t xml:space="preserve">, </w:t>
      </w:r>
      <w:proofErr w:type="spellStart"/>
      <w:r w:rsidRPr="004B45B2">
        <w:rPr>
          <w:lang w:val="en-US" w:eastAsia="ar-SA"/>
        </w:rPr>
        <w:t>yourserver</w:t>
      </w:r>
      <w:proofErr w:type="spellEnd"/>
      <w:r w:rsidRPr="004B45B2">
        <w:rPr>
          <w:lang w:val="en-US" w:eastAsia="ar-SA"/>
        </w:rPr>
        <w:t xml:space="preserve">, and </w:t>
      </w:r>
      <w:proofErr w:type="spellStart"/>
      <w:r w:rsidRPr="004B45B2">
        <w:rPr>
          <w:lang w:val="en-US" w:eastAsia="ar-SA"/>
        </w:rPr>
        <w:t>youradmin</w:t>
      </w:r>
      <w:proofErr w:type="spellEnd"/>
      <w:r w:rsidRPr="004B45B2">
        <w:rPr>
          <w:lang w:val="en-US" w:eastAsia="ar-SA"/>
        </w:rPr>
        <w:t xml:space="preserve"> with actual values.</w:t>
      </w:r>
    </w:p>
    <w:p w14:paraId="04E2F0F7" w14:textId="77777777" w:rsidR="004B45B2" w:rsidRPr="004B45B2" w:rsidRDefault="004B45B2" w:rsidP="004B45B2">
      <w:pPr>
        <w:numPr>
          <w:ilvl w:val="0"/>
          <w:numId w:val="260"/>
        </w:numPr>
        <w:rPr>
          <w:lang w:val="en-US" w:eastAsia="ar-SA"/>
        </w:rPr>
      </w:pPr>
      <w:r w:rsidRPr="004B45B2">
        <w:rPr>
          <w:lang w:val="en-US" w:eastAsia="ar-SA"/>
        </w:rPr>
        <w:t xml:space="preserve">Ensure </w:t>
      </w:r>
      <w:proofErr w:type="spellStart"/>
      <w:r w:rsidRPr="004B45B2">
        <w:rPr>
          <w:lang w:val="en-US" w:eastAsia="ar-SA"/>
        </w:rPr>
        <w:t>pg_dump</w:t>
      </w:r>
      <w:proofErr w:type="spellEnd"/>
      <w:r w:rsidRPr="004B45B2">
        <w:rPr>
          <w:lang w:val="en-US" w:eastAsia="ar-SA"/>
        </w:rPr>
        <w:t xml:space="preserve">, </w:t>
      </w:r>
      <w:proofErr w:type="spellStart"/>
      <w:r w:rsidRPr="004B45B2">
        <w:rPr>
          <w:lang w:val="en-US" w:eastAsia="ar-SA"/>
        </w:rPr>
        <w:t>pg_restore</w:t>
      </w:r>
      <w:proofErr w:type="spellEnd"/>
      <w:r w:rsidRPr="004B45B2">
        <w:rPr>
          <w:lang w:val="en-US" w:eastAsia="ar-SA"/>
        </w:rPr>
        <w:t xml:space="preserve">, and </w:t>
      </w:r>
      <w:proofErr w:type="spellStart"/>
      <w:r w:rsidRPr="004B45B2">
        <w:rPr>
          <w:lang w:val="en-US" w:eastAsia="ar-SA"/>
        </w:rPr>
        <w:t>psql</w:t>
      </w:r>
      <w:proofErr w:type="spellEnd"/>
      <w:r w:rsidRPr="004B45B2">
        <w:rPr>
          <w:lang w:val="en-US" w:eastAsia="ar-SA"/>
        </w:rPr>
        <w:t xml:space="preserve"> are installed and accessible.</w:t>
      </w:r>
    </w:p>
    <w:p w14:paraId="5F01D089" w14:textId="4695AEFC" w:rsidR="004B45B2" w:rsidRDefault="00385724" w:rsidP="004B45B2">
      <w:pPr>
        <w:rPr>
          <w:lang w:val="en-US" w:eastAsia="ar-SA"/>
        </w:rPr>
      </w:pPr>
      <w:r>
        <w:rPr>
          <w:lang w:val="en-US" w:eastAsia="ar-SA"/>
        </w:rPr>
        <w:object w:dxaOrig="1532" w:dyaOrig="991" w14:anchorId="7766CF69">
          <v:shape id="_x0000_i1230" type="#_x0000_t75" style="width:76.5pt;height:49.5pt" o:ole="">
            <v:imagedata r:id="rId41" o:title=""/>
          </v:shape>
          <o:OLEObject Type="Embed" ProgID="Package" ShapeID="_x0000_i1230" DrawAspect="Icon" ObjectID="_1815478075" r:id="rId42"/>
        </w:object>
      </w:r>
    </w:p>
    <w:p w14:paraId="18D2129D" w14:textId="77777777" w:rsidR="005F34EA" w:rsidRPr="004B45B2" w:rsidRDefault="005F34EA" w:rsidP="004B45B2">
      <w:pPr>
        <w:rPr>
          <w:lang w:val="en-US" w:eastAsia="ar-SA"/>
        </w:rPr>
      </w:pPr>
    </w:p>
    <w:p w14:paraId="73BE9897" w14:textId="77777777" w:rsidR="005F34EA" w:rsidRDefault="005F34EA" w:rsidP="005F34EA">
      <w:pPr>
        <w:pStyle w:val="Heading1"/>
        <w:spacing w:before="120" w:after="120"/>
        <w:rPr>
          <w:rFonts w:ascii="Calibri" w:hAnsi="Calibri" w:cs="Calibri"/>
        </w:rPr>
      </w:pPr>
      <w:bookmarkStart w:id="26" w:name="_Toc203810762"/>
      <w:r>
        <w:rPr>
          <w:rFonts w:ascii="Calibri" w:hAnsi="Calibri" w:cs="Calibri"/>
        </w:rPr>
        <w:lastRenderedPageBreak/>
        <w:t>Postgres DBA interview questions and answers</w:t>
      </w:r>
      <w:bookmarkEnd w:id="26"/>
    </w:p>
    <w:p w14:paraId="707083A8" w14:textId="71F0CD5E" w:rsidR="005F34EA" w:rsidRDefault="005F34EA" w:rsidP="005F34EA">
      <w:pPr>
        <w:pStyle w:val="Heading1"/>
        <w:numPr>
          <w:ilvl w:val="0"/>
          <w:numId w:val="0"/>
        </w:numPr>
        <w:spacing w:before="120" w:after="120"/>
        <w:ind w:left="432"/>
        <w:rPr>
          <w:rFonts w:ascii="Calibri" w:hAnsi="Calibri" w:cs="Calibri"/>
        </w:rPr>
      </w:pPr>
      <w:r w:rsidRPr="005F34EA">
        <w:rPr>
          <w:rFonts w:ascii="Calibri" w:hAnsi="Calibri" w:cs="Calibri"/>
        </w:rPr>
        <w:t xml:space="preserve"> </w:t>
      </w:r>
    </w:p>
    <w:p w14:paraId="5D3BE370" w14:textId="77777777" w:rsidR="005F34EA" w:rsidRDefault="005F34EA" w:rsidP="005F34EA">
      <w:pPr>
        <w:rPr>
          <w:lang w:val="en-US" w:eastAsia="ar-SA"/>
        </w:rPr>
      </w:pPr>
    </w:p>
    <w:p w14:paraId="23E33254" w14:textId="07B08974" w:rsidR="005F34EA" w:rsidRDefault="00C408BD" w:rsidP="005F34EA">
      <w:pPr>
        <w:rPr>
          <w:lang w:val="en-US" w:eastAsia="ar-SA"/>
        </w:rPr>
      </w:pPr>
      <w:r w:rsidRPr="00C408BD">
        <w:rPr>
          <w:noProof/>
          <w:lang w:val="en-US" w:eastAsia="ar-SA"/>
        </w:rPr>
        <w:drawing>
          <wp:inline distT="0" distB="0" distL="0" distR="0" wp14:anchorId="1A95D453" wp14:editId="659ABC28">
            <wp:extent cx="5943600" cy="255905"/>
            <wp:effectExtent l="0" t="0" r="0" b="0"/>
            <wp:docPr id="3339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0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FDFA" w14:textId="77777777" w:rsidR="00C408BD" w:rsidRDefault="00C408BD" w:rsidP="005F34EA">
      <w:pPr>
        <w:rPr>
          <w:lang w:val="en-US" w:eastAsia="ar-SA"/>
        </w:rPr>
      </w:pPr>
    </w:p>
    <w:p w14:paraId="3157A1F9" w14:textId="7BE54ADA" w:rsidR="00C408BD" w:rsidRDefault="00C408BD" w:rsidP="005F34EA">
      <w:pPr>
        <w:rPr>
          <w:lang w:val="en-US" w:eastAsia="ar-SA"/>
        </w:rPr>
      </w:pPr>
      <w:r>
        <w:rPr>
          <w:lang w:val="en-US" w:eastAsia="ar-SA"/>
        </w:rPr>
        <w:t>\dt   gives list of tables.</w:t>
      </w:r>
    </w:p>
    <w:p w14:paraId="0681F699" w14:textId="1E3E8E23" w:rsidR="00C408BD" w:rsidRDefault="005A515F" w:rsidP="005F34EA">
      <w:pPr>
        <w:rPr>
          <w:lang w:val="en-US" w:eastAsia="ar-SA"/>
        </w:rPr>
      </w:pPr>
      <w:r w:rsidRPr="00C408BD">
        <w:rPr>
          <w:noProof/>
          <w:lang w:val="en-US" w:eastAsia="ar-SA"/>
        </w:rPr>
        <w:drawing>
          <wp:inline distT="0" distB="0" distL="0" distR="0" wp14:anchorId="1D5B676C" wp14:editId="6752C620">
            <wp:extent cx="5943600" cy="317500"/>
            <wp:effectExtent l="0" t="0" r="0" b="6350"/>
            <wp:docPr id="82177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752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EFD">
        <w:rPr>
          <w:noProof/>
          <w:lang w:val="en-US" w:eastAsia="ar-SA"/>
        </w:rPr>
        <w:drawing>
          <wp:inline distT="0" distB="0" distL="0" distR="0" wp14:anchorId="12142887" wp14:editId="5AD30536">
            <wp:extent cx="5943600" cy="199390"/>
            <wp:effectExtent l="0" t="0" r="0" b="0"/>
            <wp:docPr id="171026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634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F67">
        <w:rPr>
          <w:noProof/>
          <w:lang w:val="en-US" w:eastAsia="ar-SA"/>
        </w:rPr>
        <w:drawing>
          <wp:inline distT="0" distB="0" distL="0" distR="0" wp14:anchorId="60DF9C45" wp14:editId="4DA28C8A">
            <wp:extent cx="5943600" cy="213995"/>
            <wp:effectExtent l="0" t="0" r="0" b="0"/>
            <wp:docPr id="18454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18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8BD" w:rsidRPr="00C408BD">
        <w:rPr>
          <w:noProof/>
          <w:lang w:val="en-US" w:eastAsia="ar-SA"/>
        </w:rPr>
        <w:drawing>
          <wp:inline distT="0" distB="0" distL="0" distR="0" wp14:anchorId="14463B72" wp14:editId="73ECE074">
            <wp:extent cx="5943600" cy="411480"/>
            <wp:effectExtent l="0" t="0" r="0" b="7620"/>
            <wp:docPr id="21953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378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0883" w14:textId="060C81E6" w:rsidR="00C408BD" w:rsidRDefault="00C408BD" w:rsidP="005F34EA">
      <w:pPr>
        <w:rPr>
          <w:lang w:val="en-US" w:eastAsia="ar-SA"/>
        </w:rPr>
      </w:pPr>
    </w:p>
    <w:p w14:paraId="6BCB5FA1" w14:textId="45F9EC2D" w:rsidR="004C0EFD" w:rsidRDefault="004C0EFD" w:rsidP="005F34EA">
      <w:pPr>
        <w:rPr>
          <w:lang w:val="en-US" w:eastAsia="ar-SA"/>
        </w:rPr>
      </w:pPr>
    </w:p>
    <w:p w14:paraId="1006A6DB" w14:textId="2490DDD3" w:rsidR="00F50F67" w:rsidRDefault="00F50F67" w:rsidP="005F34EA">
      <w:pPr>
        <w:rPr>
          <w:lang w:val="en-US" w:eastAsia="ar-SA"/>
        </w:rPr>
      </w:pPr>
    </w:p>
    <w:p w14:paraId="55AD0A57" w14:textId="77777777" w:rsidR="004C0EFD" w:rsidRDefault="004C0EFD" w:rsidP="005F34EA">
      <w:pPr>
        <w:rPr>
          <w:lang w:val="en-US" w:eastAsia="ar-SA"/>
        </w:rPr>
      </w:pPr>
    </w:p>
    <w:p w14:paraId="648C106F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Here are </w:t>
      </w:r>
      <w:r w:rsidRPr="005F34EA">
        <w:rPr>
          <w:b/>
          <w:bCs/>
          <w:lang w:val="en-US" w:eastAsia="ar-SA"/>
        </w:rPr>
        <w:t>PostgreSQL DBA interview questions and answers</w:t>
      </w:r>
      <w:r w:rsidRPr="005F34EA">
        <w:rPr>
          <w:lang w:val="en-US" w:eastAsia="ar-SA"/>
        </w:rPr>
        <w:t>, categorized by skill level:</w:t>
      </w:r>
    </w:p>
    <w:p w14:paraId="6C5F627D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144785F7">
          <v:rect id="_x0000_i1231" style="width:0;height:1.5pt" o:hralign="center" o:hrstd="t" o:hr="t" fillcolor="#a0a0a0" stroked="f"/>
        </w:pict>
      </w:r>
    </w:p>
    <w:p w14:paraId="22525265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Basic Level</w:t>
      </w:r>
    </w:p>
    <w:p w14:paraId="4B2F9F45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1. What is PostgreSQL?</w:t>
      </w:r>
      <w:r w:rsidRPr="005F34EA">
        <w:rPr>
          <w:lang w:val="en-US" w:eastAsia="ar-SA"/>
        </w:rPr>
        <w:br/>
      </w:r>
      <w:r w:rsidRPr="005F34EA">
        <w:rPr>
          <w:i/>
          <w:iCs/>
          <w:lang w:val="en-US" w:eastAsia="ar-SA"/>
        </w:rPr>
        <w:t>PostgreSQL is an open-source object-relational database system known for its standards compliance, extensibility, and support for advanced data types.</w:t>
      </w:r>
    </w:p>
    <w:p w14:paraId="7CFDE4D7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16EB1C71">
          <v:rect id="_x0000_i1232" style="width:0;height:1.5pt" o:hralign="center" o:hrstd="t" o:hr="t" fillcolor="#a0a0a0" stroked="f"/>
        </w:pict>
      </w:r>
    </w:p>
    <w:p w14:paraId="334116F3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2. How do you check PostgreSQL version?</w:t>
      </w:r>
    </w:p>
    <w:p w14:paraId="631A3214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sql</w:t>
      </w:r>
      <w:proofErr w:type="spellEnd"/>
    </w:p>
    <w:p w14:paraId="7F00263E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43C817D4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SELECT </w:t>
      </w:r>
      <w:proofErr w:type="gramStart"/>
      <w:r w:rsidRPr="005F34EA">
        <w:rPr>
          <w:lang w:val="en-US" w:eastAsia="ar-SA"/>
        </w:rPr>
        <w:t>version();</w:t>
      </w:r>
      <w:proofErr w:type="gramEnd"/>
    </w:p>
    <w:p w14:paraId="6E46EADE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54AEC802">
          <v:rect id="_x0000_i1233" style="width:0;height:1.5pt" o:hralign="center" o:hrstd="t" o:hr="t" fillcolor="#a0a0a0" stroked="f"/>
        </w:pict>
      </w:r>
    </w:p>
    <w:p w14:paraId="31AD3219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3. How do you connect to a PostgreSQL database using </w:t>
      </w:r>
      <w:proofErr w:type="spellStart"/>
      <w:r w:rsidRPr="005F34EA">
        <w:rPr>
          <w:b/>
          <w:bCs/>
          <w:lang w:val="en-US" w:eastAsia="ar-SA"/>
        </w:rPr>
        <w:t>psql</w:t>
      </w:r>
      <w:proofErr w:type="spellEnd"/>
      <w:r w:rsidRPr="005F34EA">
        <w:rPr>
          <w:b/>
          <w:bCs/>
          <w:lang w:val="en-US" w:eastAsia="ar-SA"/>
        </w:rPr>
        <w:t>?</w:t>
      </w:r>
    </w:p>
    <w:p w14:paraId="5C67AED7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bash</w:t>
      </w:r>
    </w:p>
    <w:p w14:paraId="10AB4C12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lastRenderedPageBreak/>
        <w:t>CopyEdit</w:t>
      </w:r>
      <w:proofErr w:type="spellEnd"/>
    </w:p>
    <w:p w14:paraId="1691F97A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psql</w:t>
      </w:r>
      <w:proofErr w:type="spellEnd"/>
      <w:r w:rsidRPr="005F34EA">
        <w:rPr>
          <w:lang w:val="en-US" w:eastAsia="ar-SA"/>
        </w:rPr>
        <w:t xml:space="preserve"> -h hostname -U username </w:t>
      </w:r>
      <w:proofErr w:type="gramStart"/>
      <w:r w:rsidRPr="005F34EA">
        <w:rPr>
          <w:lang w:val="en-US" w:eastAsia="ar-SA"/>
        </w:rPr>
        <w:t>-d</w:t>
      </w:r>
      <w:proofErr w:type="gramEnd"/>
      <w:r w:rsidRPr="005F34EA">
        <w:rPr>
          <w:lang w:val="en-US" w:eastAsia="ar-SA"/>
        </w:rPr>
        <w:t xml:space="preserve"> </w:t>
      </w:r>
      <w:proofErr w:type="spellStart"/>
      <w:r w:rsidRPr="005F34EA">
        <w:rPr>
          <w:lang w:val="en-US" w:eastAsia="ar-SA"/>
        </w:rPr>
        <w:t>dbname</w:t>
      </w:r>
      <w:proofErr w:type="spellEnd"/>
    </w:p>
    <w:p w14:paraId="791C73DD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503BCDF7">
          <v:rect id="_x0000_i1234" style="width:0;height:1.5pt" o:hralign="center" o:hrstd="t" o:hr="t" fillcolor="#a0a0a0" stroked="f"/>
        </w:pict>
      </w:r>
    </w:p>
    <w:p w14:paraId="5395EE7A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4. What is </w:t>
      </w:r>
      <w:proofErr w:type="spellStart"/>
      <w:r w:rsidRPr="005F34EA">
        <w:rPr>
          <w:b/>
          <w:bCs/>
          <w:lang w:val="en-US" w:eastAsia="ar-SA"/>
        </w:rPr>
        <w:t>pg_hba.conf</w:t>
      </w:r>
      <w:proofErr w:type="spellEnd"/>
      <w:r w:rsidRPr="005F34EA">
        <w:rPr>
          <w:b/>
          <w:bCs/>
          <w:lang w:val="en-US" w:eastAsia="ar-SA"/>
        </w:rPr>
        <w:t>?</w:t>
      </w:r>
      <w:r w:rsidRPr="005F34EA">
        <w:rPr>
          <w:lang w:val="en-US" w:eastAsia="ar-SA"/>
        </w:rPr>
        <w:br/>
      </w:r>
      <w:r w:rsidRPr="005F34EA">
        <w:rPr>
          <w:i/>
          <w:iCs/>
          <w:lang w:val="en-US" w:eastAsia="ar-SA"/>
        </w:rPr>
        <w:t>It is the host-based authentication file that controls how users can connect to the database.</w:t>
      </w:r>
    </w:p>
    <w:p w14:paraId="39EAAEA3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21596362">
          <v:rect id="_x0000_i1235" style="width:0;height:1.5pt" o:hralign="center" o:hrstd="t" o:hr="t" fillcolor="#a0a0a0" stroked="f"/>
        </w:pict>
      </w:r>
    </w:p>
    <w:p w14:paraId="7B3A87C4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5. What is the default port of PostgreSQL?</w:t>
      </w:r>
      <w:r w:rsidRPr="005F34EA">
        <w:rPr>
          <w:lang w:val="en-US" w:eastAsia="ar-SA"/>
        </w:rPr>
        <w:br/>
      </w:r>
      <w:r w:rsidRPr="005F34EA">
        <w:rPr>
          <w:i/>
          <w:iCs/>
          <w:lang w:val="en-US" w:eastAsia="ar-SA"/>
        </w:rPr>
        <w:t>5432</w:t>
      </w:r>
    </w:p>
    <w:p w14:paraId="0F776144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7D467A98">
          <v:rect id="_x0000_i1236" style="width:0;height:1.5pt" o:hralign="center" o:hrstd="t" o:hr="t" fillcolor="#a0a0a0" stroked="f"/>
        </w:pict>
      </w:r>
    </w:p>
    <w:p w14:paraId="71DB394E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Intermediate Level</w:t>
      </w:r>
    </w:p>
    <w:p w14:paraId="023249BE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6. What are the different types of indexes in PostgreSQL?</w:t>
      </w:r>
    </w:p>
    <w:p w14:paraId="5E43C0C8" w14:textId="77777777" w:rsidR="005F34EA" w:rsidRPr="005F34EA" w:rsidRDefault="005F34EA" w:rsidP="005F34EA">
      <w:pPr>
        <w:numPr>
          <w:ilvl w:val="0"/>
          <w:numId w:val="261"/>
        </w:numPr>
        <w:rPr>
          <w:lang w:val="en-US" w:eastAsia="ar-SA"/>
        </w:rPr>
      </w:pPr>
      <w:r w:rsidRPr="005F34EA">
        <w:rPr>
          <w:lang w:val="en-US" w:eastAsia="ar-SA"/>
        </w:rPr>
        <w:t>B-tree (default)</w:t>
      </w:r>
    </w:p>
    <w:p w14:paraId="6847B2CA" w14:textId="77777777" w:rsidR="005F34EA" w:rsidRPr="005F34EA" w:rsidRDefault="005F34EA" w:rsidP="005F34EA">
      <w:pPr>
        <w:numPr>
          <w:ilvl w:val="0"/>
          <w:numId w:val="261"/>
        </w:numPr>
        <w:rPr>
          <w:lang w:val="en-US" w:eastAsia="ar-SA"/>
        </w:rPr>
      </w:pPr>
      <w:r w:rsidRPr="005F34EA">
        <w:rPr>
          <w:lang w:val="en-US" w:eastAsia="ar-SA"/>
        </w:rPr>
        <w:t>Hash</w:t>
      </w:r>
    </w:p>
    <w:p w14:paraId="21A2E313" w14:textId="77777777" w:rsidR="005F34EA" w:rsidRPr="005F34EA" w:rsidRDefault="005F34EA" w:rsidP="005F34EA">
      <w:pPr>
        <w:numPr>
          <w:ilvl w:val="0"/>
          <w:numId w:val="261"/>
        </w:numPr>
        <w:rPr>
          <w:lang w:val="en-US" w:eastAsia="ar-SA"/>
        </w:rPr>
      </w:pPr>
      <w:r w:rsidRPr="005F34EA">
        <w:rPr>
          <w:lang w:val="en-US" w:eastAsia="ar-SA"/>
        </w:rPr>
        <w:t>GIN (Generalized Inverted Index)</w:t>
      </w:r>
    </w:p>
    <w:p w14:paraId="00EE14C4" w14:textId="77777777" w:rsidR="005F34EA" w:rsidRPr="005F34EA" w:rsidRDefault="005F34EA" w:rsidP="005F34EA">
      <w:pPr>
        <w:numPr>
          <w:ilvl w:val="0"/>
          <w:numId w:val="261"/>
        </w:numPr>
        <w:rPr>
          <w:lang w:val="en-US" w:eastAsia="ar-SA"/>
        </w:rPr>
      </w:pPr>
      <w:proofErr w:type="spellStart"/>
      <w:r w:rsidRPr="005F34EA">
        <w:rPr>
          <w:lang w:val="en-US" w:eastAsia="ar-SA"/>
        </w:rPr>
        <w:t>GiST</w:t>
      </w:r>
      <w:proofErr w:type="spellEnd"/>
      <w:r w:rsidRPr="005F34EA">
        <w:rPr>
          <w:lang w:val="en-US" w:eastAsia="ar-SA"/>
        </w:rPr>
        <w:t xml:space="preserve"> (Generalized Search Tree)</w:t>
      </w:r>
    </w:p>
    <w:p w14:paraId="489F53E8" w14:textId="77777777" w:rsidR="005F34EA" w:rsidRPr="005F34EA" w:rsidRDefault="005F34EA" w:rsidP="005F34EA">
      <w:pPr>
        <w:numPr>
          <w:ilvl w:val="0"/>
          <w:numId w:val="261"/>
        </w:numPr>
        <w:rPr>
          <w:lang w:val="en-US" w:eastAsia="ar-SA"/>
        </w:rPr>
      </w:pPr>
      <w:r w:rsidRPr="005F34EA">
        <w:rPr>
          <w:lang w:val="en-US" w:eastAsia="ar-SA"/>
        </w:rPr>
        <w:t>SP-</w:t>
      </w:r>
      <w:proofErr w:type="spellStart"/>
      <w:r w:rsidRPr="005F34EA">
        <w:rPr>
          <w:lang w:val="en-US" w:eastAsia="ar-SA"/>
        </w:rPr>
        <w:t>GiST</w:t>
      </w:r>
      <w:proofErr w:type="spellEnd"/>
      <w:r w:rsidRPr="005F34EA">
        <w:rPr>
          <w:lang w:val="en-US" w:eastAsia="ar-SA"/>
        </w:rPr>
        <w:t xml:space="preserve"> (Space-partitioned </w:t>
      </w:r>
      <w:proofErr w:type="spellStart"/>
      <w:r w:rsidRPr="005F34EA">
        <w:rPr>
          <w:lang w:val="en-US" w:eastAsia="ar-SA"/>
        </w:rPr>
        <w:t>GiST</w:t>
      </w:r>
      <w:proofErr w:type="spellEnd"/>
      <w:r w:rsidRPr="005F34EA">
        <w:rPr>
          <w:lang w:val="en-US" w:eastAsia="ar-SA"/>
        </w:rPr>
        <w:t>)</w:t>
      </w:r>
    </w:p>
    <w:p w14:paraId="2362C7AC" w14:textId="77777777" w:rsidR="005F34EA" w:rsidRPr="005F34EA" w:rsidRDefault="005F34EA" w:rsidP="005F34EA">
      <w:pPr>
        <w:numPr>
          <w:ilvl w:val="0"/>
          <w:numId w:val="261"/>
        </w:numPr>
        <w:rPr>
          <w:lang w:val="en-US" w:eastAsia="ar-SA"/>
        </w:rPr>
      </w:pPr>
      <w:r w:rsidRPr="005F34EA">
        <w:rPr>
          <w:lang w:val="en-US" w:eastAsia="ar-SA"/>
        </w:rPr>
        <w:t xml:space="preserve">BRIN (Block Range </w:t>
      </w:r>
      <w:proofErr w:type="spellStart"/>
      <w:r w:rsidRPr="005F34EA">
        <w:rPr>
          <w:lang w:val="en-US" w:eastAsia="ar-SA"/>
        </w:rPr>
        <w:t>INdex</w:t>
      </w:r>
      <w:proofErr w:type="spellEnd"/>
      <w:r w:rsidRPr="005F34EA">
        <w:rPr>
          <w:lang w:val="en-US" w:eastAsia="ar-SA"/>
        </w:rPr>
        <w:t>)</w:t>
      </w:r>
    </w:p>
    <w:p w14:paraId="1F92CF01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13DA0AD0">
          <v:rect id="_x0000_i1237" style="width:0;height:1.5pt" o:hralign="center" o:hrstd="t" o:hr="t" fillcolor="#a0a0a0" stroked="f"/>
        </w:pict>
      </w:r>
    </w:p>
    <w:p w14:paraId="5E1C11B5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7. How can you take a logical backup?</w:t>
      </w:r>
    </w:p>
    <w:p w14:paraId="75E03D5E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bash</w:t>
      </w:r>
    </w:p>
    <w:p w14:paraId="369F3F94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1656D122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pg_dump</w:t>
      </w:r>
      <w:proofErr w:type="spellEnd"/>
      <w:r w:rsidRPr="005F34EA">
        <w:rPr>
          <w:lang w:val="en-US" w:eastAsia="ar-SA"/>
        </w:rPr>
        <w:t xml:space="preserve"> -U username -d </w:t>
      </w:r>
      <w:proofErr w:type="spellStart"/>
      <w:r w:rsidRPr="005F34EA">
        <w:rPr>
          <w:lang w:val="en-US" w:eastAsia="ar-SA"/>
        </w:rPr>
        <w:t>dbname</w:t>
      </w:r>
      <w:proofErr w:type="spellEnd"/>
      <w:r w:rsidRPr="005F34EA">
        <w:rPr>
          <w:lang w:val="en-US" w:eastAsia="ar-SA"/>
        </w:rPr>
        <w:t xml:space="preserve"> -F c -f </w:t>
      </w:r>
      <w:proofErr w:type="spellStart"/>
      <w:proofErr w:type="gramStart"/>
      <w:r w:rsidRPr="005F34EA">
        <w:rPr>
          <w:lang w:val="en-US" w:eastAsia="ar-SA"/>
        </w:rPr>
        <w:t>backup.dump</w:t>
      </w:r>
      <w:proofErr w:type="spellEnd"/>
      <w:proofErr w:type="gramEnd"/>
    </w:p>
    <w:p w14:paraId="1BA1B9F4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2EDD8F20">
          <v:rect id="_x0000_i1238" style="width:0;height:1.5pt" o:hralign="center" o:hrstd="t" o:hr="t" fillcolor="#a0a0a0" stroked="f"/>
        </w:pict>
      </w:r>
    </w:p>
    <w:p w14:paraId="26678CC0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8. How do you restore from a .dump file?</w:t>
      </w:r>
    </w:p>
    <w:p w14:paraId="6D8F63AF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bash</w:t>
      </w:r>
    </w:p>
    <w:p w14:paraId="30F02AC9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08A61E64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pg_restore</w:t>
      </w:r>
      <w:proofErr w:type="spellEnd"/>
      <w:r w:rsidRPr="005F34EA">
        <w:rPr>
          <w:lang w:val="en-US" w:eastAsia="ar-SA"/>
        </w:rPr>
        <w:t xml:space="preserve"> -U username -d </w:t>
      </w:r>
      <w:proofErr w:type="spellStart"/>
      <w:r w:rsidRPr="005F34EA">
        <w:rPr>
          <w:lang w:val="en-US" w:eastAsia="ar-SA"/>
        </w:rPr>
        <w:t>dbname</w:t>
      </w:r>
      <w:proofErr w:type="spellEnd"/>
      <w:r w:rsidRPr="005F34EA">
        <w:rPr>
          <w:lang w:val="en-US" w:eastAsia="ar-SA"/>
        </w:rPr>
        <w:t xml:space="preserve"> </w:t>
      </w:r>
      <w:proofErr w:type="spellStart"/>
      <w:proofErr w:type="gramStart"/>
      <w:r w:rsidRPr="005F34EA">
        <w:rPr>
          <w:lang w:val="en-US" w:eastAsia="ar-SA"/>
        </w:rPr>
        <w:t>backup.dump</w:t>
      </w:r>
      <w:proofErr w:type="spellEnd"/>
      <w:proofErr w:type="gramEnd"/>
    </w:p>
    <w:p w14:paraId="67E88CBC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04C895FF">
          <v:rect id="_x0000_i1239" style="width:0;height:1.5pt" o:hralign="center" o:hrstd="t" o:hr="t" fillcolor="#a0a0a0" stroked="f"/>
        </w:pict>
      </w:r>
    </w:p>
    <w:p w14:paraId="5F6C0128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9. How do you monitor active sessions in PostgreSQL?</w:t>
      </w:r>
    </w:p>
    <w:p w14:paraId="4D7534D8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lastRenderedPageBreak/>
        <w:t>sql</w:t>
      </w:r>
      <w:proofErr w:type="spellEnd"/>
    </w:p>
    <w:p w14:paraId="24793017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5836B23A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SELECT * FROM </w:t>
      </w:r>
      <w:proofErr w:type="spellStart"/>
      <w:r w:rsidRPr="005F34EA">
        <w:rPr>
          <w:lang w:val="en-US" w:eastAsia="ar-SA"/>
        </w:rPr>
        <w:t>pg_stat_</w:t>
      </w:r>
      <w:proofErr w:type="gramStart"/>
      <w:r w:rsidRPr="005F34EA">
        <w:rPr>
          <w:lang w:val="en-US" w:eastAsia="ar-SA"/>
        </w:rPr>
        <w:t>activity</w:t>
      </w:r>
      <w:proofErr w:type="spellEnd"/>
      <w:r w:rsidRPr="005F34EA">
        <w:rPr>
          <w:lang w:val="en-US" w:eastAsia="ar-SA"/>
        </w:rPr>
        <w:t>;</w:t>
      </w:r>
      <w:proofErr w:type="gramEnd"/>
    </w:p>
    <w:p w14:paraId="45604D09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1E2F032C">
          <v:rect id="_x0000_i1240" style="width:0;height:1.5pt" o:hralign="center" o:hrstd="t" o:hr="t" fillcolor="#a0a0a0" stroked="f"/>
        </w:pict>
      </w:r>
    </w:p>
    <w:p w14:paraId="1A7836AD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10. What is </w:t>
      </w:r>
      <w:proofErr w:type="spellStart"/>
      <w:r w:rsidRPr="005F34EA">
        <w:rPr>
          <w:b/>
          <w:bCs/>
          <w:lang w:val="en-US" w:eastAsia="ar-SA"/>
        </w:rPr>
        <w:t>autovacuum</w:t>
      </w:r>
      <w:proofErr w:type="spellEnd"/>
      <w:r w:rsidRPr="005F34EA">
        <w:rPr>
          <w:b/>
          <w:bCs/>
          <w:lang w:val="en-US" w:eastAsia="ar-SA"/>
        </w:rPr>
        <w:t>?</w:t>
      </w:r>
      <w:r w:rsidRPr="005F34EA">
        <w:rPr>
          <w:lang w:val="en-US" w:eastAsia="ar-SA"/>
        </w:rPr>
        <w:br/>
      </w:r>
      <w:proofErr w:type="spellStart"/>
      <w:r w:rsidRPr="005F34EA">
        <w:rPr>
          <w:i/>
          <w:iCs/>
          <w:lang w:val="en-US" w:eastAsia="ar-SA"/>
        </w:rPr>
        <w:t>Autovacuum</w:t>
      </w:r>
      <w:proofErr w:type="spellEnd"/>
      <w:r w:rsidRPr="005F34EA">
        <w:rPr>
          <w:i/>
          <w:iCs/>
          <w:lang w:val="en-US" w:eastAsia="ar-SA"/>
        </w:rPr>
        <w:t xml:space="preserve"> helps to reclaim storage by cleaning up dead </w:t>
      </w:r>
      <w:proofErr w:type="gramStart"/>
      <w:r w:rsidRPr="005F34EA">
        <w:rPr>
          <w:i/>
          <w:iCs/>
          <w:lang w:val="en-US" w:eastAsia="ar-SA"/>
        </w:rPr>
        <w:t>tuples, and</w:t>
      </w:r>
      <w:proofErr w:type="gramEnd"/>
      <w:r w:rsidRPr="005F34EA">
        <w:rPr>
          <w:i/>
          <w:iCs/>
          <w:lang w:val="en-US" w:eastAsia="ar-SA"/>
        </w:rPr>
        <w:t xml:space="preserve"> prevents table bloat.</w:t>
      </w:r>
    </w:p>
    <w:p w14:paraId="10D64D9D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0C9976EB">
          <v:rect id="_x0000_i1241" style="width:0;height:1.5pt" o:hralign="center" o:hrstd="t" o:hr="t" fillcolor="#a0a0a0" stroked="f"/>
        </w:pict>
      </w:r>
    </w:p>
    <w:p w14:paraId="086C2D72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Advanced Level</w:t>
      </w:r>
    </w:p>
    <w:p w14:paraId="391824BD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11. How do you tune PostgreSQL for performance?</w:t>
      </w:r>
    </w:p>
    <w:p w14:paraId="6E463495" w14:textId="77777777" w:rsidR="005F34EA" w:rsidRPr="005F34EA" w:rsidRDefault="005F34EA" w:rsidP="005F34EA">
      <w:pPr>
        <w:numPr>
          <w:ilvl w:val="0"/>
          <w:numId w:val="262"/>
        </w:numPr>
        <w:rPr>
          <w:lang w:val="en-US" w:eastAsia="ar-SA"/>
        </w:rPr>
      </w:pPr>
      <w:r w:rsidRPr="005F34EA">
        <w:rPr>
          <w:lang w:val="en-US" w:eastAsia="ar-SA"/>
        </w:rPr>
        <w:t xml:space="preserve">Adjust </w:t>
      </w:r>
      <w:proofErr w:type="spellStart"/>
      <w:r w:rsidRPr="005F34EA">
        <w:rPr>
          <w:lang w:val="en-US" w:eastAsia="ar-SA"/>
        </w:rPr>
        <w:t>shared_buffers</w:t>
      </w:r>
      <w:proofErr w:type="spellEnd"/>
      <w:r w:rsidRPr="005F34EA">
        <w:rPr>
          <w:lang w:val="en-US" w:eastAsia="ar-SA"/>
        </w:rPr>
        <w:t xml:space="preserve">, </w:t>
      </w:r>
      <w:proofErr w:type="spellStart"/>
      <w:r w:rsidRPr="005F34EA">
        <w:rPr>
          <w:lang w:val="en-US" w:eastAsia="ar-SA"/>
        </w:rPr>
        <w:t>work_mem</w:t>
      </w:r>
      <w:proofErr w:type="spellEnd"/>
      <w:r w:rsidRPr="005F34EA">
        <w:rPr>
          <w:lang w:val="en-US" w:eastAsia="ar-SA"/>
        </w:rPr>
        <w:t xml:space="preserve">, </w:t>
      </w:r>
      <w:proofErr w:type="spellStart"/>
      <w:r w:rsidRPr="005F34EA">
        <w:rPr>
          <w:lang w:val="en-US" w:eastAsia="ar-SA"/>
        </w:rPr>
        <w:t>maintenance_work_mem</w:t>
      </w:r>
      <w:proofErr w:type="spellEnd"/>
    </w:p>
    <w:p w14:paraId="165C34BD" w14:textId="77777777" w:rsidR="005F34EA" w:rsidRPr="005F34EA" w:rsidRDefault="005F34EA" w:rsidP="005F34EA">
      <w:pPr>
        <w:numPr>
          <w:ilvl w:val="0"/>
          <w:numId w:val="262"/>
        </w:numPr>
        <w:rPr>
          <w:lang w:val="en-US" w:eastAsia="ar-SA"/>
        </w:rPr>
      </w:pPr>
      <w:r w:rsidRPr="005F34EA">
        <w:rPr>
          <w:lang w:val="en-US" w:eastAsia="ar-SA"/>
        </w:rPr>
        <w:t>Optimize query plans</w:t>
      </w:r>
    </w:p>
    <w:p w14:paraId="6A5FECD5" w14:textId="77777777" w:rsidR="005F34EA" w:rsidRPr="005F34EA" w:rsidRDefault="005F34EA" w:rsidP="005F34EA">
      <w:pPr>
        <w:numPr>
          <w:ilvl w:val="0"/>
          <w:numId w:val="262"/>
        </w:numPr>
        <w:rPr>
          <w:lang w:val="en-US" w:eastAsia="ar-SA"/>
        </w:rPr>
      </w:pPr>
      <w:r w:rsidRPr="005F34EA">
        <w:rPr>
          <w:lang w:val="en-US" w:eastAsia="ar-SA"/>
        </w:rPr>
        <w:t>Use proper indexing</w:t>
      </w:r>
    </w:p>
    <w:p w14:paraId="7D0D8DBA" w14:textId="77777777" w:rsidR="005F34EA" w:rsidRPr="005F34EA" w:rsidRDefault="005F34EA" w:rsidP="005F34EA">
      <w:pPr>
        <w:numPr>
          <w:ilvl w:val="0"/>
          <w:numId w:val="262"/>
        </w:numPr>
        <w:rPr>
          <w:lang w:val="en-US" w:eastAsia="ar-SA"/>
        </w:rPr>
      </w:pPr>
      <w:r w:rsidRPr="005F34EA">
        <w:rPr>
          <w:lang w:val="en-US" w:eastAsia="ar-SA"/>
        </w:rPr>
        <w:t>Use EXPLAIN ANALYZE for query tuning</w:t>
      </w:r>
    </w:p>
    <w:p w14:paraId="0C031D6C" w14:textId="77777777" w:rsidR="005F34EA" w:rsidRPr="005F34EA" w:rsidRDefault="005F34EA" w:rsidP="005F34EA">
      <w:pPr>
        <w:numPr>
          <w:ilvl w:val="0"/>
          <w:numId w:val="262"/>
        </w:numPr>
        <w:rPr>
          <w:lang w:val="en-US" w:eastAsia="ar-SA"/>
        </w:rPr>
      </w:pPr>
      <w:r w:rsidRPr="005F34EA">
        <w:rPr>
          <w:lang w:val="en-US" w:eastAsia="ar-SA"/>
        </w:rPr>
        <w:t>Monitor I/O and vacuum activity</w:t>
      </w:r>
    </w:p>
    <w:p w14:paraId="6E8C6DA8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7673D73B">
          <v:rect id="_x0000_i1242" style="width:0;height:1.5pt" o:hralign="center" o:hrstd="t" o:hr="t" fillcolor="#a0a0a0" stroked="f"/>
        </w:pict>
      </w:r>
    </w:p>
    <w:p w14:paraId="1C57B36E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12. How do you perform PITR (Point-in-Time Recovery)?</w:t>
      </w:r>
    </w:p>
    <w:p w14:paraId="6B8B3DED" w14:textId="77777777" w:rsidR="005F34EA" w:rsidRPr="005F34EA" w:rsidRDefault="005F34EA" w:rsidP="005F34EA">
      <w:pPr>
        <w:numPr>
          <w:ilvl w:val="0"/>
          <w:numId w:val="263"/>
        </w:numPr>
        <w:rPr>
          <w:lang w:val="en-US" w:eastAsia="ar-SA"/>
        </w:rPr>
      </w:pPr>
      <w:r w:rsidRPr="005F34EA">
        <w:rPr>
          <w:lang w:val="en-US" w:eastAsia="ar-SA"/>
        </w:rPr>
        <w:t>Enable WAL archiving (</w:t>
      </w:r>
      <w:proofErr w:type="spellStart"/>
      <w:r w:rsidRPr="005F34EA">
        <w:rPr>
          <w:lang w:val="en-US" w:eastAsia="ar-SA"/>
        </w:rPr>
        <w:t>archive_mode</w:t>
      </w:r>
      <w:proofErr w:type="spellEnd"/>
      <w:r w:rsidRPr="005F34EA">
        <w:rPr>
          <w:lang w:val="en-US" w:eastAsia="ar-SA"/>
        </w:rPr>
        <w:t xml:space="preserve"> = on)</w:t>
      </w:r>
    </w:p>
    <w:p w14:paraId="57D3AB6D" w14:textId="77777777" w:rsidR="005F34EA" w:rsidRPr="005F34EA" w:rsidRDefault="005F34EA" w:rsidP="005F34EA">
      <w:pPr>
        <w:numPr>
          <w:ilvl w:val="0"/>
          <w:numId w:val="263"/>
        </w:numPr>
        <w:rPr>
          <w:lang w:val="en-US" w:eastAsia="ar-SA"/>
        </w:rPr>
      </w:pPr>
      <w:r w:rsidRPr="005F34EA">
        <w:rPr>
          <w:lang w:val="en-US" w:eastAsia="ar-SA"/>
        </w:rPr>
        <w:t>Take a base backup (</w:t>
      </w:r>
      <w:proofErr w:type="spellStart"/>
      <w:r w:rsidRPr="005F34EA">
        <w:rPr>
          <w:lang w:val="en-US" w:eastAsia="ar-SA"/>
        </w:rPr>
        <w:t>pg_basebackup</w:t>
      </w:r>
      <w:proofErr w:type="spellEnd"/>
      <w:r w:rsidRPr="005F34EA">
        <w:rPr>
          <w:lang w:val="en-US" w:eastAsia="ar-SA"/>
        </w:rPr>
        <w:t>)</w:t>
      </w:r>
    </w:p>
    <w:p w14:paraId="6E645806" w14:textId="77777777" w:rsidR="005F34EA" w:rsidRPr="005F34EA" w:rsidRDefault="005F34EA" w:rsidP="005F34EA">
      <w:pPr>
        <w:numPr>
          <w:ilvl w:val="0"/>
          <w:numId w:val="263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</w:t>
      </w:r>
      <w:proofErr w:type="spellStart"/>
      <w:r w:rsidRPr="005F34EA">
        <w:rPr>
          <w:lang w:val="en-US" w:eastAsia="ar-SA"/>
        </w:rPr>
        <w:t>restore_command</w:t>
      </w:r>
      <w:proofErr w:type="spellEnd"/>
      <w:r w:rsidRPr="005F34EA">
        <w:rPr>
          <w:lang w:val="en-US" w:eastAsia="ar-SA"/>
        </w:rPr>
        <w:t xml:space="preserve"> to recover archived WALs</w:t>
      </w:r>
    </w:p>
    <w:p w14:paraId="1A91DFCF" w14:textId="77777777" w:rsidR="005F34EA" w:rsidRPr="005F34EA" w:rsidRDefault="005F34EA" w:rsidP="005F34EA">
      <w:pPr>
        <w:numPr>
          <w:ilvl w:val="0"/>
          <w:numId w:val="263"/>
        </w:numPr>
        <w:rPr>
          <w:lang w:val="en-US" w:eastAsia="ar-SA"/>
        </w:rPr>
      </w:pPr>
      <w:r w:rsidRPr="005F34EA">
        <w:rPr>
          <w:lang w:val="en-US" w:eastAsia="ar-SA"/>
        </w:rPr>
        <w:t xml:space="preserve">Create </w:t>
      </w:r>
      <w:proofErr w:type="spellStart"/>
      <w:proofErr w:type="gramStart"/>
      <w:r w:rsidRPr="005F34EA">
        <w:rPr>
          <w:lang w:val="en-US" w:eastAsia="ar-SA"/>
        </w:rPr>
        <w:t>recovery.signal</w:t>
      </w:r>
      <w:proofErr w:type="spellEnd"/>
      <w:proofErr w:type="gramEnd"/>
      <w:r w:rsidRPr="005F34EA">
        <w:rPr>
          <w:lang w:val="en-US" w:eastAsia="ar-SA"/>
        </w:rPr>
        <w:t xml:space="preserve"> file with </w:t>
      </w:r>
      <w:proofErr w:type="spellStart"/>
      <w:r w:rsidRPr="005F34EA">
        <w:rPr>
          <w:lang w:val="en-US" w:eastAsia="ar-SA"/>
        </w:rPr>
        <w:t>recovery_target_time</w:t>
      </w:r>
      <w:proofErr w:type="spellEnd"/>
    </w:p>
    <w:p w14:paraId="6943C4F7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5514E5AC">
          <v:rect id="_x0000_i1243" style="width:0;height:1.5pt" o:hralign="center" o:hrstd="t" o:hr="t" fillcolor="#a0a0a0" stroked="f"/>
        </w:pict>
      </w:r>
    </w:p>
    <w:p w14:paraId="67E81D7B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13. How do you replicate a PostgreSQL database?</w:t>
      </w:r>
    </w:p>
    <w:p w14:paraId="4EBFEB26" w14:textId="77777777" w:rsidR="005F34EA" w:rsidRPr="005F34EA" w:rsidRDefault="005F34EA" w:rsidP="005F34EA">
      <w:pPr>
        <w:numPr>
          <w:ilvl w:val="0"/>
          <w:numId w:val="264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Streaming Replication:</w:t>
      </w:r>
    </w:p>
    <w:p w14:paraId="33ACE720" w14:textId="77777777" w:rsidR="005F34EA" w:rsidRPr="005F34EA" w:rsidRDefault="005F34EA" w:rsidP="005F34EA">
      <w:pPr>
        <w:numPr>
          <w:ilvl w:val="1"/>
          <w:numId w:val="264"/>
        </w:numPr>
        <w:rPr>
          <w:lang w:val="en-US" w:eastAsia="ar-SA"/>
        </w:rPr>
      </w:pPr>
      <w:r w:rsidRPr="005F34EA">
        <w:rPr>
          <w:lang w:val="en-US" w:eastAsia="ar-SA"/>
        </w:rPr>
        <w:t xml:space="preserve">Configure </w:t>
      </w:r>
      <w:proofErr w:type="spellStart"/>
      <w:r w:rsidRPr="005F34EA">
        <w:rPr>
          <w:lang w:val="en-US" w:eastAsia="ar-SA"/>
        </w:rPr>
        <w:t>wal_level</w:t>
      </w:r>
      <w:proofErr w:type="spellEnd"/>
      <w:r w:rsidRPr="005F34EA">
        <w:rPr>
          <w:lang w:val="en-US" w:eastAsia="ar-SA"/>
        </w:rPr>
        <w:t xml:space="preserve"> = replica, </w:t>
      </w:r>
      <w:proofErr w:type="spellStart"/>
      <w:r w:rsidRPr="005F34EA">
        <w:rPr>
          <w:lang w:val="en-US" w:eastAsia="ar-SA"/>
        </w:rPr>
        <w:t>max_wal_senders</w:t>
      </w:r>
      <w:proofErr w:type="spellEnd"/>
      <w:r w:rsidRPr="005F34EA">
        <w:rPr>
          <w:lang w:val="en-US" w:eastAsia="ar-SA"/>
        </w:rPr>
        <w:t xml:space="preserve">, and </w:t>
      </w:r>
      <w:proofErr w:type="spellStart"/>
      <w:r w:rsidRPr="005F34EA">
        <w:rPr>
          <w:lang w:val="en-US" w:eastAsia="ar-SA"/>
        </w:rPr>
        <w:t>hot_standby</w:t>
      </w:r>
      <w:proofErr w:type="spellEnd"/>
    </w:p>
    <w:p w14:paraId="0B2B73B2" w14:textId="77777777" w:rsidR="005F34EA" w:rsidRPr="005F34EA" w:rsidRDefault="005F34EA" w:rsidP="005F34EA">
      <w:pPr>
        <w:numPr>
          <w:ilvl w:val="1"/>
          <w:numId w:val="264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</w:t>
      </w:r>
      <w:proofErr w:type="spellStart"/>
      <w:r w:rsidRPr="005F34EA">
        <w:rPr>
          <w:lang w:val="en-US" w:eastAsia="ar-SA"/>
        </w:rPr>
        <w:t>pg_basebackup</w:t>
      </w:r>
      <w:proofErr w:type="spellEnd"/>
      <w:r w:rsidRPr="005F34EA">
        <w:rPr>
          <w:lang w:val="en-US" w:eastAsia="ar-SA"/>
        </w:rPr>
        <w:t xml:space="preserve"> to copy primary to replica</w:t>
      </w:r>
    </w:p>
    <w:p w14:paraId="1D022891" w14:textId="77777777" w:rsidR="005F34EA" w:rsidRPr="005F34EA" w:rsidRDefault="005F34EA" w:rsidP="005F34EA">
      <w:pPr>
        <w:numPr>
          <w:ilvl w:val="1"/>
          <w:numId w:val="264"/>
        </w:numPr>
        <w:rPr>
          <w:lang w:val="en-US" w:eastAsia="ar-SA"/>
        </w:rPr>
      </w:pPr>
      <w:r w:rsidRPr="005F34EA">
        <w:rPr>
          <w:lang w:val="en-US" w:eastAsia="ar-SA"/>
        </w:rPr>
        <w:t xml:space="preserve">Configure </w:t>
      </w:r>
      <w:proofErr w:type="spellStart"/>
      <w:r w:rsidRPr="005F34EA">
        <w:rPr>
          <w:lang w:val="en-US" w:eastAsia="ar-SA"/>
        </w:rPr>
        <w:t>primary_conninfo</w:t>
      </w:r>
      <w:proofErr w:type="spellEnd"/>
      <w:r w:rsidRPr="005F34EA">
        <w:rPr>
          <w:lang w:val="en-US" w:eastAsia="ar-SA"/>
        </w:rPr>
        <w:t xml:space="preserve"> on the replica</w:t>
      </w:r>
    </w:p>
    <w:p w14:paraId="76DAFF4A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1DBBDF6A">
          <v:rect id="_x0000_i1244" style="width:0;height:1.5pt" o:hralign="center" o:hrstd="t" o:hr="t" fillcolor="#a0a0a0" stroked="f"/>
        </w:pict>
      </w:r>
    </w:p>
    <w:p w14:paraId="4A80B810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14. What is the difference between logical and physical replication?</w:t>
      </w:r>
    </w:p>
    <w:p w14:paraId="47221328" w14:textId="77777777" w:rsidR="005F34EA" w:rsidRPr="005F34EA" w:rsidRDefault="005F34EA" w:rsidP="005F34EA">
      <w:pPr>
        <w:numPr>
          <w:ilvl w:val="0"/>
          <w:numId w:val="265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lastRenderedPageBreak/>
        <w:t>Logical replication:</w:t>
      </w:r>
      <w:r w:rsidRPr="005F34EA">
        <w:rPr>
          <w:lang w:val="en-US" w:eastAsia="ar-SA"/>
        </w:rPr>
        <w:t xml:space="preserve"> row-level changes, can replicate specific tables</w:t>
      </w:r>
    </w:p>
    <w:p w14:paraId="0145BB1A" w14:textId="77777777" w:rsidR="005F34EA" w:rsidRPr="005F34EA" w:rsidRDefault="005F34EA" w:rsidP="005F34EA">
      <w:pPr>
        <w:numPr>
          <w:ilvl w:val="0"/>
          <w:numId w:val="265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Physical replication:</w:t>
      </w:r>
      <w:r w:rsidRPr="005F34EA">
        <w:rPr>
          <w:lang w:val="en-US" w:eastAsia="ar-SA"/>
        </w:rPr>
        <w:t xml:space="preserve"> block-level WAL shipping, entire DB replica</w:t>
      </w:r>
    </w:p>
    <w:p w14:paraId="6B27988E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4B769683">
          <v:rect id="_x0000_i1245" style="width:0;height:1.5pt" o:hralign="center" o:hrstd="t" o:hr="t" fillcolor="#a0a0a0" stroked="f"/>
        </w:pict>
      </w:r>
    </w:p>
    <w:p w14:paraId="69145DB2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15. How do you monitor PostgreSQL performance?</w:t>
      </w:r>
    </w:p>
    <w:p w14:paraId="4D5B6070" w14:textId="77777777" w:rsidR="005F34EA" w:rsidRPr="005F34EA" w:rsidRDefault="005F34EA" w:rsidP="005F34EA">
      <w:pPr>
        <w:numPr>
          <w:ilvl w:val="0"/>
          <w:numId w:val="266"/>
        </w:numPr>
        <w:rPr>
          <w:lang w:val="en-US" w:eastAsia="ar-SA"/>
        </w:rPr>
      </w:pPr>
      <w:proofErr w:type="spellStart"/>
      <w:r w:rsidRPr="005F34EA">
        <w:rPr>
          <w:lang w:val="en-US" w:eastAsia="ar-SA"/>
        </w:rPr>
        <w:t>pg_stat_statements</w:t>
      </w:r>
      <w:proofErr w:type="spellEnd"/>
    </w:p>
    <w:p w14:paraId="458F7C4F" w14:textId="77777777" w:rsidR="005F34EA" w:rsidRPr="005F34EA" w:rsidRDefault="005F34EA" w:rsidP="005F34EA">
      <w:pPr>
        <w:numPr>
          <w:ilvl w:val="0"/>
          <w:numId w:val="266"/>
        </w:numPr>
        <w:rPr>
          <w:lang w:val="en-US" w:eastAsia="ar-SA"/>
        </w:rPr>
      </w:pPr>
      <w:proofErr w:type="spellStart"/>
      <w:r w:rsidRPr="005F34EA">
        <w:rPr>
          <w:lang w:val="en-US" w:eastAsia="ar-SA"/>
        </w:rPr>
        <w:t>pg_stat_activity</w:t>
      </w:r>
      <w:proofErr w:type="spellEnd"/>
    </w:p>
    <w:p w14:paraId="2CA0B173" w14:textId="77777777" w:rsidR="005F34EA" w:rsidRPr="005F34EA" w:rsidRDefault="005F34EA" w:rsidP="005F34EA">
      <w:pPr>
        <w:numPr>
          <w:ilvl w:val="0"/>
          <w:numId w:val="266"/>
        </w:numPr>
        <w:rPr>
          <w:lang w:val="en-US" w:eastAsia="ar-SA"/>
        </w:rPr>
      </w:pPr>
      <w:proofErr w:type="spellStart"/>
      <w:r w:rsidRPr="005F34EA">
        <w:rPr>
          <w:lang w:val="en-US" w:eastAsia="ar-SA"/>
        </w:rPr>
        <w:t>pg_stat_user_tables</w:t>
      </w:r>
      <w:proofErr w:type="spellEnd"/>
    </w:p>
    <w:p w14:paraId="2BC45EF2" w14:textId="77777777" w:rsidR="005F34EA" w:rsidRPr="005F34EA" w:rsidRDefault="005F34EA" w:rsidP="005F34EA">
      <w:pPr>
        <w:numPr>
          <w:ilvl w:val="0"/>
          <w:numId w:val="266"/>
        </w:numPr>
        <w:rPr>
          <w:lang w:val="en-US" w:eastAsia="ar-SA"/>
        </w:rPr>
      </w:pPr>
      <w:r w:rsidRPr="005F34EA">
        <w:rPr>
          <w:lang w:val="en-US" w:eastAsia="ar-SA"/>
        </w:rPr>
        <w:t xml:space="preserve">Monitoring tools: </w:t>
      </w:r>
      <w:proofErr w:type="spellStart"/>
      <w:r w:rsidRPr="005F34EA">
        <w:rPr>
          <w:b/>
          <w:bCs/>
          <w:lang w:val="en-US" w:eastAsia="ar-SA"/>
        </w:rPr>
        <w:t>pgAdmin</w:t>
      </w:r>
      <w:proofErr w:type="spellEnd"/>
      <w:r w:rsidRPr="005F34EA">
        <w:rPr>
          <w:lang w:val="en-US" w:eastAsia="ar-SA"/>
        </w:rPr>
        <w:t xml:space="preserve">, </w:t>
      </w:r>
      <w:proofErr w:type="spellStart"/>
      <w:r w:rsidRPr="005F34EA">
        <w:rPr>
          <w:b/>
          <w:bCs/>
          <w:lang w:val="en-US" w:eastAsia="ar-SA"/>
        </w:rPr>
        <w:t>pgBadger</w:t>
      </w:r>
      <w:proofErr w:type="spellEnd"/>
      <w:r w:rsidRPr="005F34EA">
        <w:rPr>
          <w:lang w:val="en-US" w:eastAsia="ar-SA"/>
        </w:rPr>
        <w:t xml:space="preserve">, </w:t>
      </w:r>
      <w:r w:rsidRPr="005F34EA">
        <w:rPr>
          <w:b/>
          <w:bCs/>
          <w:lang w:val="en-US" w:eastAsia="ar-SA"/>
        </w:rPr>
        <w:t>Prometheus + Grafana</w:t>
      </w:r>
    </w:p>
    <w:p w14:paraId="277B3F69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1F78F17D">
          <v:rect id="_x0000_i1246" style="width:0;height:1.5pt" o:hralign="center" o:hrstd="t" o:hr="t" fillcolor="#a0a0a0" stroked="f"/>
        </w:pict>
      </w:r>
    </w:p>
    <w:p w14:paraId="3E3C5C49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Azure PostgreSQL Specific</w:t>
      </w:r>
    </w:p>
    <w:p w14:paraId="2CAD3EC1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16. Can you access the server OS in Azure Database for PostgreSQL?</w:t>
      </w:r>
      <w:r w:rsidRPr="005F34EA">
        <w:rPr>
          <w:lang w:val="en-US" w:eastAsia="ar-SA"/>
        </w:rPr>
        <w:br/>
      </w:r>
      <w:r w:rsidRPr="005F34EA">
        <w:rPr>
          <w:i/>
          <w:iCs/>
          <w:lang w:val="en-US" w:eastAsia="ar-SA"/>
        </w:rPr>
        <w:t>No, it's a managed service. OS-level access is restricted.</w:t>
      </w:r>
    </w:p>
    <w:p w14:paraId="0D4D2A9D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7DD51056">
          <v:rect id="_x0000_i1247" style="width:0;height:1.5pt" o:hralign="center" o:hrstd="t" o:hr="t" fillcolor="#a0a0a0" stroked="f"/>
        </w:pict>
      </w:r>
    </w:p>
    <w:p w14:paraId="64687ADC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17. How do you migrate PostgreSQL to Azure?</w:t>
      </w:r>
    </w:p>
    <w:p w14:paraId="173E421C" w14:textId="77777777" w:rsidR="005F34EA" w:rsidRPr="005F34EA" w:rsidRDefault="005F34EA" w:rsidP="005F34EA">
      <w:pPr>
        <w:numPr>
          <w:ilvl w:val="0"/>
          <w:numId w:val="267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Using DMS (Azure Database Migration Service)</w:t>
      </w:r>
    </w:p>
    <w:p w14:paraId="4A7AED22" w14:textId="77777777" w:rsidR="005F34EA" w:rsidRPr="005F34EA" w:rsidRDefault="005F34EA" w:rsidP="005F34EA">
      <w:pPr>
        <w:numPr>
          <w:ilvl w:val="0"/>
          <w:numId w:val="267"/>
        </w:numPr>
        <w:rPr>
          <w:lang w:val="en-US" w:eastAsia="ar-SA"/>
        </w:rPr>
      </w:pPr>
      <w:proofErr w:type="spellStart"/>
      <w:r w:rsidRPr="005F34EA">
        <w:rPr>
          <w:b/>
          <w:bCs/>
          <w:lang w:val="en-US" w:eastAsia="ar-SA"/>
        </w:rPr>
        <w:t>pg_dump</w:t>
      </w:r>
      <w:proofErr w:type="spellEnd"/>
      <w:r w:rsidRPr="005F34EA">
        <w:rPr>
          <w:b/>
          <w:bCs/>
          <w:lang w:val="en-US" w:eastAsia="ar-SA"/>
        </w:rPr>
        <w:t>/</w:t>
      </w:r>
      <w:proofErr w:type="spellStart"/>
      <w:r w:rsidRPr="005F34EA">
        <w:rPr>
          <w:b/>
          <w:bCs/>
          <w:lang w:val="en-US" w:eastAsia="ar-SA"/>
        </w:rPr>
        <w:t>pg_restore</w:t>
      </w:r>
      <w:proofErr w:type="spellEnd"/>
    </w:p>
    <w:p w14:paraId="68E81DB2" w14:textId="77777777" w:rsidR="005F34EA" w:rsidRPr="005F34EA" w:rsidRDefault="005F34EA" w:rsidP="005F34EA">
      <w:pPr>
        <w:numPr>
          <w:ilvl w:val="0"/>
          <w:numId w:val="267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Ora2Pg (if migrating from Oracle)</w:t>
      </w:r>
    </w:p>
    <w:p w14:paraId="2BC82888" w14:textId="77777777" w:rsidR="005F34EA" w:rsidRPr="005F34EA" w:rsidRDefault="005F34EA" w:rsidP="005F34EA">
      <w:pPr>
        <w:numPr>
          <w:ilvl w:val="0"/>
          <w:numId w:val="267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Logical replication (for online migration)</w:t>
      </w:r>
    </w:p>
    <w:p w14:paraId="38C7AE57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71E0C1D4">
          <v:rect id="_x0000_i1248" style="width:0;height:1.5pt" o:hralign="center" o:hrstd="t" o:hr="t" fillcolor="#a0a0a0" stroked="f"/>
        </w:pict>
      </w:r>
    </w:p>
    <w:p w14:paraId="5F781DA4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b/>
          <w:bCs/>
          <w:lang w:val="en-US" w:eastAsia="ar-SA"/>
        </w:rPr>
        <w:t>18. What are limitations of Azure PostgreSQL Single Server?</w:t>
      </w:r>
    </w:p>
    <w:p w14:paraId="1E15F4D9" w14:textId="77777777" w:rsidR="005F34EA" w:rsidRPr="005F34EA" w:rsidRDefault="005F34EA" w:rsidP="005F34EA">
      <w:pPr>
        <w:numPr>
          <w:ilvl w:val="0"/>
          <w:numId w:val="268"/>
        </w:numPr>
        <w:rPr>
          <w:lang w:val="en-US" w:eastAsia="ar-SA"/>
        </w:rPr>
      </w:pPr>
      <w:r w:rsidRPr="005F34EA">
        <w:rPr>
          <w:lang w:val="en-US" w:eastAsia="ar-SA"/>
        </w:rPr>
        <w:t>No OS-level access</w:t>
      </w:r>
    </w:p>
    <w:p w14:paraId="4B5EDB42" w14:textId="77777777" w:rsidR="005F34EA" w:rsidRPr="005F34EA" w:rsidRDefault="005F34EA" w:rsidP="005F34EA">
      <w:pPr>
        <w:numPr>
          <w:ilvl w:val="0"/>
          <w:numId w:val="268"/>
        </w:numPr>
        <w:rPr>
          <w:lang w:val="en-US" w:eastAsia="ar-SA"/>
        </w:rPr>
      </w:pPr>
      <w:r w:rsidRPr="005F34EA">
        <w:rPr>
          <w:lang w:val="en-US" w:eastAsia="ar-SA"/>
        </w:rPr>
        <w:t>Some extensions not supported</w:t>
      </w:r>
    </w:p>
    <w:p w14:paraId="110E562F" w14:textId="77777777" w:rsidR="005F34EA" w:rsidRPr="005F34EA" w:rsidRDefault="005F34EA" w:rsidP="005F34EA">
      <w:pPr>
        <w:numPr>
          <w:ilvl w:val="0"/>
          <w:numId w:val="268"/>
        </w:numPr>
        <w:rPr>
          <w:lang w:val="en-US" w:eastAsia="ar-SA"/>
        </w:rPr>
      </w:pPr>
      <w:r w:rsidRPr="005F34EA">
        <w:rPr>
          <w:lang w:val="en-US" w:eastAsia="ar-SA"/>
        </w:rPr>
        <w:t>Maintenance and patching are managed by Azure</w:t>
      </w:r>
    </w:p>
    <w:p w14:paraId="6E0D0F6E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5678D554">
          <v:rect id="_x0000_i1249" style="width:0;height:1.5pt" o:hralign="center" o:hrstd="t" o:hr="t" fillcolor="#a0a0a0" stroked="f"/>
        </w:pict>
      </w:r>
    </w:p>
    <w:p w14:paraId="0615DE4F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Would you like this as a </w:t>
      </w:r>
      <w:r w:rsidRPr="005F34EA">
        <w:rPr>
          <w:b/>
          <w:bCs/>
          <w:lang w:val="en-US" w:eastAsia="ar-SA"/>
        </w:rPr>
        <w:t>PDF or Excel sheet</w:t>
      </w:r>
      <w:r w:rsidRPr="005F34EA">
        <w:rPr>
          <w:lang w:val="en-US" w:eastAsia="ar-SA"/>
        </w:rPr>
        <w:t xml:space="preserve"> for download or want </w:t>
      </w:r>
      <w:r w:rsidRPr="005F34EA">
        <w:rPr>
          <w:b/>
          <w:bCs/>
          <w:lang w:val="en-US" w:eastAsia="ar-SA"/>
        </w:rPr>
        <w:t>100+ PostgreSQL DBA questions</w:t>
      </w:r>
      <w:r w:rsidRPr="005F34EA">
        <w:rPr>
          <w:lang w:val="en-US" w:eastAsia="ar-SA"/>
        </w:rPr>
        <w:t xml:space="preserve"> next?</w:t>
      </w:r>
    </w:p>
    <w:p w14:paraId="0FFE2D2E" w14:textId="77777777" w:rsidR="005F34EA" w:rsidRPr="005F34EA" w:rsidRDefault="005F34EA" w:rsidP="005F34EA">
      <w:pPr>
        <w:numPr>
          <w:ilvl w:val="0"/>
          <w:numId w:val="261"/>
        </w:numPr>
        <w:rPr>
          <w:b/>
          <w:bCs/>
          <w:lang w:val="en-US" w:eastAsia="ar-SA"/>
        </w:rPr>
      </w:pPr>
      <w:r w:rsidRPr="005F34EA">
        <w:rPr>
          <w:b/>
          <w:bCs/>
          <w:lang w:val="en-US" w:eastAsia="ar-SA"/>
        </w:rPr>
        <w:t>You said:</w:t>
      </w:r>
    </w:p>
    <w:p w14:paraId="25180532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100+ PostgreSQL DBA questions AND </w:t>
      </w:r>
      <w:proofErr w:type="spellStart"/>
      <w:r w:rsidRPr="005F34EA">
        <w:rPr>
          <w:lang w:val="en-US" w:eastAsia="ar-SA"/>
        </w:rPr>
        <w:t>Ansers</w:t>
      </w:r>
      <w:proofErr w:type="spellEnd"/>
    </w:p>
    <w:p w14:paraId="258C0D95" w14:textId="77777777" w:rsidR="005F34EA" w:rsidRPr="005F34EA" w:rsidRDefault="005F34EA" w:rsidP="005F34EA">
      <w:pPr>
        <w:numPr>
          <w:ilvl w:val="0"/>
          <w:numId w:val="261"/>
        </w:numPr>
        <w:rPr>
          <w:b/>
          <w:bCs/>
          <w:lang w:val="en-US" w:eastAsia="ar-SA"/>
        </w:rPr>
      </w:pPr>
      <w:r w:rsidRPr="005F34EA">
        <w:rPr>
          <w:b/>
          <w:bCs/>
          <w:lang w:val="en-US" w:eastAsia="ar-SA"/>
        </w:rPr>
        <w:lastRenderedPageBreak/>
        <w:t>ChatGPT said:</w:t>
      </w:r>
    </w:p>
    <w:p w14:paraId="08F1CC5F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Updated saved memory</w:t>
      </w:r>
    </w:p>
    <w:p w14:paraId="3F3A17AD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Here are </w:t>
      </w:r>
      <w:r w:rsidRPr="005F34EA">
        <w:rPr>
          <w:b/>
          <w:bCs/>
          <w:lang w:val="en-US" w:eastAsia="ar-SA"/>
        </w:rPr>
        <w:t>100+ PostgreSQL DBA interview questions and answers</w:t>
      </w:r>
      <w:r w:rsidRPr="005F34EA">
        <w:rPr>
          <w:lang w:val="en-US" w:eastAsia="ar-SA"/>
        </w:rPr>
        <w:t xml:space="preserve"> categorized by topic for better clarity:</w:t>
      </w:r>
    </w:p>
    <w:p w14:paraId="32AB2669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749CE655">
          <v:rect id="_x0000_i1250" style="width:0;height:1.5pt" o:hralign="center" o:hrstd="t" o:hr="t" fillcolor="#a0a0a0" stroked="f"/>
        </w:pict>
      </w:r>
    </w:p>
    <w:p w14:paraId="6AED4676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PostgreSQL Basics</w:t>
      </w:r>
    </w:p>
    <w:p w14:paraId="2BB4FF2D" w14:textId="77777777" w:rsidR="005F34EA" w:rsidRPr="005F34EA" w:rsidRDefault="005F34EA" w:rsidP="005F34EA">
      <w:pPr>
        <w:numPr>
          <w:ilvl w:val="0"/>
          <w:numId w:val="269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PostgreSQL?</w:t>
      </w:r>
    </w:p>
    <w:p w14:paraId="59AE20D0" w14:textId="77777777" w:rsidR="005F34EA" w:rsidRPr="005F34EA" w:rsidRDefault="005F34EA" w:rsidP="005F34EA">
      <w:pPr>
        <w:numPr>
          <w:ilvl w:val="1"/>
          <w:numId w:val="269"/>
        </w:numPr>
        <w:rPr>
          <w:lang w:val="en-US" w:eastAsia="ar-SA"/>
        </w:rPr>
      </w:pPr>
      <w:r w:rsidRPr="005F34EA">
        <w:rPr>
          <w:lang w:val="en-US" w:eastAsia="ar-SA"/>
        </w:rPr>
        <w:t>PostgreSQL is an open-source, object-relational database system that supports SQL and JSON querying.</w:t>
      </w:r>
    </w:p>
    <w:p w14:paraId="082D9FA3" w14:textId="77777777" w:rsidR="005F34EA" w:rsidRPr="005F34EA" w:rsidRDefault="005F34EA" w:rsidP="005F34EA">
      <w:pPr>
        <w:numPr>
          <w:ilvl w:val="0"/>
          <w:numId w:val="269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are the key features of PostgreSQL?</w:t>
      </w:r>
    </w:p>
    <w:p w14:paraId="5951DC0C" w14:textId="77777777" w:rsidR="005F34EA" w:rsidRPr="005F34EA" w:rsidRDefault="005F34EA" w:rsidP="005F34EA">
      <w:pPr>
        <w:numPr>
          <w:ilvl w:val="1"/>
          <w:numId w:val="269"/>
        </w:numPr>
        <w:rPr>
          <w:lang w:val="en-US" w:eastAsia="ar-SA"/>
        </w:rPr>
      </w:pPr>
      <w:r w:rsidRPr="005F34EA">
        <w:rPr>
          <w:lang w:val="en-US" w:eastAsia="ar-SA"/>
        </w:rPr>
        <w:t xml:space="preserve">MVCC, ACID compliance, full-text search, extensibility, JSONB support, indexing techniques (B-Tree, </w:t>
      </w:r>
      <w:proofErr w:type="spellStart"/>
      <w:r w:rsidRPr="005F34EA">
        <w:rPr>
          <w:lang w:val="en-US" w:eastAsia="ar-SA"/>
        </w:rPr>
        <w:t>GiST</w:t>
      </w:r>
      <w:proofErr w:type="spellEnd"/>
      <w:r w:rsidRPr="005F34EA">
        <w:rPr>
          <w:lang w:val="en-US" w:eastAsia="ar-SA"/>
        </w:rPr>
        <w:t>, GIN, BRIN), and replication.</w:t>
      </w:r>
    </w:p>
    <w:p w14:paraId="34739C2A" w14:textId="77777777" w:rsidR="005F34EA" w:rsidRPr="005F34EA" w:rsidRDefault="005F34EA" w:rsidP="005F34EA">
      <w:pPr>
        <w:numPr>
          <w:ilvl w:val="0"/>
          <w:numId w:val="269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the default port of PostgreSQL?</w:t>
      </w:r>
    </w:p>
    <w:p w14:paraId="523ACF00" w14:textId="77777777" w:rsidR="005F34EA" w:rsidRPr="005F34EA" w:rsidRDefault="005F34EA" w:rsidP="005F34EA">
      <w:pPr>
        <w:numPr>
          <w:ilvl w:val="1"/>
          <w:numId w:val="269"/>
        </w:numPr>
        <w:rPr>
          <w:lang w:val="en-US" w:eastAsia="ar-SA"/>
        </w:rPr>
      </w:pPr>
      <w:r w:rsidRPr="005F34EA">
        <w:rPr>
          <w:lang w:val="en-US" w:eastAsia="ar-SA"/>
        </w:rPr>
        <w:t>5432</w:t>
      </w:r>
    </w:p>
    <w:p w14:paraId="35240160" w14:textId="77777777" w:rsidR="005F34EA" w:rsidRPr="005F34EA" w:rsidRDefault="005F34EA" w:rsidP="005F34EA">
      <w:pPr>
        <w:numPr>
          <w:ilvl w:val="0"/>
          <w:numId w:val="269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the difference between CHAR, VARCHAR, and TEXT in PostgreSQL?</w:t>
      </w:r>
    </w:p>
    <w:p w14:paraId="41559990" w14:textId="77777777" w:rsidR="005F34EA" w:rsidRPr="005F34EA" w:rsidRDefault="005F34EA" w:rsidP="005F34EA">
      <w:pPr>
        <w:numPr>
          <w:ilvl w:val="1"/>
          <w:numId w:val="269"/>
        </w:numPr>
        <w:rPr>
          <w:lang w:val="en-US" w:eastAsia="ar-SA"/>
        </w:rPr>
      </w:pPr>
      <w:r w:rsidRPr="005F34EA">
        <w:rPr>
          <w:lang w:val="en-US" w:eastAsia="ar-SA"/>
        </w:rPr>
        <w:t>CHAR(n) is fixed-length, VARCHAR(n) is variable up to n, and TEXT has no length limit.</w:t>
      </w:r>
    </w:p>
    <w:p w14:paraId="0BF1136A" w14:textId="77777777" w:rsidR="005F34EA" w:rsidRPr="005F34EA" w:rsidRDefault="005F34EA" w:rsidP="005F34EA">
      <w:pPr>
        <w:numPr>
          <w:ilvl w:val="0"/>
          <w:numId w:val="269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How do you check </w:t>
      </w:r>
      <w:proofErr w:type="gramStart"/>
      <w:r w:rsidRPr="005F34EA">
        <w:rPr>
          <w:b/>
          <w:bCs/>
          <w:lang w:val="en-US" w:eastAsia="ar-SA"/>
        </w:rPr>
        <w:t>PostgreSQL</w:t>
      </w:r>
      <w:proofErr w:type="gramEnd"/>
      <w:r w:rsidRPr="005F34EA">
        <w:rPr>
          <w:b/>
          <w:bCs/>
          <w:lang w:val="en-US" w:eastAsia="ar-SA"/>
        </w:rPr>
        <w:t xml:space="preserve"> version?</w:t>
      </w:r>
    </w:p>
    <w:p w14:paraId="3A8284C7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bash</w:t>
      </w:r>
    </w:p>
    <w:p w14:paraId="3C2C93C5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152DBF5D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psql</w:t>
      </w:r>
      <w:proofErr w:type="spellEnd"/>
      <w:r w:rsidRPr="005F34EA">
        <w:rPr>
          <w:lang w:val="en-US" w:eastAsia="ar-SA"/>
        </w:rPr>
        <w:t xml:space="preserve"> -V</w:t>
      </w:r>
    </w:p>
    <w:p w14:paraId="1713219D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SELECT </w:t>
      </w:r>
      <w:proofErr w:type="gramStart"/>
      <w:r w:rsidRPr="005F34EA">
        <w:rPr>
          <w:lang w:val="en-US" w:eastAsia="ar-SA"/>
        </w:rPr>
        <w:t>version();</w:t>
      </w:r>
      <w:proofErr w:type="gramEnd"/>
    </w:p>
    <w:p w14:paraId="53FD3ACF" w14:textId="77777777" w:rsidR="005F34EA" w:rsidRPr="005F34EA" w:rsidRDefault="005F34EA" w:rsidP="005F34EA">
      <w:pPr>
        <w:numPr>
          <w:ilvl w:val="0"/>
          <w:numId w:val="269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do you connect to a PostgreSQL database?</w:t>
      </w:r>
    </w:p>
    <w:p w14:paraId="34C5E893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bash</w:t>
      </w:r>
    </w:p>
    <w:p w14:paraId="27780CEC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43947215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psql</w:t>
      </w:r>
      <w:proofErr w:type="spellEnd"/>
      <w:r w:rsidRPr="005F34EA">
        <w:rPr>
          <w:lang w:val="en-US" w:eastAsia="ar-SA"/>
        </w:rPr>
        <w:t xml:space="preserve"> -U username -d database -h host -p port</w:t>
      </w:r>
    </w:p>
    <w:p w14:paraId="30E959E2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423D3D85">
          <v:rect id="_x0000_i1251" style="width:0;height:1.5pt" o:hralign="center" o:hrstd="t" o:hr="t" fillcolor="#a0a0a0" stroked="f"/>
        </w:pict>
      </w:r>
    </w:p>
    <w:p w14:paraId="032A0D2B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Architecture &amp; Internals</w:t>
      </w:r>
    </w:p>
    <w:p w14:paraId="7F47EAD5" w14:textId="77777777" w:rsidR="005F34EA" w:rsidRPr="005F34EA" w:rsidRDefault="005F34EA" w:rsidP="005F34EA">
      <w:pPr>
        <w:numPr>
          <w:ilvl w:val="0"/>
          <w:numId w:val="27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is </w:t>
      </w:r>
      <w:proofErr w:type="gramStart"/>
      <w:r w:rsidRPr="005F34EA">
        <w:rPr>
          <w:b/>
          <w:bCs/>
          <w:lang w:val="en-US" w:eastAsia="ar-SA"/>
        </w:rPr>
        <w:t>a WAL</w:t>
      </w:r>
      <w:proofErr w:type="gramEnd"/>
      <w:r w:rsidRPr="005F34EA">
        <w:rPr>
          <w:b/>
          <w:bCs/>
          <w:lang w:val="en-US" w:eastAsia="ar-SA"/>
        </w:rPr>
        <w:t xml:space="preserve"> (Write-Ahead Log)?</w:t>
      </w:r>
    </w:p>
    <w:p w14:paraId="0508E0C6" w14:textId="77777777" w:rsidR="005F34EA" w:rsidRPr="005F34EA" w:rsidRDefault="005F34EA" w:rsidP="005F34EA">
      <w:pPr>
        <w:numPr>
          <w:ilvl w:val="1"/>
          <w:numId w:val="270"/>
        </w:numPr>
        <w:rPr>
          <w:lang w:val="en-US" w:eastAsia="ar-SA"/>
        </w:rPr>
      </w:pPr>
      <w:r w:rsidRPr="005F34EA">
        <w:rPr>
          <w:lang w:val="en-US" w:eastAsia="ar-SA"/>
        </w:rPr>
        <w:t>It ensures data durability by recording changes before writing to disk.</w:t>
      </w:r>
    </w:p>
    <w:p w14:paraId="40A3CBFE" w14:textId="77777777" w:rsidR="005F34EA" w:rsidRPr="005F34EA" w:rsidRDefault="005F34EA" w:rsidP="005F34EA">
      <w:pPr>
        <w:numPr>
          <w:ilvl w:val="0"/>
          <w:numId w:val="27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lastRenderedPageBreak/>
        <w:t>What are background processes in PostgreSQL?</w:t>
      </w:r>
    </w:p>
    <w:p w14:paraId="66D5B4B9" w14:textId="77777777" w:rsidR="005F34EA" w:rsidRPr="005F34EA" w:rsidRDefault="005F34EA" w:rsidP="005F34EA">
      <w:pPr>
        <w:numPr>
          <w:ilvl w:val="1"/>
          <w:numId w:val="270"/>
        </w:numPr>
        <w:rPr>
          <w:lang w:val="en-US" w:eastAsia="ar-SA"/>
        </w:rPr>
      </w:pPr>
      <w:proofErr w:type="spellStart"/>
      <w:r w:rsidRPr="005F34EA">
        <w:rPr>
          <w:lang w:val="en-US" w:eastAsia="ar-SA"/>
        </w:rPr>
        <w:t>autovacuum</w:t>
      </w:r>
      <w:proofErr w:type="spellEnd"/>
      <w:r w:rsidRPr="005F34EA">
        <w:rPr>
          <w:lang w:val="en-US" w:eastAsia="ar-SA"/>
        </w:rPr>
        <w:t xml:space="preserve">, </w:t>
      </w:r>
      <w:proofErr w:type="spellStart"/>
      <w:r w:rsidRPr="005F34EA">
        <w:rPr>
          <w:lang w:val="en-US" w:eastAsia="ar-SA"/>
        </w:rPr>
        <w:t>checkpointer</w:t>
      </w:r>
      <w:proofErr w:type="spellEnd"/>
      <w:r w:rsidRPr="005F34EA">
        <w:rPr>
          <w:lang w:val="en-US" w:eastAsia="ar-SA"/>
        </w:rPr>
        <w:t xml:space="preserve">, </w:t>
      </w:r>
      <w:proofErr w:type="spellStart"/>
      <w:r w:rsidRPr="005F34EA">
        <w:rPr>
          <w:lang w:val="en-US" w:eastAsia="ar-SA"/>
        </w:rPr>
        <w:t>walwriter</w:t>
      </w:r>
      <w:proofErr w:type="spellEnd"/>
      <w:r w:rsidRPr="005F34EA">
        <w:rPr>
          <w:lang w:val="en-US" w:eastAsia="ar-SA"/>
        </w:rPr>
        <w:t xml:space="preserve">, </w:t>
      </w:r>
      <w:proofErr w:type="spellStart"/>
      <w:r w:rsidRPr="005F34EA">
        <w:rPr>
          <w:lang w:val="en-US" w:eastAsia="ar-SA"/>
        </w:rPr>
        <w:t>bgwriter</w:t>
      </w:r>
      <w:proofErr w:type="spellEnd"/>
      <w:r w:rsidRPr="005F34EA">
        <w:rPr>
          <w:lang w:val="en-US" w:eastAsia="ar-SA"/>
        </w:rPr>
        <w:t>, archiver.</w:t>
      </w:r>
    </w:p>
    <w:p w14:paraId="2F831B2A" w14:textId="77777777" w:rsidR="005F34EA" w:rsidRPr="005F34EA" w:rsidRDefault="005F34EA" w:rsidP="005F34EA">
      <w:pPr>
        <w:numPr>
          <w:ilvl w:val="0"/>
          <w:numId w:val="27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a checkpoint?</w:t>
      </w:r>
    </w:p>
    <w:p w14:paraId="53B5DAB2" w14:textId="77777777" w:rsidR="005F34EA" w:rsidRPr="005F34EA" w:rsidRDefault="005F34EA" w:rsidP="005F34EA">
      <w:pPr>
        <w:numPr>
          <w:ilvl w:val="1"/>
          <w:numId w:val="270"/>
        </w:numPr>
        <w:rPr>
          <w:lang w:val="en-US" w:eastAsia="ar-SA"/>
        </w:rPr>
      </w:pPr>
      <w:r w:rsidRPr="005F34EA">
        <w:rPr>
          <w:lang w:val="en-US" w:eastAsia="ar-SA"/>
        </w:rPr>
        <w:t>It flushes dirty pages from memory to disk and marks a recovery point in WAL.</w:t>
      </w:r>
    </w:p>
    <w:p w14:paraId="0293C099" w14:textId="77777777" w:rsidR="005F34EA" w:rsidRPr="005F34EA" w:rsidRDefault="005F34EA" w:rsidP="005F34EA">
      <w:pPr>
        <w:numPr>
          <w:ilvl w:val="0"/>
          <w:numId w:val="27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a tablespace?</w:t>
      </w:r>
    </w:p>
    <w:p w14:paraId="79507091" w14:textId="77777777" w:rsidR="005F34EA" w:rsidRPr="005F34EA" w:rsidRDefault="005F34EA" w:rsidP="005F34EA">
      <w:pPr>
        <w:numPr>
          <w:ilvl w:val="1"/>
          <w:numId w:val="270"/>
        </w:numPr>
        <w:rPr>
          <w:lang w:val="en-US" w:eastAsia="ar-SA"/>
        </w:rPr>
      </w:pPr>
      <w:r w:rsidRPr="005F34EA">
        <w:rPr>
          <w:lang w:val="en-US" w:eastAsia="ar-SA"/>
        </w:rPr>
        <w:t>A location on disk where database objects can be stored.</w:t>
      </w:r>
    </w:p>
    <w:p w14:paraId="1DFB535B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426DEDDC">
          <v:rect id="_x0000_i1252" style="width:0;height:1.5pt" o:hralign="center" o:hrstd="t" o:hr="t" fillcolor="#a0a0a0" stroked="f"/>
        </w:pict>
      </w:r>
    </w:p>
    <w:p w14:paraId="4DB98B05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Configuration</w:t>
      </w:r>
    </w:p>
    <w:p w14:paraId="62172B29" w14:textId="77777777" w:rsidR="005F34EA" w:rsidRPr="005F34EA" w:rsidRDefault="005F34EA" w:rsidP="005F34EA">
      <w:pPr>
        <w:numPr>
          <w:ilvl w:val="0"/>
          <w:numId w:val="271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How to tune </w:t>
      </w:r>
      <w:proofErr w:type="spellStart"/>
      <w:r w:rsidRPr="005F34EA">
        <w:rPr>
          <w:b/>
          <w:bCs/>
          <w:lang w:val="en-US" w:eastAsia="ar-SA"/>
        </w:rPr>
        <w:t>shared_buffers</w:t>
      </w:r>
      <w:proofErr w:type="spellEnd"/>
      <w:r w:rsidRPr="005F34EA">
        <w:rPr>
          <w:b/>
          <w:bCs/>
          <w:lang w:val="en-US" w:eastAsia="ar-SA"/>
        </w:rPr>
        <w:t>?</w:t>
      </w:r>
    </w:p>
    <w:p w14:paraId="2DDFB6C3" w14:textId="77777777" w:rsidR="005F34EA" w:rsidRPr="005F34EA" w:rsidRDefault="005F34EA" w:rsidP="005F34EA">
      <w:pPr>
        <w:numPr>
          <w:ilvl w:val="1"/>
          <w:numId w:val="271"/>
        </w:numPr>
        <w:rPr>
          <w:lang w:val="en-US" w:eastAsia="ar-SA"/>
        </w:rPr>
      </w:pPr>
      <w:r w:rsidRPr="005F34EA">
        <w:rPr>
          <w:lang w:val="en-US" w:eastAsia="ar-SA"/>
        </w:rPr>
        <w:t>Set to 25–40% of total system memory.</w:t>
      </w:r>
    </w:p>
    <w:p w14:paraId="7A731BC5" w14:textId="77777777" w:rsidR="005F34EA" w:rsidRPr="005F34EA" w:rsidRDefault="005F34EA" w:rsidP="005F34EA">
      <w:pPr>
        <w:numPr>
          <w:ilvl w:val="0"/>
          <w:numId w:val="271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is </w:t>
      </w:r>
      <w:proofErr w:type="spellStart"/>
      <w:r w:rsidRPr="005F34EA">
        <w:rPr>
          <w:b/>
          <w:bCs/>
          <w:lang w:val="en-US" w:eastAsia="ar-SA"/>
        </w:rPr>
        <w:t>work_mem</w:t>
      </w:r>
      <w:proofErr w:type="spellEnd"/>
      <w:r w:rsidRPr="005F34EA">
        <w:rPr>
          <w:b/>
          <w:bCs/>
          <w:lang w:val="en-US" w:eastAsia="ar-SA"/>
        </w:rPr>
        <w:t>?</w:t>
      </w:r>
    </w:p>
    <w:p w14:paraId="2CFD58F7" w14:textId="77777777" w:rsidR="005F34EA" w:rsidRPr="005F34EA" w:rsidRDefault="005F34EA" w:rsidP="005F34EA">
      <w:pPr>
        <w:numPr>
          <w:ilvl w:val="1"/>
          <w:numId w:val="271"/>
        </w:numPr>
        <w:rPr>
          <w:lang w:val="en-US" w:eastAsia="ar-SA"/>
        </w:rPr>
      </w:pPr>
      <w:r w:rsidRPr="005F34EA">
        <w:rPr>
          <w:lang w:val="en-US" w:eastAsia="ar-SA"/>
        </w:rPr>
        <w:t>Memory for sort and hash operations per operation.</w:t>
      </w:r>
    </w:p>
    <w:p w14:paraId="0E4AD413" w14:textId="77777777" w:rsidR="005F34EA" w:rsidRPr="005F34EA" w:rsidRDefault="005F34EA" w:rsidP="005F34EA">
      <w:pPr>
        <w:numPr>
          <w:ilvl w:val="0"/>
          <w:numId w:val="271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is </w:t>
      </w:r>
      <w:proofErr w:type="spellStart"/>
      <w:r w:rsidRPr="005F34EA">
        <w:rPr>
          <w:b/>
          <w:bCs/>
          <w:lang w:val="en-US" w:eastAsia="ar-SA"/>
        </w:rPr>
        <w:t>effective_cache_size</w:t>
      </w:r>
      <w:proofErr w:type="spellEnd"/>
      <w:r w:rsidRPr="005F34EA">
        <w:rPr>
          <w:b/>
          <w:bCs/>
          <w:lang w:val="en-US" w:eastAsia="ar-SA"/>
        </w:rPr>
        <w:t>?</w:t>
      </w:r>
    </w:p>
    <w:p w14:paraId="67B6964C" w14:textId="77777777" w:rsidR="005F34EA" w:rsidRPr="005F34EA" w:rsidRDefault="005F34EA" w:rsidP="005F34EA">
      <w:pPr>
        <w:numPr>
          <w:ilvl w:val="1"/>
          <w:numId w:val="271"/>
        </w:numPr>
        <w:rPr>
          <w:lang w:val="en-US" w:eastAsia="ar-SA"/>
        </w:rPr>
      </w:pPr>
      <w:r w:rsidRPr="005F34EA">
        <w:rPr>
          <w:lang w:val="en-US" w:eastAsia="ar-SA"/>
        </w:rPr>
        <w:t>An estimate of memory used by OS cache for PostgreSQL data.</w:t>
      </w:r>
    </w:p>
    <w:p w14:paraId="62B0C0B1" w14:textId="77777777" w:rsidR="005F34EA" w:rsidRPr="005F34EA" w:rsidRDefault="005F34EA" w:rsidP="005F34EA">
      <w:pPr>
        <w:numPr>
          <w:ilvl w:val="0"/>
          <w:numId w:val="271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is the purpose of </w:t>
      </w:r>
      <w:proofErr w:type="spellStart"/>
      <w:r w:rsidRPr="005F34EA">
        <w:rPr>
          <w:b/>
          <w:bCs/>
          <w:lang w:val="en-US" w:eastAsia="ar-SA"/>
        </w:rPr>
        <w:t>pg_hba.conf</w:t>
      </w:r>
      <w:proofErr w:type="spellEnd"/>
      <w:r w:rsidRPr="005F34EA">
        <w:rPr>
          <w:b/>
          <w:bCs/>
          <w:lang w:val="en-US" w:eastAsia="ar-SA"/>
        </w:rPr>
        <w:t>?</w:t>
      </w:r>
    </w:p>
    <w:p w14:paraId="31DD3366" w14:textId="77777777" w:rsidR="005F34EA" w:rsidRPr="005F34EA" w:rsidRDefault="005F34EA" w:rsidP="005F34EA">
      <w:pPr>
        <w:numPr>
          <w:ilvl w:val="1"/>
          <w:numId w:val="271"/>
        </w:numPr>
        <w:rPr>
          <w:lang w:val="en-US" w:eastAsia="ar-SA"/>
        </w:rPr>
      </w:pPr>
      <w:r w:rsidRPr="005F34EA">
        <w:rPr>
          <w:lang w:val="en-US" w:eastAsia="ar-SA"/>
        </w:rPr>
        <w:t>Controls client authentication and access permissions.</w:t>
      </w:r>
    </w:p>
    <w:p w14:paraId="0E099584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0E4AE2E6">
          <v:rect id="_x0000_i1253" style="width:0;height:1.5pt" o:hralign="center" o:hrstd="t" o:hr="t" fillcolor="#a0a0a0" stroked="f"/>
        </w:pict>
      </w:r>
    </w:p>
    <w:p w14:paraId="20B9AB0B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User &amp; Access Control</w:t>
      </w:r>
    </w:p>
    <w:p w14:paraId="0DE3806B" w14:textId="77777777" w:rsidR="005F34EA" w:rsidRPr="005F34EA" w:rsidRDefault="005F34EA" w:rsidP="005F34EA">
      <w:pPr>
        <w:numPr>
          <w:ilvl w:val="0"/>
          <w:numId w:val="272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do you create a user in PostgreSQL?</w:t>
      </w:r>
    </w:p>
    <w:p w14:paraId="6BC23DEB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sql</w:t>
      </w:r>
      <w:proofErr w:type="spellEnd"/>
    </w:p>
    <w:p w14:paraId="15CE514A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27115389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CREATE USER </w:t>
      </w:r>
      <w:proofErr w:type="spellStart"/>
      <w:r w:rsidRPr="005F34EA">
        <w:rPr>
          <w:lang w:val="en-US" w:eastAsia="ar-SA"/>
        </w:rPr>
        <w:t>user_name</w:t>
      </w:r>
      <w:proofErr w:type="spellEnd"/>
      <w:r w:rsidRPr="005F34EA">
        <w:rPr>
          <w:lang w:val="en-US" w:eastAsia="ar-SA"/>
        </w:rPr>
        <w:t xml:space="preserve"> WITH PASSWORD 'password</w:t>
      </w:r>
      <w:proofErr w:type="gramStart"/>
      <w:r w:rsidRPr="005F34EA">
        <w:rPr>
          <w:lang w:val="en-US" w:eastAsia="ar-SA"/>
        </w:rPr>
        <w:t>';</w:t>
      </w:r>
      <w:proofErr w:type="gramEnd"/>
    </w:p>
    <w:p w14:paraId="5EBE6577" w14:textId="77777777" w:rsidR="005F34EA" w:rsidRPr="005F34EA" w:rsidRDefault="005F34EA" w:rsidP="005F34EA">
      <w:pPr>
        <w:numPr>
          <w:ilvl w:val="0"/>
          <w:numId w:val="273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to assign privileges to a user?</w:t>
      </w:r>
    </w:p>
    <w:p w14:paraId="494776FF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sql</w:t>
      </w:r>
      <w:proofErr w:type="spellEnd"/>
    </w:p>
    <w:p w14:paraId="55ACFCA3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6864D78C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GRANT SELECT, INSERT ON </w:t>
      </w:r>
      <w:proofErr w:type="spellStart"/>
      <w:r w:rsidRPr="005F34EA">
        <w:rPr>
          <w:lang w:val="en-US" w:eastAsia="ar-SA"/>
        </w:rPr>
        <w:t>table_name</w:t>
      </w:r>
      <w:proofErr w:type="spellEnd"/>
      <w:r w:rsidRPr="005F34EA">
        <w:rPr>
          <w:lang w:val="en-US" w:eastAsia="ar-SA"/>
        </w:rPr>
        <w:t xml:space="preserve"> TO </w:t>
      </w:r>
      <w:proofErr w:type="spellStart"/>
      <w:r w:rsidRPr="005F34EA">
        <w:rPr>
          <w:lang w:val="en-US" w:eastAsia="ar-SA"/>
        </w:rPr>
        <w:t>user_</w:t>
      </w:r>
      <w:proofErr w:type="gramStart"/>
      <w:r w:rsidRPr="005F34EA">
        <w:rPr>
          <w:lang w:val="en-US" w:eastAsia="ar-SA"/>
        </w:rPr>
        <w:t>name</w:t>
      </w:r>
      <w:proofErr w:type="spellEnd"/>
      <w:r w:rsidRPr="005F34EA">
        <w:rPr>
          <w:lang w:val="en-US" w:eastAsia="ar-SA"/>
        </w:rPr>
        <w:t>;</w:t>
      </w:r>
      <w:proofErr w:type="gramEnd"/>
    </w:p>
    <w:p w14:paraId="7FAE09FF" w14:textId="77777777" w:rsidR="005F34EA" w:rsidRPr="005F34EA" w:rsidRDefault="005F34EA" w:rsidP="005F34EA">
      <w:pPr>
        <w:numPr>
          <w:ilvl w:val="0"/>
          <w:numId w:val="274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Difference between a role and user?</w:t>
      </w:r>
    </w:p>
    <w:p w14:paraId="52C26A4E" w14:textId="77777777" w:rsidR="005F34EA" w:rsidRPr="005F34EA" w:rsidRDefault="005F34EA" w:rsidP="005F34EA">
      <w:pPr>
        <w:numPr>
          <w:ilvl w:val="0"/>
          <w:numId w:val="275"/>
        </w:numPr>
        <w:rPr>
          <w:lang w:val="en-US" w:eastAsia="ar-SA"/>
        </w:rPr>
      </w:pPr>
      <w:r w:rsidRPr="005F34EA">
        <w:rPr>
          <w:lang w:val="en-US" w:eastAsia="ar-SA"/>
        </w:rPr>
        <w:t>Roles are general; users are roles with login privileges.</w:t>
      </w:r>
    </w:p>
    <w:p w14:paraId="0775171E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lastRenderedPageBreak/>
        <w:pict w14:anchorId="69EF3A17">
          <v:rect id="_x0000_i1254" style="width:0;height:1.5pt" o:hralign="center" o:hrstd="t" o:hr="t" fillcolor="#a0a0a0" stroked="f"/>
        </w:pict>
      </w:r>
    </w:p>
    <w:p w14:paraId="32049924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Backup and Recovery</w:t>
      </w:r>
    </w:p>
    <w:p w14:paraId="7573B93D" w14:textId="77777777" w:rsidR="005F34EA" w:rsidRPr="005F34EA" w:rsidRDefault="005F34EA" w:rsidP="005F34EA">
      <w:pPr>
        <w:numPr>
          <w:ilvl w:val="0"/>
          <w:numId w:val="276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How do you take a full </w:t>
      </w:r>
      <w:proofErr w:type="spellStart"/>
      <w:r w:rsidRPr="005F34EA">
        <w:rPr>
          <w:b/>
          <w:bCs/>
          <w:lang w:val="en-US" w:eastAsia="ar-SA"/>
        </w:rPr>
        <w:t>backup</w:t>
      </w:r>
      <w:proofErr w:type="spellEnd"/>
      <w:r w:rsidRPr="005F34EA">
        <w:rPr>
          <w:b/>
          <w:bCs/>
          <w:lang w:val="en-US" w:eastAsia="ar-SA"/>
        </w:rPr>
        <w:t xml:space="preserve"> using </w:t>
      </w:r>
      <w:proofErr w:type="spellStart"/>
      <w:r w:rsidRPr="005F34EA">
        <w:rPr>
          <w:b/>
          <w:bCs/>
          <w:lang w:val="en-US" w:eastAsia="ar-SA"/>
        </w:rPr>
        <w:t>pg_dump</w:t>
      </w:r>
      <w:proofErr w:type="spellEnd"/>
      <w:r w:rsidRPr="005F34EA">
        <w:rPr>
          <w:b/>
          <w:bCs/>
          <w:lang w:val="en-US" w:eastAsia="ar-SA"/>
        </w:rPr>
        <w:t>?</w:t>
      </w:r>
    </w:p>
    <w:p w14:paraId="73965E15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bash</w:t>
      </w:r>
    </w:p>
    <w:p w14:paraId="6AA42E75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37972ED2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pg_dump</w:t>
      </w:r>
      <w:proofErr w:type="spellEnd"/>
      <w:r w:rsidRPr="005F34EA">
        <w:rPr>
          <w:lang w:val="en-US" w:eastAsia="ar-SA"/>
        </w:rPr>
        <w:t xml:space="preserve"> -U username -F c -b -v -f </w:t>
      </w:r>
      <w:proofErr w:type="spellStart"/>
      <w:proofErr w:type="gramStart"/>
      <w:r w:rsidRPr="005F34EA">
        <w:rPr>
          <w:lang w:val="en-US" w:eastAsia="ar-SA"/>
        </w:rPr>
        <w:t>backupfile.backup</w:t>
      </w:r>
      <w:proofErr w:type="spellEnd"/>
      <w:proofErr w:type="gramEnd"/>
      <w:r w:rsidRPr="005F34EA">
        <w:rPr>
          <w:lang w:val="en-US" w:eastAsia="ar-SA"/>
        </w:rPr>
        <w:t xml:space="preserve"> </w:t>
      </w:r>
      <w:proofErr w:type="spellStart"/>
      <w:r w:rsidRPr="005F34EA">
        <w:rPr>
          <w:lang w:val="en-US" w:eastAsia="ar-SA"/>
        </w:rPr>
        <w:t>dbname</w:t>
      </w:r>
      <w:proofErr w:type="spellEnd"/>
    </w:p>
    <w:p w14:paraId="3DEC12D8" w14:textId="77777777" w:rsidR="005F34EA" w:rsidRPr="005F34EA" w:rsidRDefault="005F34EA" w:rsidP="005F34EA">
      <w:pPr>
        <w:numPr>
          <w:ilvl w:val="0"/>
          <w:numId w:val="277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How do you </w:t>
      </w:r>
      <w:proofErr w:type="gramStart"/>
      <w:r w:rsidRPr="005F34EA">
        <w:rPr>
          <w:b/>
          <w:bCs/>
          <w:lang w:val="en-US" w:eastAsia="ar-SA"/>
        </w:rPr>
        <w:t>restore from a</w:t>
      </w:r>
      <w:proofErr w:type="gramEnd"/>
      <w:r w:rsidRPr="005F34EA">
        <w:rPr>
          <w:b/>
          <w:bCs/>
          <w:lang w:val="en-US" w:eastAsia="ar-SA"/>
        </w:rPr>
        <w:t xml:space="preserve"> backup?</w:t>
      </w:r>
    </w:p>
    <w:p w14:paraId="249BB92B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>bash</w:t>
      </w:r>
    </w:p>
    <w:p w14:paraId="051B7227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08F6F93E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pg_restore</w:t>
      </w:r>
      <w:proofErr w:type="spellEnd"/>
      <w:r w:rsidRPr="005F34EA">
        <w:rPr>
          <w:lang w:val="en-US" w:eastAsia="ar-SA"/>
        </w:rPr>
        <w:t xml:space="preserve"> -U username -d </w:t>
      </w:r>
      <w:proofErr w:type="spellStart"/>
      <w:r w:rsidRPr="005F34EA">
        <w:rPr>
          <w:lang w:val="en-US" w:eastAsia="ar-SA"/>
        </w:rPr>
        <w:t>dbname</w:t>
      </w:r>
      <w:proofErr w:type="spellEnd"/>
      <w:r w:rsidRPr="005F34EA">
        <w:rPr>
          <w:lang w:val="en-US" w:eastAsia="ar-SA"/>
        </w:rPr>
        <w:t xml:space="preserve"> </w:t>
      </w:r>
      <w:proofErr w:type="spellStart"/>
      <w:proofErr w:type="gramStart"/>
      <w:r w:rsidRPr="005F34EA">
        <w:rPr>
          <w:lang w:val="en-US" w:eastAsia="ar-SA"/>
        </w:rPr>
        <w:t>backupfile.backup</w:t>
      </w:r>
      <w:proofErr w:type="spellEnd"/>
      <w:proofErr w:type="gramEnd"/>
    </w:p>
    <w:p w14:paraId="05C48669" w14:textId="77777777" w:rsidR="005F34EA" w:rsidRPr="005F34EA" w:rsidRDefault="005F34EA" w:rsidP="005F34EA">
      <w:pPr>
        <w:numPr>
          <w:ilvl w:val="0"/>
          <w:numId w:val="278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PITR (Point-in-Time Recovery)?</w:t>
      </w:r>
    </w:p>
    <w:p w14:paraId="5F65172D" w14:textId="77777777" w:rsidR="005F34EA" w:rsidRPr="005F34EA" w:rsidRDefault="005F34EA" w:rsidP="005F34EA">
      <w:pPr>
        <w:numPr>
          <w:ilvl w:val="0"/>
          <w:numId w:val="279"/>
        </w:numPr>
        <w:rPr>
          <w:lang w:val="en-US" w:eastAsia="ar-SA"/>
        </w:rPr>
      </w:pPr>
      <w:r w:rsidRPr="005F34EA">
        <w:rPr>
          <w:lang w:val="en-US" w:eastAsia="ar-SA"/>
        </w:rPr>
        <w:t>Recovery to a specific timestamp using base backup + WAL logs.</w:t>
      </w:r>
    </w:p>
    <w:p w14:paraId="4436F98E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19946876">
          <v:rect id="_x0000_i1255" style="width:0;height:1.5pt" o:hralign="center" o:hrstd="t" o:hr="t" fillcolor="#a0a0a0" stroked="f"/>
        </w:pict>
      </w:r>
    </w:p>
    <w:p w14:paraId="0C109F1F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Monitoring &amp; Performance</w:t>
      </w:r>
    </w:p>
    <w:p w14:paraId="74B51644" w14:textId="77777777" w:rsidR="005F34EA" w:rsidRPr="005F34EA" w:rsidRDefault="005F34EA" w:rsidP="005F34EA">
      <w:pPr>
        <w:numPr>
          <w:ilvl w:val="0"/>
          <w:numId w:val="28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to identify slow queries?</w:t>
      </w:r>
    </w:p>
    <w:p w14:paraId="62241CC5" w14:textId="77777777" w:rsidR="005F34EA" w:rsidRPr="005F34EA" w:rsidRDefault="005F34EA" w:rsidP="005F34EA">
      <w:pPr>
        <w:numPr>
          <w:ilvl w:val="0"/>
          <w:numId w:val="281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</w:t>
      </w:r>
      <w:proofErr w:type="spellStart"/>
      <w:r w:rsidRPr="005F34EA">
        <w:rPr>
          <w:lang w:val="en-US" w:eastAsia="ar-SA"/>
        </w:rPr>
        <w:t>pg_stat_statements</w:t>
      </w:r>
      <w:proofErr w:type="spellEnd"/>
      <w:r w:rsidRPr="005F34EA">
        <w:rPr>
          <w:lang w:val="en-US" w:eastAsia="ar-SA"/>
        </w:rPr>
        <w:t xml:space="preserve"> extension or enable </w:t>
      </w:r>
      <w:proofErr w:type="spellStart"/>
      <w:r w:rsidRPr="005F34EA">
        <w:rPr>
          <w:lang w:val="en-US" w:eastAsia="ar-SA"/>
        </w:rPr>
        <w:t>log_min_duration_statement</w:t>
      </w:r>
      <w:proofErr w:type="spellEnd"/>
      <w:r w:rsidRPr="005F34EA">
        <w:rPr>
          <w:lang w:val="en-US" w:eastAsia="ar-SA"/>
        </w:rPr>
        <w:t>.</w:t>
      </w:r>
    </w:p>
    <w:p w14:paraId="1E70AB54" w14:textId="77777777" w:rsidR="005F34EA" w:rsidRPr="005F34EA" w:rsidRDefault="005F34EA" w:rsidP="005F34EA">
      <w:pPr>
        <w:numPr>
          <w:ilvl w:val="0"/>
          <w:numId w:val="282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to view query execution plans?</w:t>
      </w:r>
    </w:p>
    <w:p w14:paraId="63696F5C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sql</w:t>
      </w:r>
      <w:proofErr w:type="spellEnd"/>
    </w:p>
    <w:p w14:paraId="5EE1FEF3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1EFEAB03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EXPLAIN ANALYZE SELECT * FROM </w:t>
      </w:r>
      <w:proofErr w:type="gramStart"/>
      <w:r w:rsidRPr="005F34EA">
        <w:rPr>
          <w:lang w:val="en-US" w:eastAsia="ar-SA"/>
        </w:rPr>
        <w:t>table;</w:t>
      </w:r>
      <w:proofErr w:type="gramEnd"/>
    </w:p>
    <w:p w14:paraId="2AF359CC" w14:textId="77777777" w:rsidR="005F34EA" w:rsidRPr="005F34EA" w:rsidRDefault="005F34EA" w:rsidP="005F34EA">
      <w:pPr>
        <w:numPr>
          <w:ilvl w:val="0"/>
          <w:numId w:val="283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is </w:t>
      </w:r>
      <w:proofErr w:type="spellStart"/>
      <w:r w:rsidRPr="005F34EA">
        <w:rPr>
          <w:b/>
          <w:bCs/>
          <w:lang w:val="en-US" w:eastAsia="ar-SA"/>
        </w:rPr>
        <w:t>autovacuum</w:t>
      </w:r>
      <w:proofErr w:type="spellEnd"/>
      <w:r w:rsidRPr="005F34EA">
        <w:rPr>
          <w:b/>
          <w:bCs/>
          <w:lang w:val="en-US" w:eastAsia="ar-SA"/>
        </w:rPr>
        <w:t>?</w:t>
      </w:r>
    </w:p>
    <w:p w14:paraId="54C8BA6E" w14:textId="77777777" w:rsidR="005F34EA" w:rsidRPr="005F34EA" w:rsidRDefault="005F34EA" w:rsidP="005F34EA">
      <w:pPr>
        <w:numPr>
          <w:ilvl w:val="0"/>
          <w:numId w:val="284"/>
        </w:numPr>
        <w:rPr>
          <w:lang w:val="en-US" w:eastAsia="ar-SA"/>
        </w:rPr>
      </w:pPr>
      <w:r w:rsidRPr="005F34EA">
        <w:rPr>
          <w:lang w:val="en-US" w:eastAsia="ar-SA"/>
        </w:rPr>
        <w:t>Background process that removes dead tuples and reclaims space.</w:t>
      </w:r>
    </w:p>
    <w:p w14:paraId="33A4E734" w14:textId="77777777" w:rsidR="005F34EA" w:rsidRPr="005F34EA" w:rsidRDefault="005F34EA" w:rsidP="005F34EA">
      <w:pPr>
        <w:numPr>
          <w:ilvl w:val="0"/>
          <w:numId w:val="285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to monitor locks?</w:t>
      </w:r>
    </w:p>
    <w:p w14:paraId="5846762E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sql</w:t>
      </w:r>
      <w:proofErr w:type="spellEnd"/>
    </w:p>
    <w:p w14:paraId="223096B5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3D1268FB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SELECT * FROM </w:t>
      </w:r>
      <w:proofErr w:type="spellStart"/>
      <w:r w:rsidRPr="005F34EA">
        <w:rPr>
          <w:lang w:val="en-US" w:eastAsia="ar-SA"/>
        </w:rPr>
        <w:t>pg_</w:t>
      </w:r>
      <w:proofErr w:type="gramStart"/>
      <w:r w:rsidRPr="005F34EA">
        <w:rPr>
          <w:lang w:val="en-US" w:eastAsia="ar-SA"/>
        </w:rPr>
        <w:t>locks</w:t>
      </w:r>
      <w:proofErr w:type="spellEnd"/>
      <w:r w:rsidRPr="005F34EA">
        <w:rPr>
          <w:lang w:val="en-US" w:eastAsia="ar-SA"/>
        </w:rPr>
        <w:t>;</w:t>
      </w:r>
      <w:proofErr w:type="gramEnd"/>
    </w:p>
    <w:p w14:paraId="06524D1D" w14:textId="77777777" w:rsidR="005F34EA" w:rsidRPr="005F34EA" w:rsidRDefault="005F34EA" w:rsidP="005F34EA">
      <w:pPr>
        <w:numPr>
          <w:ilvl w:val="0"/>
          <w:numId w:val="286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to detect table bloat?</w:t>
      </w:r>
    </w:p>
    <w:p w14:paraId="1E65028A" w14:textId="77777777" w:rsidR="005F34EA" w:rsidRPr="005F34EA" w:rsidRDefault="005F34EA" w:rsidP="005F34EA">
      <w:pPr>
        <w:numPr>
          <w:ilvl w:val="0"/>
          <w:numId w:val="287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</w:t>
      </w:r>
      <w:proofErr w:type="spellStart"/>
      <w:r w:rsidRPr="005F34EA">
        <w:rPr>
          <w:lang w:val="en-US" w:eastAsia="ar-SA"/>
        </w:rPr>
        <w:t>pgstattuple</w:t>
      </w:r>
      <w:proofErr w:type="spellEnd"/>
      <w:r w:rsidRPr="005F34EA">
        <w:rPr>
          <w:lang w:val="en-US" w:eastAsia="ar-SA"/>
        </w:rPr>
        <w:t xml:space="preserve"> or </w:t>
      </w:r>
      <w:proofErr w:type="spellStart"/>
      <w:r w:rsidRPr="005F34EA">
        <w:rPr>
          <w:lang w:val="en-US" w:eastAsia="ar-SA"/>
        </w:rPr>
        <w:t>pg_stat_user_tables</w:t>
      </w:r>
      <w:proofErr w:type="spellEnd"/>
      <w:r w:rsidRPr="005F34EA">
        <w:rPr>
          <w:lang w:val="en-US" w:eastAsia="ar-SA"/>
        </w:rPr>
        <w:t xml:space="preserve"> and compare </w:t>
      </w:r>
      <w:proofErr w:type="spellStart"/>
      <w:r w:rsidRPr="005F34EA">
        <w:rPr>
          <w:lang w:val="en-US" w:eastAsia="ar-SA"/>
        </w:rPr>
        <w:t>relpages</w:t>
      </w:r>
      <w:proofErr w:type="spellEnd"/>
      <w:r w:rsidRPr="005F34EA">
        <w:rPr>
          <w:lang w:val="en-US" w:eastAsia="ar-SA"/>
        </w:rPr>
        <w:t xml:space="preserve"> vs. estimated rows.</w:t>
      </w:r>
    </w:p>
    <w:p w14:paraId="241F3A08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lastRenderedPageBreak/>
        <w:pict w14:anchorId="6D78441E">
          <v:rect id="_x0000_i1256" style="width:0;height:1.5pt" o:hralign="center" o:hrstd="t" o:hr="t" fillcolor="#a0a0a0" stroked="f"/>
        </w:pict>
      </w:r>
    </w:p>
    <w:p w14:paraId="5D020CD6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Replication</w:t>
      </w:r>
    </w:p>
    <w:p w14:paraId="32B355F8" w14:textId="77777777" w:rsidR="005F34EA" w:rsidRPr="005F34EA" w:rsidRDefault="005F34EA" w:rsidP="005F34EA">
      <w:pPr>
        <w:numPr>
          <w:ilvl w:val="0"/>
          <w:numId w:val="288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types of </w:t>
      </w:r>
      <w:proofErr w:type="gramStart"/>
      <w:r w:rsidRPr="005F34EA">
        <w:rPr>
          <w:b/>
          <w:bCs/>
          <w:lang w:val="en-US" w:eastAsia="ar-SA"/>
        </w:rPr>
        <w:t>replication</w:t>
      </w:r>
      <w:proofErr w:type="gramEnd"/>
      <w:r w:rsidRPr="005F34EA">
        <w:rPr>
          <w:b/>
          <w:bCs/>
          <w:lang w:val="en-US" w:eastAsia="ar-SA"/>
        </w:rPr>
        <w:t xml:space="preserve"> are supported in PostgreSQL?</w:t>
      </w:r>
    </w:p>
    <w:p w14:paraId="24F5D7F9" w14:textId="77777777" w:rsidR="005F34EA" w:rsidRPr="005F34EA" w:rsidRDefault="005F34EA" w:rsidP="005F34EA">
      <w:pPr>
        <w:numPr>
          <w:ilvl w:val="0"/>
          <w:numId w:val="289"/>
        </w:numPr>
        <w:rPr>
          <w:lang w:val="en-US" w:eastAsia="ar-SA"/>
        </w:rPr>
      </w:pPr>
      <w:r w:rsidRPr="005F34EA">
        <w:rPr>
          <w:lang w:val="en-US" w:eastAsia="ar-SA"/>
        </w:rPr>
        <w:t>Streaming replication, logical replication, snapshot replication.</w:t>
      </w:r>
    </w:p>
    <w:p w14:paraId="066B2CE0" w14:textId="77777777" w:rsidR="005F34EA" w:rsidRPr="005F34EA" w:rsidRDefault="005F34EA" w:rsidP="005F34EA">
      <w:pPr>
        <w:numPr>
          <w:ilvl w:val="0"/>
          <w:numId w:val="29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a hot standby?</w:t>
      </w:r>
    </w:p>
    <w:p w14:paraId="58A53071" w14:textId="77777777" w:rsidR="005F34EA" w:rsidRPr="005F34EA" w:rsidRDefault="005F34EA" w:rsidP="005F34EA">
      <w:pPr>
        <w:numPr>
          <w:ilvl w:val="0"/>
          <w:numId w:val="291"/>
        </w:numPr>
        <w:rPr>
          <w:lang w:val="en-US" w:eastAsia="ar-SA"/>
        </w:rPr>
      </w:pPr>
      <w:r w:rsidRPr="005F34EA">
        <w:rPr>
          <w:lang w:val="en-US" w:eastAsia="ar-SA"/>
        </w:rPr>
        <w:t>A read-only replica created using streaming replication.</w:t>
      </w:r>
    </w:p>
    <w:p w14:paraId="54403930" w14:textId="77777777" w:rsidR="005F34EA" w:rsidRPr="005F34EA" w:rsidRDefault="005F34EA" w:rsidP="005F34EA">
      <w:pPr>
        <w:numPr>
          <w:ilvl w:val="0"/>
          <w:numId w:val="292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to set up streaming replication?</w:t>
      </w:r>
    </w:p>
    <w:p w14:paraId="3EDED3FC" w14:textId="77777777" w:rsidR="005F34EA" w:rsidRPr="005F34EA" w:rsidRDefault="005F34EA" w:rsidP="005F34EA">
      <w:pPr>
        <w:numPr>
          <w:ilvl w:val="0"/>
          <w:numId w:val="293"/>
        </w:numPr>
        <w:rPr>
          <w:lang w:val="en-US" w:eastAsia="ar-SA"/>
        </w:rPr>
      </w:pPr>
      <w:r w:rsidRPr="005F34EA">
        <w:rPr>
          <w:lang w:val="en-US" w:eastAsia="ar-SA"/>
        </w:rPr>
        <w:t xml:space="preserve">Base backup + </w:t>
      </w:r>
      <w:proofErr w:type="spellStart"/>
      <w:r w:rsidRPr="005F34EA">
        <w:rPr>
          <w:lang w:val="en-US" w:eastAsia="ar-SA"/>
        </w:rPr>
        <w:t>wal_level</w:t>
      </w:r>
      <w:proofErr w:type="spellEnd"/>
      <w:r w:rsidRPr="005F34EA">
        <w:rPr>
          <w:lang w:val="en-US" w:eastAsia="ar-SA"/>
        </w:rPr>
        <w:t xml:space="preserve">=replica, </w:t>
      </w:r>
      <w:proofErr w:type="spellStart"/>
      <w:r w:rsidRPr="005F34EA">
        <w:rPr>
          <w:lang w:val="en-US" w:eastAsia="ar-SA"/>
        </w:rPr>
        <w:t>primary_conninfo</w:t>
      </w:r>
      <w:proofErr w:type="spellEnd"/>
      <w:r w:rsidRPr="005F34EA">
        <w:rPr>
          <w:lang w:val="en-US" w:eastAsia="ar-SA"/>
        </w:rPr>
        <w:t>, and replication slots.</w:t>
      </w:r>
    </w:p>
    <w:p w14:paraId="05773375" w14:textId="77777777" w:rsidR="005F34EA" w:rsidRPr="005F34EA" w:rsidRDefault="005F34EA" w:rsidP="005F34EA">
      <w:pPr>
        <w:numPr>
          <w:ilvl w:val="0"/>
          <w:numId w:val="294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the difference between streaming and logical replication?</w:t>
      </w:r>
    </w:p>
    <w:p w14:paraId="48FDB8DD" w14:textId="77777777" w:rsidR="005F34EA" w:rsidRPr="005F34EA" w:rsidRDefault="005F34EA" w:rsidP="005F34EA">
      <w:pPr>
        <w:numPr>
          <w:ilvl w:val="0"/>
          <w:numId w:val="295"/>
        </w:numPr>
        <w:rPr>
          <w:lang w:val="en-US" w:eastAsia="ar-SA"/>
        </w:rPr>
      </w:pPr>
      <w:r w:rsidRPr="005F34EA">
        <w:rPr>
          <w:lang w:val="en-US" w:eastAsia="ar-SA"/>
        </w:rPr>
        <w:t>Streaming replicates the entire cluster; logical is table-level.</w:t>
      </w:r>
    </w:p>
    <w:p w14:paraId="48A9DA50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39DA1727">
          <v:rect id="_x0000_i1257" style="width:0;height:1.5pt" o:hralign="center" o:hrstd="t" o:hr="t" fillcolor="#a0a0a0" stroked="f"/>
        </w:pict>
      </w:r>
    </w:p>
    <w:p w14:paraId="37291BB6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Security</w:t>
      </w:r>
    </w:p>
    <w:p w14:paraId="3F18D721" w14:textId="77777777" w:rsidR="005F34EA" w:rsidRPr="005F34EA" w:rsidRDefault="005F34EA" w:rsidP="005F34EA">
      <w:pPr>
        <w:numPr>
          <w:ilvl w:val="0"/>
          <w:numId w:val="296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do you enable SSL in PostgreSQL?</w:t>
      </w:r>
    </w:p>
    <w:p w14:paraId="3701E7CD" w14:textId="77777777" w:rsidR="005F34EA" w:rsidRPr="005F34EA" w:rsidRDefault="005F34EA" w:rsidP="005F34EA">
      <w:pPr>
        <w:numPr>
          <w:ilvl w:val="0"/>
          <w:numId w:val="297"/>
        </w:numPr>
        <w:rPr>
          <w:lang w:val="en-US" w:eastAsia="ar-SA"/>
        </w:rPr>
      </w:pPr>
      <w:r w:rsidRPr="005F34EA">
        <w:rPr>
          <w:lang w:val="en-US" w:eastAsia="ar-SA"/>
        </w:rPr>
        <w:t xml:space="preserve">Set </w:t>
      </w:r>
      <w:proofErr w:type="spellStart"/>
      <w:r w:rsidRPr="005F34EA">
        <w:rPr>
          <w:lang w:val="en-US" w:eastAsia="ar-SA"/>
        </w:rPr>
        <w:t>ssl</w:t>
      </w:r>
      <w:proofErr w:type="spellEnd"/>
      <w:r w:rsidRPr="005F34EA">
        <w:rPr>
          <w:lang w:val="en-US" w:eastAsia="ar-SA"/>
        </w:rPr>
        <w:t xml:space="preserve">=on, provide </w:t>
      </w:r>
      <w:proofErr w:type="spellStart"/>
      <w:r w:rsidRPr="005F34EA">
        <w:rPr>
          <w:lang w:val="en-US" w:eastAsia="ar-SA"/>
        </w:rPr>
        <w:t>ssl_cert_file</w:t>
      </w:r>
      <w:proofErr w:type="spellEnd"/>
      <w:r w:rsidRPr="005F34EA">
        <w:rPr>
          <w:lang w:val="en-US" w:eastAsia="ar-SA"/>
        </w:rPr>
        <w:t xml:space="preserve"> and </w:t>
      </w:r>
      <w:proofErr w:type="spellStart"/>
      <w:r w:rsidRPr="005F34EA">
        <w:rPr>
          <w:lang w:val="en-US" w:eastAsia="ar-SA"/>
        </w:rPr>
        <w:t>ssl_key_file</w:t>
      </w:r>
      <w:proofErr w:type="spellEnd"/>
      <w:r w:rsidRPr="005F34EA">
        <w:rPr>
          <w:lang w:val="en-US" w:eastAsia="ar-SA"/>
        </w:rPr>
        <w:t>.</w:t>
      </w:r>
    </w:p>
    <w:p w14:paraId="5F268301" w14:textId="77777777" w:rsidR="005F34EA" w:rsidRPr="005F34EA" w:rsidRDefault="005F34EA" w:rsidP="005F34EA">
      <w:pPr>
        <w:numPr>
          <w:ilvl w:val="0"/>
          <w:numId w:val="298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do you restrict IP access in PostgreSQL?</w:t>
      </w:r>
    </w:p>
    <w:p w14:paraId="637CADE7" w14:textId="77777777" w:rsidR="005F34EA" w:rsidRPr="005F34EA" w:rsidRDefault="005F34EA" w:rsidP="005F34EA">
      <w:pPr>
        <w:numPr>
          <w:ilvl w:val="0"/>
          <w:numId w:val="299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</w:t>
      </w:r>
      <w:proofErr w:type="spellStart"/>
      <w:r w:rsidRPr="005F34EA">
        <w:rPr>
          <w:lang w:val="en-US" w:eastAsia="ar-SA"/>
        </w:rPr>
        <w:t>pg_hba.conf</w:t>
      </w:r>
      <w:proofErr w:type="spellEnd"/>
      <w:r w:rsidRPr="005F34EA">
        <w:rPr>
          <w:lang w:val="en-US" w:eastAsia="ar-SA"/>
        </w:rPr>
        <w:t xml:space="preserve"> with CIDR rules.</w:t>
      </w:r>
    </w:p>
    <w:p w14:paraId="41287061" w14:textId="77777777" w:rsidR="005F34EA" w:rsidRPr="005F34EA" w:rsidRDefault="005F34EA" w:rsidP="005F34EA">
      <w:pPr>
        <w:numPr>
          <w:ilvl w:val="0"/>
          <w:numId w:val="30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do you audit database activities?</w:t>
      </w:r>
    </w:p>
    <w:p w14:paraId="476BFD93" w14:textId="77777777" w:rsidR="005F34EA" w:rsidRPr="005F34EA" w:rsidRDefault="005F34EA" w:rsidP="005F34EA">
      <w:pPr>
        <w:numPr>
          <w:ilvl w:val="0"/>
          <w:numId w:val="301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extensions like </w:t>
      </w:r>
      <w:proofErr w:type="spellStart"/>
      <w:r w:rsidRPr="005F34EA">
        <w:rPr>
          <w:lang w:val="en-US" w:eastAsia="ar-SA"/>
        </w:rPr>
        <w:t>pgaudit</w:t>
      </w:r>
      <w:proofErr w:type="spellEnd"/>
      <w:r w:rsidRPr="005F34EA">
        <w:rPr>
          <w:lang w:val="en-US" w:eastAsia="ar-SA"/>
        </w:rPr>
        <w:t xml:space="preserve"> or log statement settings.</w:t>
      </w:r>
    </w:p>
    <w:p w14:paraId="14EBBD0F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7EB70E81">
          <v:rect id="_x0000_i1258" style="width:0;height:1.5pt" o:hralign="center" o:hrstd="t" o:hr="t" fillcolor="#a0a0a0" stroked="f"/>
        </w:pict>
      </w:r>
    </w:p>
    <w:p w14:paraId="32C094F5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Upgrades and Maintenance</w:t>
      </w:r>
    </w:p>
    <w:p w14:paraId="211F50CD" w14:textId="77777777" w:rsidR="005F34EA" w:rsidRPr="005F34EA" w:rsidRDefault="005F34EA" w:rsidP="005F34EA">
      <w:pPr>
        <w:numPr>
          <w:ilvl w:val="0"/>
          <w:numId w:val="302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How to upgrade </w:t>
      </w:r>
      <w:proofErr w:type="gramStart"/>
      <w:r w:rsidRPr="005F34EA">
        <w:rPr>
          <w:b/>
          <w:bCs/>
          <w:lang w:val="en-US" w:eastAsia="ar-SA"/>
        </w:rPr>
        <w:t>PostgreSQL</w:t>
      </w:r>
      <w:proofErr w:type="gramEnd"/>
      <w:r w:rsidRPr="005F34EA">
        <w:rPr>
          <w:b/>
          <w:bCs/>
          <w:lang w:val="en-US" w:eastAsia="ar-SA"/>
        </w:rPr>
        <w:t xml:space="preserve"> version?</w:t>
      </w:r>
    </w:p>
    <w:p w14:paraId="496B7B20" w14:textId="77777777" w:rsidR="005F34EA" w:rsidRPr="005F34EA" w:rsidRDefault="005F34EA" w:rsidP="005F34EA">
      <w:pPr>
        <w:numPr>
          <w:ilvl w:val="0"/>
          <w:numId w:val="303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</w:t>
      </w:r>
      <w:proofErr w:type="spellStart"/>
      <w:r w:rsidRPr="005F34EA">
        <w:rPr>
          <w:lang w:val="en-US" w:eastAsia="ar-SA"/>
        </w:rPr>
        <w:t>pg_upgrade</w:t>
      </w:r>
      <w:proofErr w:type="spellEnd"/>
      <w:r w:rsidRPr="005F34EA">
        <w:rPr>
          <w:lang w:val="en-US" w:eastAsia="ar-SA"/>
        </w:rPr>
        <w:t xml:space="preserve"> or dump/</w:t>
      </w:r>
      <w:proofErr w:type="gramStart"/>
      <w:r w:rsidRPr="005F34EA">
        <w:rPr>
          <w:lang w:val="en-US" w:eastAsia="ar-SA"/>
        </w:rPr>
        <w:t>restore</w:t>
      </w:r>
      <w:proofErr w:type="gramEnd"/>
      <w:r w:rsidRPr="005F34EA">
        <w:rPr>
          <w:lang w:val="en-US" w:eastAsia="ar-SA"/>
        </w:rPr>
        <w:t xml:space="preserve"> strategy.</w:t>
      </w:r>
    </w:p>
    <w:p w14:paraId="3B5F4C5F" w14:textId="77777777" w:rsidR="005F34EA" w:rsidRPr="005F34EA" w:rsidRDefault="005F34EA" w:rsidP="005F34EA">
      <w:pPr>
        <w:numPr>
          <w:ilvl w:val="0"/>
          <w:numId w:val="304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do you check table statistics?</w:t>
      </w:r>
    </w:p>
    <w:p w14:paraId="5201B8DE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sql</w:t>
      </w:r>
      <w:proofErr w:type="spellEnd"/>
    </w:p>
    <w:p w14:paraId="271E0D1E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46EA0407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ANALYZE </w:t>
      </w:r>
      <w:proofErr w:type="spellStart"/>
      <w:r w:rsidRPr="005F34EA">
        <w:rPr>
          <w:lang w:val="en-US" w:eastAsia="ar-SA"/>
        </w:rPr>
        <w:t>table_</w:t>
      </w:r>
      <w:proofErr w:type="gramStart"/>
      <w:r w:rsidRPr="005F34EA">
        <w:rPr>
          <w:lang w:val="en-US" w:eastAsia="ar-SA"/>
        </w:rPr>
        <w:t>name</w:t>
      </w:r>
      <w:proofErr w:type="spellEnd"/>
      <w:r w:rsidRPr="005F34EA">
        <w:rPr>
          <w:lang w:val="en-US" w:eastAsia="ar-SA"/>
        </w:rPr>
        <w:t>;</w:t>
      </w:r>
      <w:proofErr w:type="gramEnd"/>
    </w:p>
    <w:p w14:paraId="1AA94900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SELECT * FROM </w:t>
      </w:r>
      <w:proofErr w:type="spellStart"/>
      <w:r w:rsidRPr="005F34EA">
        <w:rPr>
          <w:lang w:val="en-US" w:eastAsia="ar-SA"/>
        </w:rPr>
        <w:t>pg_stats</w:t>
      </w:r>
      <w:proofErr w:type="spellEnd"/>
      <w:r w:rsidRPr="005F34EA">
        <w:rPr>
          <w:lang w:val="en-US" w:eastAsia="ar-SA"/>
        </w:rPr>
        <w:t xml:space="preserve"> WHERE </w:t>
      </w:r>
      <w:proofErr w:type="spellStart"/>
      <w:r w:rsidRPr="005F34EA">
        <w:rPr>
          <w:lang w:val="en-US" w:eastAsia="ar-SA"/>
        </w:rPr>
        <w:t>tablename</w:t>
      </w:r>
      <w:proofErr w:type="spellEnd"/>
      <w:r w:rsidRPr="005F34EA">
        <w:rPr>
          <w:lang w:val="en-US" w:eastAsia="ar-SA"/>
        </w:rPr>
        <w:t xml:space="preserve"> = '</w:t>
      </w:r>
      <w:proofErr w:type="spellStart"/>
      <w:r w:rsidRPr="005F34EA">
        <w:rPr>
          <w:lang w:val="en-US" w:eastAsia="ar-SA"/>
        </w:rPr>
        <w:t>table_name</w:t>
      </w:r>
      <w:proofErr w:type="spellEnd"/>
      <w:proofErr w:type="gramStart"/>
      <w:r w:rsidRPr="005F34EA">
        <w:rPr>
          <w:lang w:val="en-US" w:eastAsia="ar-SA"/>
        </w:rPr>
        <w:t>';</w:t>
      </w:r>
      <w:proofErr w:type="gramEnd"/>
    </w:p>
    <w:p w14:paraId="6B625146" w14:textId="77777777" w:rsidR="005F34EA" w:rsidRPr="005F34EA" w:rsidRDefault="005F34EA" w:rsidP="005F34EA">
      <w:pPr>
        <w:numPr>
          <w:ilvl w:val="0"/>
          <w:numId w:val="305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lastRenderedPageBreak/>
        <w:t xml:space="preserve">What is the difference between vacuum, analyze, and </w:t>
      </w:r>
      <w:proofErr w:type="spellStart"/>
      <w:r w:rsidRPr="005F34EA">
        <w:rPr>
          <w:b/>
          <w:bCs/>
          <w:lang w:val="en-US" w:eastAsia="ar-SA"/>
        </w:rPr>
        <w:t>autovacuum</w:t>
      </w:r>
      <w:proofErr w:type="spellEnd"/>
      <w:r w:rsidRPr="005F34EA">
        <w:rPr>
          <w:b/>
          <w:bCs/>
          <w:lang w:val="en-US" w:eastAsia="ar-SA"/>
        </w:rPr>
        <w:t>?</w:t>
      </w:r>
    </w:p>
    <w:p w14:paraId="35D4E730" w14:textId="77777777" w:rsidR="005F34EA" w:rsidRPr="005F34EA" w:rsidRDefault="005F34EA" w:rsidP="005F34EA">
      <w:pPr>
        <w:numPr>
          <w:ilvl w:val="0"/>
          <w:numId w:val="306"/>
        </w:numPr>
        <w:rPr>
          <w:lang w:val="en-US" w:eastAsia="ar-SA"/>
        </w:rPr>
      </w:pPr>
      <w:r w:rsidRPr="005F34EA">
        <w:rPr>
          <w:lang w:val="en-US" w:eastAsia="ar-SA"/>
        </w:rPr>
        <w:t xml:space="preserve">VACUUM: reclaims space, ANALYZE: updates stats, </w:t>
      </w:r>
      <w:proofErr w:type="spellStart"/>
      <w:r w:rsidRPr="005F34EA">
        <w:rPr>
          <w:lang w:val="en-US" w:eastAsia="ar-SA"/>
        </w:rPr>
        <w:t>autovacuum</w:t>
      </w:r>
      <w:proofErr w:type="spellEnd"/>
      <w:r w:rsidRPr="005F34EA">
        <w:rPr>
          <w:lang w:val="en-US" w:eastAsia="ar-SA"/>
        </w:rPr>
        <w:t>: automates both.</w:t>
      </w:r>
    </w:p>
    <w:p w14:paraId="43B5E08C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4FB454D0">
          <v:rect id="_x0000_i1259" style="width:0;height:1.5pt" o:hralign="center" o:hrstd="t" o:hr="t" fillcolor="#a0a0a0" stroked="f"/>
        </w:pict>
      </w:r>
    </w:p>
    <w:p w14:paraId="337438F8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Advanced</w:t>
      </w:r>
    </w:p>
    <w:p w14:paraId="0CBA6155" w14:textId="77777777" w:rsidR="005F34EA" w:rsidRPr="005F34EA" w:rsidRDefault="005F34EA" w:rsidP="005F34EA">
      <w:pPr>
        <w:numPr>
          <w:ilvl w:val="0"/>
          <w:numId w:val="307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is </w:t>
      </w:r>
      <w:proofErr w:type="gramStart"/>
      <w:r w:rsidRPr="005F34EA">
        <w:rPr>
          <w:b/>
          <w:bCs/>
          <w:lang w:val="en-US" w:eastAsia="ar-SA"/>
        </w:rPr>
        <w:t>a CTE</w:t>
      </w:r>
      <w:proofErr w:type="gramEnd"/>
      <w:r w:rsidRPr="005F34EA">
        <w:rPr>
          <w:b/>
          <w:bCs/>
          <w:lang w:val="en-US" w:eastAsia="ar-SA"/>
        </w:rPr>
        <w:t>?</w:t>
      </w:r>
    </w:p>
    <w:p w14:paraId="6534A82F" w14:textId="77777777" w:rsidR="005F34EA" w:rsidRPr="005F34EA" w:rsidRDefault="005F34EA" w:rsidP="005F34EA">
      <w:pPr>
        <w:numPr>
          <w:ilvl w:val="0"/>
          <w:numId w:val="308"/>
        </w:numPr>
        <w:rPr>
          <w:lang w:val="en-US" w:eastAsia="ar-SA"/>
        </w:rPr>
      </w:pPr>
      <w:r w:rsidRPr="005F34EA">
        <w:rPr>
          <w:lang w:val="en-US" w:eastAsia="ar-SA"/>
        </w:rPr>
        <w:t>Common Table Expression, useful for recursive queries.</w:t>
      </w:r>
    </w:p>
    <w:p w14:paraId="3024F6A8" w14:textId="77777777" w:rsidR="005F34EA" w:rsidRPr="005F34EA" w:rsidRDefault="005F34EA" w:rsidP="005F34EA">
      <w:pPr>
        <w:numPr>
          <w:ilvl w:val="0"/>
          <w:numId w:val="309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How do you partition a table?</w:t>
      </w:r>
    </w:p>
    <w:p w14:paraId="15174DDF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sql</w:t>
      </w:r>
      <w:proofErr w:type="spellEnd"/>
    </w:p>
    <w:p w14:paraId="3A131863" w14:textId="77777777" w:rsidR="005F34EA" w:rsidRPr="005F34EA" w:rsidRDefault="005F34EA" w:rsidP="005F34EA">
      <w:pPr>
        <w:rPr>
          <w:lang w:val="en-US" w:eastAsia="ar-SA"/>
        </w:rPr>
      </w:pPr>
      <w:proofErr w:type="spellStart"/>
      <w:r w:rsidRPr="005F34EA">
        <w:rPr>
          <w:lang w:val="en-US" w:eastAsia="ar-SA"/>
        </w:rPr>
        <w:t>CopyEdit</w:t>
      </w:r>
      <w:proofErr w:type="spellEnd"/>
    </w:p>
    <w:p w14:paraId="099B6689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CREATE TABLE parent </w:t>
      </w:r>
      <w:proofErr w:type="gramStart"/>
      <w:r w:rsidRPr="005F34EA">
        <w:rPr>
          <w:lang w:val="en-US" w:eastAsia="ar-SA"/>
        </w:rPr>
        <w:t>(...);</w:t>
      </w:r>
      <w:proofErr w:type="gramEnd"/>
    </w:p>
    <w:p w14:paraId="29B93DB5" w14:textId="77777777" w:rsidR="005F34EA" w:rsidRPr="005F34EA" w:rsidRDefault="005F34EA" w:rsidP="005F34EA">
      <w:pPr>
        <w:rPr>
          <w:lang w:val="en-US" w:eastAsia="ar-SA"/>
        </w:rPr>
      </w:pPr>
      <w:r w:rsidRPr="005F34EA">
        <w:rPr>
          <w:lang w:val="en-US" w:eastAsia="ar-SA"/>
        </w:rPr>
        <w:t xml:space="preserve">CREATE TABLE child PARTITION OF parent FOR VALUES IN </w:t>
      </w:r>
      <w:proofErr w:type="gramStart"/>
      <w:r w:rsidRPr="005F34EA">
        <w:rPr>
          <w:lang w:val="en-US" w:eastAsia="ar-SA"/>
        </w:rPr>
        <w:t>(...);</w:t>
      </w:r>
      <w:proofErr w:type="gramEnd"/>
    </w:p>
    <w:p w14:paraId="42811B7A" w14:textId="77777777" w:rsidR="005F34EA" w:rsidRPr="005F34EA" w:rsidRDefault="005F34EA" w:rsidP="005F34EA">
      <w:pPr>
        <w:numPr>
          <w:ilvl w:val="0"/>
          <w:numId w:val="310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 xml:space="preserve">What is the use of </w:t>
      </w:r>
      <w:proofErr w:type="spellStart"/>
      <w:r w:rsidRPr="005F34EA">
        <w:rPr>
          <w:b/>
          <w:bCs/>
          <w:lang w:val="en-US" w:eastAsia="ar-SA"/>
        </w:rPr>
        <w:t>pg_stat_activity</w:t>
      </w:r>
      <w:proofErr w:type="spellEnd"/>
      <w:r w:rsidRPr="005F34EA">
        <w:rPr>
          <w:b/>
          <w:bCs/>
          <w:lang w:val="en-US" w:eastAsia="ar-SA"/>
        </w:rPr>
        <w:t>?</w:t>
      </w:r>
    </w:p>
    <w:p w14:paraId="6E07DF2D" w14:textId="77777777" w:rsidR="005F34EA" w:rsidRPr="005F34EA" w:rsidRDefault="005F34EA" w:rsidP="005F34EA">
      <w:pPr>
        <w:numPr>
          <w:ilvl w:val="0"/>
          <w:numId w:val="311"/>
        </w:numPr>
        <w:rPr>
          <w:lang w:val="en-US" w:eastAsia="ar-SA"/>
        </w:rPr>
      </w:pPr>
      <w:r w:rsidRPr="005F34EA">
        <w:rPr>
          <w:lang w:val="en-US" w:eastAsia="ar-SA"/>
        </w:rPr>
        <w:t>Shows current database sessions and queries.</w:t>
      </w:r>
    </w:p>
    <w:p w14:paraId="3F09A29B" w14:textId="77777777" w:rsidR="005F34EA" w:rsidRPr="005F34EA" w:rsidRDefault="005F34EA" w:rsidP="005F34EA">
      <w:pPr>
        <w:numPr>
          <w:ilvl w:val="0"/>
          <w:numId w:val="312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are foreign data wrappers (FDW)?</w:t>
      </w:r>
    </w:p>
    <w:p w14:paraId="6FAFE574" w14:textId="77777777" w:rsidR="005F34EA" w:rsidRPr="005F34EA" w:rsidRDefault="005F34EA" w:rsidP="005F34EA">
      <w:pPr>
        <w:numPr>
          <w:ilvl w:val="0"/>
          <w:numId w:val="313"/>
        </w:numPr>
        <w:rPr>
          <w:lang w:val="en-US" w:eastAsia="ar-SA"/>
        </w:rPr>
      </w:pPr>
      <w:r w:rsidRPr="005F34EA">
        <w:rPr>
          <w:lang w:val="en-US" w:eastAsia="ar-SA"/>
        </w:rPr>
        <w:t>Allow PostgreSQL to connect and query other databases.</w:t>
      </w:r>
    </w:p>
    <w:p w14:paraId="4A02887A" w14:textId="77777777" w:rsidR="005F34EA" w:rsidRPr="005F34EA" w:rsidRDefault="005F34EA" w:rsidP="005F34EA">
      <w:pPr>
        <w:numPr>
          <w:ilvl w:val="0"/>
          <w:numId w:val="314"/>
        </w:numPr>
        <w:rPr>
          <w:lang w:val="en-US" w:eastAsia="ar-SA"/>
        </w:rPr>
      </w:pPr>
      <w:r w:rsidRPr="005F34EA">
        <w:rPr>
          <w:b/>
          <w:bCs/>
          <w:lang w:val="en-US" w:eastAsia="ar-SA"/>
        </w:rPr>
        <w:t>What is a materialized view?</w:t>
      </w:r>
    </w:p>
    <w:p w14:paraId="5E3A9B8B" w14:textId="77777777" w:rsidR="005F34EA" w:rsidRPr="005F34EA" w:rsidRDefault="005F34EA" w:rsidP="005F34EA">
      <w:pPr>
        <w:numPr>
          <w:ilvl w:val="0"/>
          <w:numId w:val="315"/>
        </w:numPr>
        <w:rPr>
          <w:lang w:val="en-US" w:eastAsia="ar-SA"/>
        </w:rPr>
      </w:pPr>
      <w:r w:rsidRPr="005F34EA">
        <w:rPr>
          <w:lang w:val="en-US" w:eastAsia="ar-SA"/>
        </w:rPr>
        <w:t>A snapshot of a query result stored physically.</w:t>
      </w:r>
    </w:p>
    <w:p w14:paraId="096DFA91" w14:textId="77777777" w:rsidR="005F34EA" w:rsidRPr="005F34EA" w:rsidRDefault="00000000" w:rsidP="005F34EA">
      <w:pPr>
        <w:rPr>
          <w:lang w:val="en-US" w:eastAsia="ar-SA"/>
        </w:rPr>
      </w:pPr>
      <w:r>
        <w:rPr>
          <w:lang w:val="en-US" w:eastAsia="ar-SA"/>
        </w:rPr>
        <w:pict w14:anchorId="54268368">
          <v:rect id="_x0000_i1260" style="width:0;height:1.5pt" o:hralign="center" o:hrstd="t" o:hr="t" fillcolor="#a0a0a0" stroked="f"/>
        </w:pict>
      </w:r>
    </w:p>
    <w:p w14:paraId="5B3242B3" w14:textId="77777777" w:rsidR="005F34EA" w:rsidRPr="005F34EA" w:rsidRDefault="005F34EA" w:rsidP="005F34EA">
      <w:pPr>
        <w:numPr>
          <w:ilvl w:val="0"/>
          <w:numId w:val="99"/>
        </w:numPr>
        <w:tabs>
          <w:tab w:val="num" w:pos="360"/>
        </w:tabs>
        <w:rPr>
          <w:b/>
          <w:bCs/>
          <w:lang w:val="en-US" w:eastAsia="ar-SA"/>
        </w:rPr>
      </w:pPr>
      <w:r w:rsidRPr="005F34EA">
        <w:rPr>
          <w:rFonts w:ascii="Segoe UI Emoji" w:hAnsi="Segoe UI Emoji" w:cs="Segoe UI Emoji"/>
          <w:b/>
          <w:bCs/>
          <w:lang w:val="en-US" w:eastAsia="ar-SA"/>
        </w:rPr>
        <w:t>🔹</w:t>
      </w:r>
      <w:r w:rsidRPr="005F34EA">
        <w:rPr>
          <w:b/>
          <w:bCs/>
          <w:lang w:val="en-US" w:eastAsia="ar-SA"/>
        </w:rPr>
        <w:t xml:space="preserve"> Miscellaneous (60+ More)</w:t>
      </w:r>
    </w:p>
    <w:p w14:paraId="3235A57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</w:t>
      </w:r>
      <w:proofErr w:type="gramStart"/>
      <w:r w:rsidRPr="005F34EA">
        <w:rPr>
          <w:lang w:val="en-US" w:eastAsia="ar-SA"/>
        </w:rPr>
        <w:t>to</w:t>
      </w:r>
      <w:proofErr w:type="gramEnd"/>
      <w:r w:rsidRPr="005F34EA">
        <w:rPr>
          <w:lang w:val="en-US" w:eastAsia="ar-SA"/>
        </w:rPr>
        <w:t xml:space="preserve"> truncate a table?</w:t>
      </w:r>
    </w:p>
    <w:p w14:paraId="4F18C6C7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RETURNING clause?</w:t>
      </w:r>
    </w:p>
    <w:p w14:paraId="048E9B43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Difference between DELETE and TRUNCATE</w:t>
      </w:r>
    </w:p>
    <w:p w14:paraId="6DE6FA15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Use of UNLOGGED tables</w:t>
      </w:r>
    </w:p>
    <w:p w14:paraId="5114DFEE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Purpose of NOT VALID constraint</w:t>
      </w:r>
    </w:p>
    <w:p w14:paraId="28DF814F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Can indexes be used in joins?</w:t>
      </w:r>
    </w:p>
    <w:p w14:paraId="217070FE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Index-only scan?</w:t>
      </w:r>
    </w:p>
    <w:p w14:paraId="71AB8A13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deadlock? How to prevent it?</w:t>
      </w:r>
    </w:p>
    <w:p w14:paraId="5CDCF7E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</w:t>
      </w:r>
      <w:proofErr w:type="gramStart"/>
      <w:r w:rsidRPr="005F34EA">
        <w:rPr>
          <w:lang w:val="en-US" w:eastAsia="ar-SA"/>
        </w:rPr>
        <w:t>to</w:t>
      </w:r>
      <w:proofErr w:type="gramEnd"/>
      <w:r w:rsidRPr="005F34EA">
        <w:rPr>
          <w:lang w:val="en-US" w:eastAsia="ar-SA"/>
        </w:rPr>
        <w:t xml:space="preserve"> terminate a session?</w:t>
      </w:r>
    </w:p>
    <w:p w14:paraId="241E720B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lastRenderedPageBreak/>
        <w:t xml:space="preserve">How </w:t>
      </w:r>
      <w:proofErr w:type="gramStart"/>
      <w:r w:rsidRPr="005F34EA">
        <w:rPr>
          <w:lang w:val="en-US" w:eastAsia="ar-SA"/>
        </w:rPr>
        <w:t>to</w:t>
      </w:r>
      <w:proofErr w:type="gramEnd"/>
      <w:r w:rsidRPr="005F34EA">
        <w:rPr>
          <w:lang w:val="en-US" w:eastAsia="ar-SA"/>
        </w:rPr>
        <w:t xml:space="preserve"> change column datatype?</w:t>
      </w:r>
    </w:p>
    <w:p w14:paraId="3F09DAC6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How to move data to another schema?</w:t>
      </w:r>
    </w:p>
    <w:p w14:paraId="781AC268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When to use REINDEX?</w:t>
      </w:r>
    </w:p>
    <w:p w14:paraId="35A0FFE0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to view </w:t>
      </w:r>
      <w:proofErr w:type="gramStart"/>
      <w:r w:rsidRPr="005F34EA">
        <w:rPr>
          <w:lang w:val="en-US" w:eastAsia="ar-SA"/>
        </w:rPr>
        <w:t>execution</w:t>
      </w:r>
      <w:proofErr w:type="gramEnd"/>
      <w:r w:rsidRPr="005F34EA">
        <w:rPr>
          <w:lang w:val="en-US" w:eastAsia="ar-SA"/>
        </w:rPr>
        <w:t xml:space="preserve"> time of queries?</w:t>
      </w:r>
    </w:p>
    <w:p w14:paraId="7C850405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What is </w:t>
      </w:r>
      <w:proofErr w:type="spellStart"/>
      <w:r w:rsidRPr="005F34EA">
        <w:rPr>
          <w:lang w:val="en-US" w:eastAsia="ar-SA"/>
        </w:rPr>
        <w:t>pg_ctl</w:t>
      </w:r>
      <w:proofErr w:type="spellEnd"/>
      <w:r w:rsidRPr="005F34EA">
        <w:rPr>
          <w:lang w:val="en-US" w:eastAsia="ar-SA"/>
        </w:rPr>
        <w:t>?</w:t>
      </w:r>
    </w:p>
    <w:p w14:paraId="15F8373E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What is the role of </w:t>
      </w:r>
      <w:proofErr w:type="spellStart"/>
      <w:r w:rsidRPr="005F34EA">
        <w:rPr>
          <w:lang w:val="en-US" w:eastAsia="ar-SA"/>
        </w:rPr>
        <w:t>postgresql.conf</w:t>
      </w:r>
      <w:proofErr w:type="spellEnd"/>
      <w:r w:rsidRPr="005F34EA">
        <w:rPr>
          <w:lang w:val="en-US" w:eastAsia="ar-SA"/>
        </w:rPr>
        <w:t>?</w:t>
      </w:r>
    </w:p>
    <w:p w14:paraId="6E6C1013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Difference between SEQUENCE and SERIAL</w:t>
      </w:r>
    </w:p>
    <w:p w14:paraId="42B19ED7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Create array column in PostgreSQL</w:t>
      </w:r>
    </w:p>
    <w:p w14:paraId="33277459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Enum data </w:t>
      </w:r>
      <w:proofErr w:type="gramStart"/>
      <w:r w:rsidRPr="005F34EA">
        <w:rPr>
          <w:lang w:val="en-US" w:eastAsia="ar-SA"/>
        </w:rPr>
        <w:t>types</w:t>
      </w:r>
      <w:proofErr w:type="gramEnd"/>
      <w:r w:rsidRPr="005F34EA">
        <w:rPr>
          <w:lang w:val="en-US" w:eastAsia="ar-SA"/>
        </w:rPr>
        <w:t xml:space="preserve"> usage</w:t>
      </w:r>
    </w:p>
    <w:p w14:paraId="0BA756CC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Can JSON columns be indexed?</w:t>
      </w:r>
    </w:p>
    <w:p w14:paraId="2DB9892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How to handle concurrency?</w:t>
      </w:r>
    </w:p>
    <w:p w14:paraId="41CE9998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MVCC?</w:t>
      </w:r>
    </w:p>
    <w:p w14:paraId="2DE7378F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a TOAST table?</w:t>
      </w:r>
    </w:p>
    <w:p w14:paraId="1A4B2C8A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Parallel query support in PostgreSQL</w:t>
      </w:r>
    </w:p>
    <w:p w14:paraId="50F85777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When to vacuum full?</w:t>
      </w:r>
    </w:p>
    <w:p w14:paraId="624045F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Explain </w:t>
      </w:r>
      <w:proofErr w:type="spellStart"/>
      <w:r w:rsidRPr="005F34EA">
        <w:rPr>
          <w:lang w:val="en-US" w:eastAsia="ar-SA"/>
        </w:rPr>
        <w:t>fillfactor</w:t>
      </w:r>
      <w:proofErr w:type="spellEnd"/>
    </w:p>
    <w:p w14:paraId="56C84D53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of </w:t>
      </w:r>
      <w:proofErr w:type="spellStart"/>
      <w:r w:rsidRPr="005F34EA">
        <w:rPr>
          <w:lang w:val="en-US" w:eastAsia="ar-SA"/>
        </w:rPr>
        <w:t>pg_stat_bgwriter</w:t>
      </w:r>
      <w:proofErr w:type="spellEnd"/>
    </w:p>
    <w:p w14:paraId="5D4B3F05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Common extensions used (e.g., </w:t>
      </w:r>
      <w:proofErr w:type="spellStart"/>
      <w:r w:rsidRPr="005F34EA">
        <w:rPr>
          <w:lang w:val="en-US" w:eastAsia="ar-SA"/>
        </w:rPr>
        <w:t>postgis</w:t>
      </w:r>
      <w:proofErr w:type="spellEnd"/>
      <w:r w:rsidRPr="005F34EA">
        <w:rPr>
          <w:lang w:val="en-US" w:eastAsia="ar-SA"/>
        </w:rPr>
        <w:t xml:space="preserve">, </w:t>
      </w:r>
      <w:proofErr w:type="spellStart"/>
      <w:r w:rsidRPr="005F34EA">
        <w:rPr>
          <w:lang w:val="en-US" w:eastAsia="ar-SA"/>
        </w:rPr>
        <w:t>citext</w:t>
      </w:r>
      <w:proofErr w:type="spellEnd"/>
      <w:r w:rsidRPr="005F34EA">
        <w:rPr>
          <w:lang w:val="en-US" w:eastAsia="ar-SA"/>
        </w:rPr>
        <w:t>)</w:t>
      </w:r>
    </w:p>
    <w:p w14:paraId="2ABD82CD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are advisory locks?</w:t>
      </w:r>
    </w:p>
    <w:p w14:paraId="434FC019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When to use </w:t>
      </w:r>
      <w:proofErr w:type="spellStart"/>
      <w:r w:rsidRPr="005F34EA">
        <w:rPr>
          <w:lang w:val="en-US" w:eastAsia="ar-SA"/>
        </w:rPr>
        <w:t>pg_repack</w:t>
      </w:r>
      <w:proofErr w:type="spellEnd"/>
      <w:r w:rsidRPr="005F34EA">
        <w:rPr>
          <w:lang w:val="en-US" w:eastAsia="ar-SA"/>
        </w:rPr>
        <w:t>?</w:t>
      </w:r>
    </w:p>
    <w:p w14:paraId="65895FD0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What is </w:t>
      </w:r>
      <w:proofErr w:type="spellStart"/>
      <w:r w:rsidRPr="005F34EA">
        <w:rPr>
          <w:lang w:val="en-US" w:eastAsia="ar-SA"/>
        </w:rPr>
        <w:t>pg_basebackup</w:t>
      </w:r>
      <w:proofErr w:type="spellEnd"/>
      <w:r w:rsidRPr="005F34EA">
        <w:rPr>
          <w:lang w:val="en-US" w:eastAsia="ar-SA"/>
        </w:rPr>
        <w:t>?</w:t>
      </w:r>
    </w:p>
    <w:p w14:paraId="622D9B8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Use of logical replication slots</w:t>
      </w:r>
    </w:p>
    <w:p w14:paraId="0AB3A81E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Can you monitor replication lag?</w:t>
      </w:r>
    </w:p>
    <w:p w14:paraId="29452ADE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cascading replication?</w:t>
      </w:r>
    </w:p>
    <w:p w14:paraId="5D8A4151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How to enable logging in PostgreSQL?</w:t>
      </w:r>
    </w:p>
    <w:p w14:paraId="1BF8A2E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to disable </w:t>
      </w:r>
      <w:proofErr w:type="spellStart"/>
      <w:r w:rsidRPr="005F34EA">
        <w:rPr>
          <w:lang w:val="en-US" w:eastAsia="ar-SA"/>
        </w:rPr>
        <w:t>autocommit</w:t>
      </w:r>
      <w:proofErr w:type="spellEnd"/>
      <w:r w:rsidRPr="005F34EA">
        <w:rPr>
          <w:lang w:val="en-US" w:eastAsia="ar-SA"/>
        </w:rPr>
        <w:t>?</w:t>
      </w:r>
    </w:p>
    <w:p w14:paraId="2C8D8581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are hints in PostgreSQL?</w:t>
      </w:r>
    </w:p>
    <w:p w14:paraId="4C4771B1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are composite types?</w:t>
      </w:r>
    </w:p>
    <w:p w14:paraId="6BE1663E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lastRenderedPageBreak/>
        <w:t>Use of triggers in PostgreSQL</w:t>
      </w:r>
    </w:p>
    <w:p w14:paraId="411C5BA6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Example of a function returning TABLE</w:t>
      </w:r>
    </w:p>
    <w:p w14:paraId="77F4C458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Can you create indexes on expressions?</w:t>
      </w:r>
    </w:p>
    <w:p w14:paraId="041D6A65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Is PostgreSQL case-sensitive?</w:t>
      </w:r>
    </w:p>
    <w:p w14:paraId="7787531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are custom types?</w:t>
      </w:r>
    </w:p>
    <w:p w14:paraId="1D8AC417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What is </w:t>
      </w:r>
      <w:proofErr w:type="gramStart"/>
      <w:r w:rsidRPr="005F34EA">
        <w:rPr>
          <w:lang w:val="en-US" w:eastAsia="ar-SA"/>
        </w:rPr>
        <w:t>GIN</w:t>
      </w:r>
      <w:proofErr w:type="gramEnd"/>
      <w:r w:rsidRPr="005F34EA">
        <w:rPr>
          <w:lang w:val="en-US" w:eastAsia="ar-SA"/>
        </w:rPr>
        <w:t xml:space="preserve"> index?</w:t>
      </w:r>
    </w:p>
    <w:p w14:paraId="6F916538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When to use BRIN index?</w:t>
      </w:r>
    </w:p>
    <w:p w14:paraId="37E4FE65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VACUUM FREEZE?</w:t>
      </w:r>
    </w:p>
    <w:p w14:paraId="670035A4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How to monitor disk usage?</w:t>
      </w:r>
    </w:p>
    <w:p w14:paraId="0E16C353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Which tool do you use for monitoring?</w:t>
      </w:r>
    </w:p>
    <w:p w14:paraId="1A500C77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Can you use </w:t>
      </w:r>
      <w:proofErr w:type="spellStart"/>
      <w:r w:rsidRPr="005F34EA">
        <w:rPr>
          <w:lang w:val="en-US" w:eastAsia="ar-SA"/>
        </w:rPr>
        <w:t>pgAdmin</w:t>
      </w:r>
      <w:proofErr w:type="spellEnd"/>
      <w:r w:rsidRPr="005F34EA">
        <w:rPr>
          <w:lang w:val="en-US" w:eastAsia="ar-SA"/>
        </w:rPr>
        <w:t xml:space="preserve"> to manage replication?</w:t>
      </w:r>
    </w:p>
    <w:p w14:paraId="0BFAE56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Use of </w:t>
      </w:r>
      <w:proofErr w:type="spellStart"/>
      <w:r w:rsidRPr="005F34EA">
        <w:rPr>
          <w:lang w:val="en-US" w:eastAsia="ar-SA"/>
        </w:rPr>
        <w:t>pg_stat_user_indexes</w:t>
      </w:r>
      <w:proofErr w:type="spellEnd"/>
    </w:p>
    <w:p w14:paraId="333EA443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</w:t>
      </w:r>
      <w:proofErr w:type="gramStart"/>
      <w:r w:rsidRPr="005F34EA">
        <w:rPr>
          <w:lang w:val="en-US" w:eastAsia="ar-SA"/>
        </w:rPr>
        <w:t>to</w:t>
      </w:r>
      <w:proofErr w:type="gramEnd"/>
      <w:r w:rsidRPr="005F34EA">
        <w:rPr>
          <w:lang w:val="en-US" w:eastAsia="ar-SA"/>
        </w:rPr>
        <w:t xml:space="preserve"> backup schema only?</w:t>
      </w:r>
    </w:p>
    <w:p w14:paraId="05307902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to restore </w:t>
      </w:r>
      <w:proofErr w:type="gramStart"/>
      <w:r w:rsidRPr="005F34EA">
        <w:rPr>
          <w:lang w:val="en-US" w:eastAsia="ar-SA"/>
        </w:rPr>
        <w:t>specific</w:t>
      </w:r>
      <w:proofErr w:type="gramEnd"/>
      <w:r w:rsidRPr="005F34EA">
        <w:rPr>
          <w:lang w:val="en-US" w:eastAsia="ar-SA"/>
        </w:rPr>
        <w:t xml:space="preserve"> table from backup?</w:t>
      </w:r>
    </w:p>
    <w:p w14:paraId="2F9EECF6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JSONB vs JSON?</w:t>
      </w:r>
    </w:p>
    <w:p w14:paraId="7EF56BC9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How does query planner work?</w:t>
      </w:r>
    </w:p>
    <w:p w14:paraId="2834F6BB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is tuple visibility?</w:t>
      </w:r>
    </w:p>
    <w:p w14:paraId="12EA2F64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Difference between IS NULL and = NULL</w:t>
      </w:r>
    </w:p>
    <w:p w14:paraId="3D28BF6F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</w:t>
      </w:r>
      <w:proofErr w:type="gramStart"/>
      <w:r w:rsidRPr="005F34EA">
        <w:rPr>
          <w:lang w:val="en-US" w:eastAsia="ar-SA"/>
        </w:rPr>
        <w:t>to</w:t>
      </w:r>
      <w:proofErr w:type="gramEnd"/>
      <w:r w:rsidRPr="005F34EA">
        <w:rPr>
          <w:lang w:val="en-US" w:eastAsia="ar-SA"/>
        </w:rPr>
        <w:t xml:space="preserve"> </w:t>
      </w:r>
      <w:proofErr w:type="gramStart"/>
      <w:r w:rsidRPr="005F34EA">
        <w:rPr>
          <w:lang w:val="en-US" w:eastAsia="ar-SA"/>
        </w:rPr>
        <w:t>bulk insert</w:t>
      </w:r>
      <w:proofErr w:type="gramEnd"/>
      <w:r w:rsidRPr="005F34EA">
        <w:rPr>
          <w:lang w:val="en-US" w:eastAsia="ar-SA"/>
        </w:rPr>
        <w:t xml:space="preserve"> data?</w:t>
      </w:r>
    </w:p>
    <w:p w14:paraId="5F44D053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to export </w:t>
      </w:r>
      <w:proofErr w:type="gramStart"/>
      <w:r w:rsidRPr="005F34EA">
        <w:rPr>
          <w:lang w:val="en-US" w:eastAsia="ar-SA"/>
        </w:rPr>
        <w:t>query</w:t>
      </w:r>
      <w:proofErr w:type="gramEnd"/>
      <w:r w:rsidRPr="005F34EA">
        <w:rPr>
          <w:lang w:val="en-US" w:eastAsia="ar-SA"/>
        </w:rPr>
        <w:t xml:space="preserve"> results to file?</w:t>
      </w:r>
    </w:p>
    <w:p w14:paraId="6DF8F989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How to enable partition pruning?</w:t>
      </w:r>
    </w:p>
    <w:p w14:paraId="0389E081" w14:textId="77777777" w:rsidR="005F34EA" w:rsidRP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 xml:space="preserve">How </w:t>
      </w:r>
      <w:proofErr w:type="gramStart"/>
      <w:r w:rsidRPr="005F34EA">
        <w:rPr>
          <w:lang w:val="en-US" w:eastAsia="ar-SA"/>
        </w:rPr>
        <w:t>to</w:t>
      </w:r>
      <w:proofErr w:type="gramEnd"/>
      <w:r w:rsidRPr="005F34EA">
        <w:rPr>
          <w:lang w:val="en-US" w:eastAsia="ar-SA"/>
        </w:rPr>
        <w:t xml:space="preserve"> convert SQL to </w:t>
      </w:r>
      <w:proofErr w:type="spellStart"/>
      <w:r w:rsidRPr="005F34EA">
        <w:rPr>
          <w:lang w:val="en-US" w:eastAsia="ar-SA"/>
        </w:rPr>
        <w:t>plpgsql</w:t>
      </w:r>
      <w:proofErr w:type="spellEnd"/>
      <w:r w:rsidRPr="005F34EA">
        <w:rPr>
          <w:lang w:val="en-US" w:eastAsia="ar-SA"/>
        </w:rPr>
        <w:t>?</w:t>
      </w:r>
    </w:p>
    <w:p w14:paraId="5B765F59" w14:textId="77777777" w:rsidR="005F34EA" w:rsidRDefault="005F34EA" w:rsidP="005F34EA">
      <w:pPr>
        <w:numPr>
          <w:ilvl w:val="0"/>
          <w:numId w:val="316"/>
        </w:numPr>
        <w:rPr>
          <w:lang w:val="en-US" w:eastAsia="ar-SA"/>
        </w:rPr>
      </w:pPr>
      <w:r w:rsidRPr="005F34EA">
        <w:rPr>
          <w:lang w:val="en-US" w:eastAsia="ar-SA"/>
        </w:rPr>
        <w:t>What are custom aggregates?</w:t>
      </w:r>
    </w:p>
    <w:p w14:paraId="28CEFA01" w14:textId="1D76F9D7" w:rsidR="00516B0B" w:rsidRDefault="00516B0B" w:rsidP="00516B0B">
      <w:pPr>
        <w:rPr>
          <w:lang w:val="en-US" w:eastAsia="ar-SA"/>
        </w:rPr>
      </w:pPr>
    </w:p>
    <w:p w14:paraId="17066C68" w14:textId="77777777" w:rsidR="00516B0B" w:rsidRDefault="00516B0B" w:rsidP="00516B0B">
      <w:pPr>
        <w:rPr>
          <w:lang w:val="en-US" w:eastAsia="ar-SA"/>
        </w:rPr>
      </w:pPr>
    </w:p>
    <w:p w14:paraId="1007E37A" w14:textId="77777777" w:rsidR="00516B0B" w:rsidRPr="005F34EA" w:rsidRDefault="00516B0B" w:rsidP="00516B0B">
      <w:pPr>
        <w:rPr>
          <w:lang w:val="en-US" w:eastAsia="ar-SA"/>
        </w:rPr>
      </w:pPr>
    </w:p>
    <w:p w14:paraId="6CB27B5D" w14:textId="77777777" w:rsidR="005F34EA" w:rsidRPr="005F34EA" w:rsidRDefault="005F34EA" w:rsidP="005F34EA">
      <w:pPr>
        <w:rPr>
          <w:lang w:val="en-US" w:eastAsia="ar-SA"/>
        </w:rPr>
      </w:pPr>
    </w:p>
    <w:bookmarkEnd w:id="17"/>
    <w:p w14:paraId="6C752C43" w14:textId="77777777" w:rsidR="004B45B2" w:rsidRPr="00B9650F" w:rsidRDefault="004B45B2" w:rsidP="00B9650F">
      <w:pPr>
        <w:rPr>
          <w:lang w:val="en-US" w:eastAsia="ar-SA"/>
        </w:rPr>
      </w:pPr>
    </w:p>
    <w:sectPr w:rsidR="004B45B2" w:rsidRPr="00B9650F" w:rsidSect="004B4A0B">
      <w:headerReference w:type="default" r:id="rId48"/>
      <w:footerReference w:type="first" r:id="rId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776CF" w14:textId="77777777" w:rsidR="00B72B73" w:rsidRDefault="00B72B73" w:rsidP="00EB7645">
      <w:pPr>
        <w:spacing w:after="0" w:line="240" w:lineRule="auto"/>
      </w:pPr>
      <w:r>
        <w:separator/>
      </w:r>
    </w:p>
  </w:endnote>
  <w:endnote w:type="continuationSeparator" w:id="0">
    <w:p w14:paraId="7AEB4C34" w14:textId="77777777" w:rsidR="00B72B73" w:rsidRDefault="00B72B73" w:rsidP="00EB7645">
      <w:pPr>
        <w:spacing w:after="0" w:line="240" w:lineRule="auto"/>
      </w:pPr>
      <w:r>
        <w:continuationSeparator/>
      </w:r>
    </w:p>
  </w:endnote>
  <w:endnote w:type="continuationNotice" w:id="1">
    <w:p w14:paraId="7735E30B" w14:textId="77777777" w:rsidR="00B72B73" w:rsidRDefault="00B72B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ED02F" w14:textId="77777777" w:rsidR="005E2B1B" w:rsidRPr="00762B79" w:rsidRDefault="005E2B1B" w:rsidP="001D5D92">
    <w:pPr>
      <w:pStyle w:val="Footer"/>
      <w:pBdr>
        <w:top w:val="single" w:sz="4" w:space="1" w:color="auto"/>
      </w:pBdr>
      <w:jc w:val="right"/>
      <w:rPr>
        <w:rFonts w:cs="Arial"/>
        <w:sz w:val="16"/>
        <w:szCs w:val="16"/>
      </w:rPr>
    </w:pPr>
    <w:r w:rsidRPr="00614708">
      <w:rPr>
        <w:rFonts w:cs="Arial"/>
        <w:sz w:val="16"/>
        <w:szCs w:val="16"/>
      </w:rPr>
      <w:t>ISM Canada Confidential</w:t>
    </w:r>
    <w:r w:rsidRPr="00614708">
      <w:rPr>
        <w:rFonts w:cs="Arial"/>
        <w:sz w:val="16"/>
        <w:szCs w:val="16"/>
      </w:rPr>
      <w:tab/>
    </w:r>
    <w:r w:rsidRPr="00614708">
      <w:rPr>
        <w:rFonts w:cs="Arial"/>
        <w:sz w:val="16"/>
        <w:szCs w:val="16"/>
      </w:rPr>
      <w:tab/>
      <w:t xml:space="preserve">Page </w:t>
    </w:r>
    <w:r w:rsidRPr="00614708">
      <w:rPr>
        <w:rFonts w:cs="Arial"/>
        <w:b/>
        <w:bCs/>
        <w:sz w:val="16"/>
        <w:szCs w:val="16"/>
      </w:rPr>
      <w:fldChar w:fldCharType="begin"/>
    </w:r>
    <w:r w:rsidRPr="00614708">
      <w:rPr>
        <w:rFonts w:cs="Arial"/>
        <w:b/>
        <w:bCs/>
        <w:sz w:val="16"/>
        <w:szCs w:val="16"/>
      </w:rPr>
      <w:instrText xml:space="preserve"> PAGE </w:instrText>
    </w:r>
    <w:r w:rsidRPr="00614708">
      <w:rPr>
        <w:rFonts w:cs="Arial"/>
        <w:b/>
        <w:bCs/>
        <w:sz w:val="16"/>
        <w:szCs w:val="16"/>
      </w:rPr>
      <w:fldChar w:fldCharType="separate"/>
    </w:r>
    <w:r>
      <w:rPr>
        <w:rFonts w:cs="Arial"/>
        <w:b/>
        <w:bCs/>
        <w:noProof/>
        <w:sz w:val="16"/>
        <w:szCs w:val="16"/>
      </w:rPr>
      <w:t>10</w:t>
    </w:r>
    <w:r w:rsidRPr="00614708">
      <w:rPr>
        <w:rFonts w:cs="Arial"/>
        <w:b/>
        <w:bCs/>
        <w:sz w:val="16"/>
        <w:szCs w:val="16"/>
      </w:rPr>
      <w:fldChar w:fldCharType="end"/>
    </w:r>
    <w:r w:rsidRPr="00614708">
      <w:rPr>
        <w:rFonts w:cs="Arial"/>
        <w:sz w:val="16"/>
        <w:szCs w:val="16"/>
      </w:rPr>
      <w:t xml:space="preserve"> of </w:t>
    </w:r>
    <w:r w:rsidRPr="00614708">
      <w:rPr>
        <w:rFonts w:cs="Arial"/>
        <w:b/>
        <w:bCs/>
        <w:sz w:val="16"/>
        <w:szCs w:val="16"/>
      </w:rPr>
      <w:fldChar w:fldCharType="begin"/>
    </w:r>
    <w:r w:rsidRPr="00614708">
      <w:rPr>
        <w:rFonts w:cs="Arial"/>
        <w:b/>
        <w:bCs/>
        <w:sz w:val="16"/>
        <w:szCs w:val="16"/>
      </w:rPr>
      <w:instrText xml:space="preserve"> NUMPAGES  </w:instrText>
    </w:r>
    <w:r w:rsidRPr="00614708">
      <w:rPr>
        <w:rFonts w:cs="Arial"/>
        <w:b/>
        <w:bCs/>
        <w:sz w:val="16"/>
        <w:szCs w:val="16"/>
      </w:rPr>
      <w:fldChar w:fldCharType="separate"/>
    </w:r>
    <w:r>
      <w:rPr>
        <w:rFonts w:cs="Arial"/>
        <w:b/>
        <w:bCs/>
        <w:noProof/>
        <w:sz w:val="16"/>
        <w:szCs w:val="16"/>
      </w:rPr>
      <w:t>37</w:t>
    </w:r>
    <w:r w:rsidRPr="00614708">
      <w:rPr>
        <w:rFonts w:cs="Arial"/>
        <w:b/>
        <w:bCs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3B222E" w14:textId="77777777" w:rsidR="00B72B73" w:rsidRDefault="00B72B73" w:rsidP="00EB7645">
      <w:pPr>
        <w:spacing w:after="0" w:line="240" w:lineRule="auto"/>
      </w:pPr>
      <w:bookmarkStart w:id="0" w:name="_Hlk171433443"/>
      <w:bookmarkEnd w:id="0"/>
      <w:r>
        <w:separator/>
      </w:r>
    </w:p>
  </w:footnote>
  <w:footnote w:type="continuationSeparator" w:id="0">
    <w:p w14:paraId="2E32C2A3" w14:textId="77777777" w:rsidR="00B72B73" w:rsidRDefault="00B72B73" w:rsidP="00EB7645">
      <w:pPr>
        <w:spacing w:after="0" w:line="240" w:lineRule="auto"/>
      </w:pPr>
      <w:r>
        <w:continuationSeparator/>
      </w:r>
    </w:p>
  </w:footnote>
  <w:footnote w:type="continuationNotice" w:id="1">
    <w:p w14:paraId="791ED6F5" w14:textId="77777777" w:rsidR="00B72B73" w:rsidRDefault="00B72B7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FFB0F" w14:textId="70E22363" w:rsidR="005E2B1B" w:rsidRDefault="005E2B1B" w:rsidP="00EB7645">
    <w:pPr>
      <w:pStyle w:val="Header"/>
      <w:pBdr>
        <w:bottom w:val="single" w:sz="4" w:space="1" w:color="auto"/>
      </w:pBdr>
    </w:pPr>
    <w:r>
      <w:rPr>
        <w:noProof/>
        <w:lang w:eastAsia="en-CA"/>
      </w:rPr>
      <w:tab/>
    </w:r>
    <w:r>
      <w:rPr>
        <w:noProof/>
        <w:lang w:eastAsia="en-C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8506A"/>
    <w:multiLevelType w:val="multilevel"/>
    <w:tmpl w:val="5024E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366B5"/>
    <w:multiLevelType w:val="multilevel"/>
    <w:tmpl w:val="F35E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F744D0"/>
    <w:multiLevelType w:val="multilevel"/>
    <w:tmpl w:val="26423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3C0059"/>
    <w:multiLevelType w:val="multilevel"/>
    <w:tmpl w:val="F36A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EF61CC"/>
    <w:multiLevelType w:val="multilevel"/>
    <w:tmpl w:val="2DFA18C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56787F"/>
    <w:multiLevelType w:val="hybridMultilevel"/>
    <w:tmpl w:val="FFFFFFFF"/>
    <w:lvl w:ilvl="0" w:tplc="CA14162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FEC2C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1E3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AE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9263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70A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3E74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226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52D8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622509"/>
    <w:multiLevelType w:val="multilevel"/>
    <w:tmpl w:val="E3AA941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651588"/>
    <w:multiLevelType w:val="hybridMultilevel"/>
    <w:tmpl w:val="FFFFFFFF"/>
    <w:lvl w:ilvl="0" w:tplc="730E6DB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9CCF4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04D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C6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85D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464F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A3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C6E5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6EBB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656515"/>
    <w:multiLevelType w:val="hybridMultilevel"/>
    <w:tmpl w:val="D11E2AF2"/>
    <w:lvl w:ilvl="0" w:tplc="F4FAE1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8EF2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A2C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B81C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5A5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52A2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F061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36B7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8A6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7277A0"/>
    <w:multiLevelType w:val="multilevel"/>
    <w:tmpl w:val="FA985B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3701B5D"/>
    <w:multiLevelType w:val="multilevel"/>
    <w:tmpl w:val="ED520672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46A57C"/>
    <w:multiLevelType w:val="hybridMultilevel"/>
    <w:tmpl w:val="FFFFFFFF"/>
    <w:lvl w:ilvl="0" w:tplc="BF20B17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0DE5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444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FE7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A459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28E7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569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829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283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654438"/>
    <w:multiLevelType w:val="multilevel"/>
    <w:tmpl w:val="BAA279E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6E1BC0"/>
    <w:multiLevelType w:val="multilevel"/>
    <w:tmpl w:val="AE883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4794663"/>
    <w:multiLevelType w:val="multilevel"/>
    <w:tmpl w:val="0CC8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4CB0671"/>
    <w:multiLevelType w:val="hybridMultilevel"/>
    <w:tmpl w:val="D5F4ABF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4D63A3F"/>
    <w:multiLevelType w:val="multilevel"/>
    <w:tmpl w:val="97D2F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4DA46F0"/>
    <w:multiLevelType w:val="multilevel"/>
    <w:tmpl w:val="2ECE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51F14A1"/>
    <w:multiLevelType w:val="multilevel"/>
    <w:tmpl w:val="3D926D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5664C95"/>
    <w:multiLevelType w:val="multilevel"/>
    <w:tmpl w:val="54C0CAD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630995E"/>
    <w:multiLevelType w:val="hybridMultilevel"/>
    <w:tmpl w:val="41EA1B02"/>
    <w:lvl w:ilvl="0" w:tplc="8F401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12AA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DAC2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3EC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CA3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187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D40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E56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A6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6360E03"/>
    <w:multiLevelType w:val="hybridMultilevel"/>
    <w:tmpl w:val="9442546A"/>
    <w:lvl w:ilvl="0" w:tplc="E3802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C289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9A9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78E7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AECE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9E8F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E051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33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88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67D1011"/>
    <w:multiLevelType w:val="multilevel"/>
    <w:tmpl w:val="1558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8647538"/>
    <w:multiLevelType w:val="hybridMultilevel"/>
    <w:tmpl w:val="FFFFFFFF"/>
    <w:lvl w:ilvl="0" w:tplc="07F0E7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5E1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F8A7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0C56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1C5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BA01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2AE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F4A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0402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A65173"/>
    <w:multiLevelType w:val="hybridMultilevel"/>
    <w:tmpl w:val="FFFFFFFF"/>
    <w:lvl w:ilvl="0" w:tplc="2D768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D6B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F44C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EE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AA7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46B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FC3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483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B61A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A67A03"/>
    <w:multiLevelType w:val="hybridMultilevel"/>
    <w:tmpl w:val="47AA9172"/>
    <w:lvl w:ilvl="0" w:tplc="311688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9250F60"/>
    <w:multiLevelType w:val="multilevel"/>
    <w:tmpl w:val="FC68A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94E2C93"/>
    <w:multiLevelType w:val="hybridMultilevel"/>
    <w:tmpl w:val="91B8D5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097B7054"/>
    <w:multiLevelType w:val="multilevel"/>
    <w:tmpl w:val="0F7A0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97E634E"/>
    <w:multiLevelType w:val="multilevel"/>
    <w:tmpl w:val="E9368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986009E"/>
    <w:multiLevelType w:val="multilevel"/>
    <w:tmpl w:val="CBCA9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9A93E40"/>
    <w:multiLevelType w:val="multilevel"/>
    <w:tmpl w:val="AEEA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AC71473"/>
    <w:multiLevelType w:val="hybridMultilevel"/>
    <w:tmpl w:val="6A025B6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0C4306F6"/>
    <w:multiLevelType w:val="multilevel"/>
    <w:tmpl w:val="87DC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BD61B9"/>
    <w:multiLevelType w:val="multilevel"/>
    <w:tmpl w:val="A1B06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D99463B"/>
    <w:multiLevelType w:val="hybridMultilevel"/>
    <w:tmpl w:val="2B6AC8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E225AF0"/>
    <w:multiLevelType w:val="multilevel"/>
    <w:tmpl w:val="0074C21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255DF6"/>
    <w:multiLevelType w:val="multilevel"/>
    <w:tmpl w:val="04D6C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E2D492D"/>
    <w:multiLevelType w:val="hybridMultilevel"/>
    <w:tmpl w:val="FFFFFFFF"/>
    <w:lvl w:ilvl="0" w:tplc="4B9E8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50A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052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E76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A86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E2D3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224B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A08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0A1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E8E217A"/>
    <w:multiLevelType w:val="multilevel"/>
    <w:tmpl w:val="0F5CA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EFB446A"/>
    <w:multiLevelType w:val="hybridMultilevel"/>
    <w:tmpl w:val="FFFFFFFF"/>
    <w:lvl w:ilvl="0" w:tplc="248C9AA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CD4B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A87A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8448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1AA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722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9C0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AB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08F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F3233B5"/>
    <w:multiLevelType w:val="hybridMultilevel"/>
    <w:tmpl w:val="A340549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F846928"/>
    <w:multiLevelType w:val="multilevel"/>
    <w:tmpl w:val="C2CC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FC23BC7"/>
    <w:multiLevelType w:val="multilevel"/>
    <w:tmpl w:val="0BA8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0582A31"/>
    <w:multiLevelType w:val="multilevel"/>
    <w:tmpl w:val="A9220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0747542"/>
    <w:multiLevelType w:val="multilevel"/>
    <w:tmpl w:val="734C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18B2320"/>
    <w:multiLevelType w:val="multilevel"/>
    <w:tmpl w:val="8DF4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1A04B36"/>
    <w:multiLevelType w:val="multilevel"/>
    <w:tmpl w:val="2AFE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1CE387F"/>
    <w:multiLevelType w:val="multilevel"/>
    <w:tmpl w:val="59020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D51C77"/>
    <w:multiLevelType w:val="multilevel"/>
    <w:tmpl w:val="6CFEC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3D4E29F"/>
    <w:multiLevelType w:val="hybridMultilevel"/>
    <w:tmpl w:val="FFFFFFFF"/>
    <w:lvl w:ilvl="0" w:tplc="B30A3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B8F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B24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4AE7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460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52F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50BF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5E6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A2D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4F51A11"/>
    <w:multiLevelType w:val="hybridMultilevel"/>
    <w:tmpl w:val="FFFFFFFF"/>
    <w:lvl w:ilvl="0" w:tplc="7D5CCE5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F52FE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E83D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9066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B8CD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3CD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901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8C9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CE6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55D55E8"/>
    <w:multiLevelType w:val="multilevel"/>
    <w:tmpl w:val="D0CEE56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1582E1D2"/>
    <w:multiLevelType w:val="hybridMultilevel"/>
    <w:tmpl w:val="065C6E5A"/>
    <w:lvl w:ilvl="0" w:tplc="12300D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486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889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BA3E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2CD5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466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F4A1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4AEB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C0D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5FD47ED"/>
    <w:multiLevelType w:val="multilevel"/>
    <w:tmpl w:val="24E8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67946CB"/>
    <w:multiLevelType w:val="multilevel"/>
    <w:tmpl w:val="22C08F5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7764536"/>
    <w:multiLevelType w:val="multilevel"/>
    <w:tmpl w:val="CA384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7827E73"/>
    <w:multiLevelType w:val="multilevel"/>
    <w:tmpl w:val="957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8802B37"/>
    <w:multiLevelType w:val="multilevel"/>
    <w:tmpl w:val="289C6B76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90D4416"/>
    <w:multiLevelType w:val="multilevel"/>
    <w:tmpl w:val="7A1ABE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1287" w:hanging="720"/>
      </w:pPr>
      <w:rPr>
        <w:rFonts w:ascii="Symbol" w:hAnsi="Symbol" w:hint="default"/>
      </w:rPr>
    </w:lvl>
    <w:lvl w:ilvl="3">
      <w:start w:val="1"/>
      <w:numFmt w:val="bullet"/>
      <w:pStyle w:val="Heading4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0" w15:restartNumberingAfterBreak="0">
    <w:nsid w:val="198B27BC"/>
    <w:multiLevelType w:val="multilevel"/>
    <w:tmpl w:val="03066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A166E34"/>
    <w:multiLevelType w:val="multilevel"/>
    <w:tmpl w:val="4690505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AA85DCF"/>
    <w:multiLevelType w:val="multilevel"/>
    <w:tmpl w:val="2F20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FE351B"/>
    <w:multiLevelType w:val="multilevel"/>
    <w:tmpl w:val="3A38F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B1B1ABA"/>
    <w:multiLevelType w:val="multilevel"/>
    <w:tmpl w:val="28E2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B2E6A70"/>
    <w:multiLevelType w:val="multilevel"/>
    <w:tmpl w:val="281C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BDC04E5"/>
    <w:multiLevelType w:val="multilevel"/>
    <w:tmpl w:val="D446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BF65E92"/>
    <w:multiLevelType w:val="multilevel"/>
    <w:tmpl w:val="B7A81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CD00968"/>
    <w:multiLevelType w:val="multilevel"/>
    <w:tmpl w:val="297A833A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E15D33F"/>
    <w:multiLevelType w:val="hybridMultilevel"/>
    <w:tmpl w:val="FFFFFFFF"/>
    <w:lvl w:ilvl="0" w:tplc="36B08D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30B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4A6C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8CA8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C264A8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0A6AD376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D45C60F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E80CC3D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A208B4C2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70" w15:restartNumberingAfterBreak="0">
    <w:nsid w:val="1E3175D6"/>
    <w:multiLevelType w:val="multilevel"/>
    <w:tmpl w:val="B44EB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1E793B7E"/>
    <w:multiLevelType w:val="multilevel"/>
    <w:tmpl w:val="232E14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EA35E4"/>
    <w:multiLevelType w:val="hybridMultilevel"/>
    <w:tmpl w:val="423A1AE6"/>
    <w:lvl w:ilvl="0" w:tplc="3AAE9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F2A47F0"/>
    <w:multiLevelType w:val="multilevel"/>
    <w:tmpl w:val="30E04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F42D521"/>
    <w:multiLevelType w:val="hybridMultilevel"/>
    <w:tmpl w:val="FFFFFFFF"/>
    <w:lvl w:ilvl="0" w:tplc="087AB51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1DE13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564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AE01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5293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9688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D484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6278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0EE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07B5A65"/>
    <w:multiLevelType w:val="hybridMultilevel"/>
    <w:tmpl w:val="FFFFFFFF"/>
    <w:lvl w:ilvl="0" w:tplc="20EEA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E81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F20C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468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D4F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420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10BB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FED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243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0B62C82"/>
    <w:multiLevelType w:val="multilevel"/>
    <w:tmpl w:val="509A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C25EBC"/>
    <w:multiLevelType w:val="multilevel"/>
    <w:tmpl w:val="4C4EA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1057B19"/>
    <w:multiLevelType w:val="hybridMultilevel"/>
    <w:tmpl w:val="FFFFFFFF"/>
    <w:lvl w:ilvl="0" w:tplc="ADCCD7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EAC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20DE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5013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E0A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A8B1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7EF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3E6C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44BE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14C1617"/>
    <w:multiLevelType w:val="multilevel"/>
    <w:tmpl w:val="2E10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15A25F9"/>
    <w:multiLevelType w:val="multilevel"/>
    <w:tmpl w:val="FFBA0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1E345F1"/>
    <w:multiLevelType w:val="multilevel"/>
    <w:tmpl w:val="BFEE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E92D65"/>
    <w:multiLevelType w:val="multilevel"/>
    <w:tmpl w:val="72EC333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224E4AB3"/>
    <w:multiLevelType w:val="hybridMultilevel"/>
    <w:tmpl w:val="FE7EB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227C34C2"/>
    <w:multiLevelType w:val="multilevel"/>
    <w:tmpl w:val="5F26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3164B17"/>
    <w:multiLevelType w:val="multilevel"/>
    <w:tmpl w:val="EFE01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220DC6"/>
    <w:multiLevelType w:val="multilevel"/>
    <w:tmpl w:val="5364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41C0EAA"/>
    <w:multiLevelType w:val="multilevel"/>
    <w:tmpl w:val="8CF644F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246D27F7"/>
    <w:multiLevelType w:val="multilevel"/>
    <w:tmpl w:val="DCDA2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258460A8"/>
    <w:multiLevelType w:val="multilevel"/>
    <w:tmpl w:val="C848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596B2E8"/>
    <w:multiLevelType w:val="hybridMultilevel"/>
    <w:tmpl w:val="FFFFFFFF"/>
    <w:lvl w:ilvl="0" w:tplc="63EA6B1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30EAF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D6C8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2EC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7AA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F86D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0C6A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C77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00F8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61775F9"/>
    <w:multiLevelType w:val="multilevel"/>
    <w:tmpl w:val="454E1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6DA2A9F"/>
    <w:multiLevelType w:val="multilevel"/>
    <w:tmpl w:val="7C2E7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708DE87"/>
    <w:multiLevelType w:val="hybridMultilevel"/>
    <w:tmpl w:val="FFFFFFFF"/>
    <w:lvl w:ilvl="0" w:tplc="58C632A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3EE8A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E3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3CD7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ECC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1CD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E88D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4A0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E3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753F3AB"/>
    <w:multiLevelType w:val="hybridMultilevel"/>
    <w:tmpl w:val="120CD5CC"/>
    <w:lvl w:ilvl="0" w:tplc="D70C5E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64D9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64E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987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D221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7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309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9AF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90AB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87E266B"/>
    <w:multiLevelType w:val="multilevel"/>
    <w:tmpl w:val="448E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8980308"/>
    <w:multiLevelType w:val="multilevel"/>
    <w:tmpl w:val="0602C7F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28F73535"/>
    <w:multiLevelType w:val="multilevel"/>
    <w:tmpl w:val="CB2AA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9026CEF"/>
    <w:multiLevelType w:val="multilevel"/>
    <w:tmpl w:val="9942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9CB08B4"/>
    <w:multiLevelType w:val="hybridMultilevel"/>
    <w:tmpl w:val="46E05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9CE1045"/>
    <w:multiLevelType w:val="multilevel"/>
    <w:tmpl w:val="CD5E3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9DDB550"/>
    <w:multiLevelType w:val="hybridMultilevel"/>
    <w:tmpl w:val="FFFFFFFF"/>
    <w:lvl w:ilvl="0" w:tplc="FEB4D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FE2A4A">
      <w:start w:val="1"/>
      <w:numFmt w:val="lowerLetter"/>
      <w:lvlText w:val="%2."/>
      <w:lvlJc w:val="left"/>
      <w:pPr>
        <w:ind w:left="1440" w:hanging="360"/>
      </w:pPr>
    </w:lvl>
    <w:lvl w:ilvl="2" w:tplc="D4844C54">
      <w:start w:val="1"/>
      <w:numFmt w:val="lowerRoman"/>
      <w:lvlText w:val="%3."/>
      <w:lvlJc w:val="right"/>
      <w:pPr>
        <w:ind w:left="2160" w:hanging="180"/>
      </w:pPr>
    </w:lvl>
    <w:lvl w:ilvl="3" w:tplc="9564AEF4">
      <w:start w:val="1"/>
      <w:numFmt w:val="decimal"/>
      <w:lvlText w:val="%4."/>
      <w:lvlJc w:val="left"/>
      <w:pPr>
        <w:ind w:left="2880" w:hanging="360"/>
      </w:pPr>
    </w:lvl>
    <w:lvl w:ilvl="4" w:tplc="796232D6">
      <w:start w:val="1"/>
      <w:numFmt w:val="lowerLetter"/>
      <w:lvlText w:val="%5."/>
      <w:lvlJc w:val="left"/>
      <w:pPr>
        <w:ind w:left="3600" w:hanging="360"/>
      </w:pPr>
    </w:lvl>
    <w:lvl w:ilvl="5" w:tplc="9FF2765E">
      <w:start w:val="1"/>
      <w:numFmt w:val="lowerRoman"/>
      <w:lvlText w:val="%6."/>
      <w:lvlJc w:val="right"/>
      <w:pPr>
        <w:ind w:left="4320" w:hanging="180"/>
      </w:pPr>
    </w:lvl>
    <w:lvl w:ilvl="6" w:tplc="4EA22A3C">
      <w:start w:val="1"/>
      <w:numFmt w:val="decimal"/>
      <w:lvlText w:val="%7."/>
      <w:lvlJc w:val="left"/>
      <w:pPr>
        <w:ind w:left="5040" w:hanging="360"/>
      </w:pPr>
    </w:lvl>
    <w:lvl w:ilvl="7" w:tplc="AAC4B592">
      <w:start w:val="1"/>
      <w:numFmt w:val="lowerLetter"/>
      <w:lvlText w:val="%8."/>
      <w:lvlJc w:val="left"/>
      <w:pPr>
        <w:ind w:left="5760" w:hanging="360"/>
      </w:pPr>
    </w:lvl>
    <w:lvl w:ilvl="8" w:tplc="45FE89CA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9EA1FF9"/>
    <w:multiLevelType w:val="multilevel"/>
    <w:tmpl w:val="791217A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A3A2FD1"/>
    <w:multiLevelType w:val="multilevel"/>
    <w:tmpl w:val="1FA2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B400158"/>
    <w:multiLevelType w:val="multilevel"/>
    <w:tmpl w:val="9B0A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B8959B5"/>
    <w:multiLevelType w:val="multilevel"/>
    <w:tmpl w:val="5772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BAE708C"/>
    <w:multiLevelType w:val="multilevel"/>
    <w:tmpl w:val="FA343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BB04478"/>
    <w:multiLevelType w:val="multilevel"/>
    <w:tmpl w:val="CA2A37B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BB74394"/>
    <w:multiLevelType w:val="multilevel"/>
    <w:tmpl w:val="A3A2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C0039DD"/>
    <w:multiLevelType w:val="multilevel"/>
    <w:tmpl w:val="25D2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C032655"/>
    <w:multiLevelType w:val="multilevel"/>
    <w:tmpl w:val="90A23AD8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C6D0C83"/>
    <w:multiLevelType w:val="multilevel"/>
    <w:tmpl w:val="3E6E5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C917FEF"/>
    <w:multiLevelType w:val="multilevel"/>
    <w:tmpl w:val="A6883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DE246AD"/>
    <w:multiLevelType w:val="hybridMultilevel"/>
    <w:tmpl w:val="7B20E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E81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88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625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44E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619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AA6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20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9E8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E04037E"/>
    <w:multiLevelType w:val="multilevel"/>
    <w:tmpl w:val="5A9A410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E142556"/>
    <w:multiLevelType w:val="hybridMultilevel"/>
    <w:tmpl w:val="FFFFFFFF"/>
    <w:lvl w:ilvl="0" w:tplc="FA2C2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86FD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82D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8C11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B64D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284E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AA9F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2E8B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7E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F2CB108"/>
    <w:multiLevelType w:val="hybridMultilevel"/>
    <w:tmpl w:val="FFFFFFFF"/>
    <w:lvl w:ilvl="0" w:tplc="5686D13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EB523A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AC2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766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8E7D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444E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B09D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34C5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96E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F785AE1"/>
    <w:multiLevelType w:val="multilevel"/>
    <w:tmpl w:val="5180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2FF79DE5"/>
    <w:multiLevelType w:val="hybridMultilevel"/>
    <w:tmpl w:val="FFFFFFFF"/>
    <w:lvl w:ilvl="0" w:tplc="5DB44C2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81A08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7E2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6209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F051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849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2682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9A7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8A8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018455A"/>
    <w:multiLevelType w:val="hybridMultilevel"/>
    <w:tmpl w:val="E312A6B2"/>
    <w:lvl w:ilvl="0" w:tplc="BBA2B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47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56B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B426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CC2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2E9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0E3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B26A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3C5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01C6CD9"/>
    <w:multiLevelType w:val="multilevel"/>
    <w:tmpl w:val="0C18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081F949"/>
    <w:multiLevelType w:val="hybridMultilevel"/>
    <w:tmpl w:val="9E84B804"/>
    <w:lvl w:ilvl="0" w:tplc="52201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E2B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D83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E66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EE9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FCF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64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1CAA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10E1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314A18F4"/>
    <w:multiLevelType w:val="multilevel"/>
    <w:tmpl w:val="F3F2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98552A"/>
    <w:multiLevelType w:val="hybridMultilevel"/>
    <w:tmpl w:val="E00817B4"/>
    <w:lvl w:ilvl="0" w:tplc="85FC9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1B9FF93"/>
    <w:multiLevelType w:val="hybridMultilevel"/>
    <w:tmpl w:val="FFFFFFFF"/>
    <w:lvl w:ilvl="0" w:tplc="B8B814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ACB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A6ED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B4E4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B6E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92D5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CC1B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F05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547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1BD57DE"/>
    <w:multiLevelType w:val="multilevel"/>
    <w:tmpl w:val="72B28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3206589D"/>
    <w:multiLevelType w:val="multilevel"/>
    <w:tmpl w:val="977C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207590C"/>
    <w:multiLevelType w:val="hybridMultilevel"/>
    <w:tmpl w:val="048E3314"/>
    <w:lvl w:ilvl="0" w:tplc="792E7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08D0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46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02B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B85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4A1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7E19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C697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206C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2114BE1"/>
    <w:multiLevelType w:val="hybridMultilevel"/>
    <w:tmpl w:val="FFFFFFFF"/>
    <w:lvl w:ilvl="0" w:tplc="9F4E0CE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9A41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01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60BF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525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4A0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5CE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16B3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1283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36E4996"/>
    <w:multiLevelType w:val="multilevel"/>
    <w:tmpl w:val="7BC4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3B5F958"/>
    <w:multiLevelType w:val="hybridMultilevel"/>
    <w:tmpl w:val="E578E52C"/>
    <w:lvl w:ilvl="0" w:tplc="73E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6AF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C61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6C6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8EBD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EA74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40E7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1602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1647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41E33A2"/>
    <w:multiLevelType w:val="multilevel"/>
    <w:tmpl w:val="02945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425336F"/>
    <w:multiLevelType w:val="multilevel"/>
    <w:tmpl w:val="B88A1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4C2421C"/>
    <w:multiLevelType w:val="multilevel"/>
    <w:tmpl w:val="F0B02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588611C"/>
    <w:multiLevelType w:val="multilevel"/>
    <w:tmpl w:val="5E3E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66D79D1"/>
    <w:multiLevelType w:val="hybridMultilevel"/>
    <w:tmpl w:val="FFFFFFFF"/>
    <w:lvl w:ilvl="0" w:tplc="026E74E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3DA5A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CA11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25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F29F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05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43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0E88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A22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6B88404"/>
    <w:multiLevelType w:val="hybridMultilevel"/>
    <w:tmpl w:val="FFFFFFFF"/>
    <w:lvl w:ilvl="0" w:tplc="5552B3E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0101B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D0C0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CAEE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8FF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FACD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4002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E465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580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79D4D53"/>
    <w:multiLevelType w:val="multilevel"/>
    <w:tmpl w:val="7DFC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83BA0E8"/>
    <w:multiLevelType w:val="hybridMultilevel"/>
    <w:tmpl w:val="FFFFFFFF"/>
    <w:lvl w:ilvl="0" w:tplc="EBA4A1B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35688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341A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90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CFD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4E6C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D8D7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1E11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244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8866FE1"/>
    <w:multiLevelType w:val="hybridMultilevel"/>
    <w:tmpl w:val="FFFFFFFF"/>
    <w:lvl w:ilvl="0" w:tplc="329852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34BC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841A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984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2B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9C1A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9C5A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E05A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6F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89F01E0"/>
    <w:multiLevelType w:val="hybridMultilevel"/>
    <w:tmpl w:val="FFFFFFFF"/>
    <w:lvl w:ilvl="0" w:tplc="983CC99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CD5CD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83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F21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8AE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16B3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3CF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7CF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3A72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911B34A"/>
    <w:multiLevelType w:val="hybridMultilevel"/>
    <w:tmpl w:val="FFFFFFFF"/>
    <w:lvl w:ilvl="0" w:tplc="CBCCC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CA79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4CA8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76C0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CCC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2E65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7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8459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D6B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393F5472"/>
    <w:multiLevelType w:val="hybridMultilevel"/>
    <w:tmpl w:val="FFFFFFFF"/>
    <w:lvl w:ilvl="0" w:tplc="401CD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D809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066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A96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D4C1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4464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700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8D3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E8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98FA19D"/>
    <w:multiLevelType w:val="hybridMultilevel"/>
    <w:tmpl w:val="FFFFFFFF"/>
    <w:lvl w:ilvl="0" w:tplc="12DE2A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5E6A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104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F623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0C6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0ED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DE9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9AC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B89B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9971C77"/>
    <w:multiLevelType w:val="multilevel"/>
    <w:tmpl w:val="64D83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A19BE27"/>
    <w:multiLevelType w:val="hybridMultilevel"/>
    <w:tmpl w:val="FFFFFFFF"/>
    <w:lvl w:ilvl="0" w:tplc="F93E78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3E7C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C7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F25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CEF9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6223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C88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FCB5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765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A42472D"/>
    <w:multiLevelType w:val="multilevel"/>
    <w:tmpl w:val="B7BE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A7A2349"/>
    <w:multiLevelType w:val="multilevel"/>
    <w:tmpl w:val="CF326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A8F2ECD"/>
    <w:multiLevelType w:val="multilevel"/>
    <w:tmpl w:val="48A2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AC60E57"/>
    <w:multiLevelType w:val="multilevel"/>
    <w:tmpl w:val="7E947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AFCBF04"/>
    <w:multiLevelType w:val="hybridMultilevel"/>
    <w:tmpl w:val="FFFFFFFF"/>
    <w:lvl w:ilvl="0" w:tplc="4042A0B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67E05D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F27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9AA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1EF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766E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A85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F4C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922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B904B79"/>
    <w:multiLevelType w:val="multilevel"/>
    <w:tmpl w:val="61DE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BF86917"/>
    <w:multiLevelType w:val="multilevel"/>
    <w:tmpl w:val="B8CE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CCD3DB2"/>
    <w:multiLevelType w:val="multilevel"/>
    <w:tmpl w:val="20CA497E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3DAF1B6E"/>
    <w:multiLevelType w:val="multilevel"/>
    <w:tmpl w:val="01289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E68945D"/>
    <w:multiLevelType w:val="hybridMultilevel"/>
    <w:tmpl w:val="FFFFFFFF"/>
    <w:lvl w:ilvl="0" w:tplc="6C661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C80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2490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A2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C6B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9045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82A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F8AC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029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3E8073BF"/>
    <w:multiLevelType w:val="multilevel"/>
    <w:tmpl w:val="58B8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E985EBF"/>
    <w:multiLevelType w:val="hybridMultilevel"/>
    <w:tmpl w:val="FFFFFFFF"/>
    <w:lvl w:ilvl="0" w:tplc="41DC22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30D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3454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787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788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96A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A9A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10A1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806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3F044686"/>
    <w:multiLevelType w:val="multilevel"/>
    <w:tmpl w:val="9DA426F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3F3C1706"/>
    <w:multiLevelType w:val="multilevel"/>
    <w:tmpl w:val="F4F4B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3F5568AE"/>
    <w:multiLevelType w:val="multilevel"/>
    <w:tmpl w:val="53B23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02BF7B4"/>
    <w:multiLevelType w:val="hybridMultilevel"/>
    <w:tmpl w:val="FFFFFFFF"/>
    <w:lvl w:ilvl="0" w:tplc="4088F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BC3B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C48E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6E2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02D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564C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A8F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3E0E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7CFF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0B51554"/>
    <w:multiLevelType w:val="multilevel"/>
    <w:tmpl w:val="DBBE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B92954"/>
    <w:multiLevelType w:val="multilevel"/>
    <w:tmpl w:val="78A26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14ED938"/>
    <w:multiLevelType w:val="hybridMultilevel"/>
    <w:tmpl w:val="FFFFFFFF"/>
    <w:lvl w:ilvl="0" w:tplc="D0B8D5B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36641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9667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E87B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BAAA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1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5EF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0AFA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344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21330CA"/>
    <w:multiLevelType w:val="hybridMultilevel"/>
    <w:tmpl w:val="FFFFFFFF"/>
    <w:lvl w:ilvl="0" w:tplc="595C8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4E4C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46B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83B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7876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74B9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B45E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1025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462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2963B15"/>
    <w:multiLevelType w:val="multilevel"/>
    <w:tmpl w:val="8D5E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3781F1A"/>
    <w:multiLevelType w:val="multilevel"/>
    <w:tmpl w:val="DC9A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39A50CC"/>
    <w:multiLevelType w:val="hybridMultilevel"/>
    <w:tmpl w:val="4F421DF8"/>
    <w:lvl w:ilvl="0" w:tplc="7646F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89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089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FED6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C10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89E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604F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C4FE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001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4BD43AB"/>
    <w:multiLevelType w:val="multilevel"/>
    <w:tmpl w:val="6D62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58B23E8"/>
    <w:multiLevelType w:val="multilevel"/>
    <w:tmpl w:val="606EC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45C28672"/>
    <w:multiLevelType w:val="hybridMultilevel"/>
    <w:tmpl w:val="954C19A8"/>
    <w:lvl w:ilvl="0" w:tplc="C66239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7675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3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BC2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64B3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29E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A21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704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C068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66B4C64"/>
    <w:multiLevelType w:val="multilevel"/>
    <w:tmpl w:val="A92C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6817F39"/>
    <w:multiLevelType w:val="hybridMultilevel"/>
    <w:tmpl w:val="F5624AC0"/>
    <w:lvl w:ilvl="0" w:tplc="8C6EE956">
      <w:start w:val="1"/>
      <w:numFmt w:val="decimal"/>
      <w:pStyle w:val="Heading3"/>
      <w:lvlText w:val="2.2.1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4" w15:restartNumberingAfterBreak="0">
    <w:nsid w:val="46876F3E"/>
    <w:multiLevelType w:val="multilevel"/>
    <w:tmpl w:val="DE88A1D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72F093C"/>
    <w:multiLevelType w:val="hybridMultilevel"/>
    <w:tmpl w:val="F17A6FE8"/>
    <w:lvl w:ilvl="0" w:tplc="BBA2B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731EBEE"/>
    <w:multiLevelType w:val="hybridMultilevel"/>
    <w:tmpl w:val="FFFFFFFF"/>
    <w:lvl w:ilvl="0" w:tplc="78BC2A0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FE04A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88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02D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F029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EFF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F2C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D692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36C9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73E4A67"/>
    <w:multiLevelType w:val="multilevel"/>
    <w:tmpl w:val="51EACFC0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BFEF1A"/>
    <w:multiLevelType w:val="hybridMultilevel"/>
    <w:tmpl w:val="2E42E914"/>
    <w:lvl w:ilvl="0" w:tplc="23D29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022A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2699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C80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5668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E10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4016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C8D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38F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7CD672A"/>
    <w:multiLevelType w:val="hybridMultilevel"/>
    <w:tmpl w:val="FFFFFFFF"/>
    <w:lvl w:ilvl="0" w:tplc="686C73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4064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B87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C85F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080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FA07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9455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149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9A69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7FA0CF9"/>
    <w:multiLevelType w:val="multilevel"/>
    <w:tmpl w:val="B5F2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80E1755"/>
    <w:multiLevelType w:val="multilevel"/>
    <w:tmpl w:val="A08808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81D5514"/>
    <w:multiLevelType w:val="multilevel"/>
    <w:tmpl w:val="40C66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838D568"/>
    <w:multiLevelType w:val="hybridMultilevel"/>
    <w:tmpl w:val="FFFFFFFF"/>
    <w:lvl w:ilvl="0" w:tplc="3E8AB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C29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B09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88A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EB5B2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E7869662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94365B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C43E2BC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721E64CE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84" w15:restartNumberingAfterBreak="0">
    <w:nsid w:val="48C3306A"/>
    <w:multiLevelType w:val="hybridMultilevel"/>
    <w:tmpl w:val="FFFFFFFF"/>
    <w:lvl w:ilvl="0" w:tplc="27FC5A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CF6CE24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FA2023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B80602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F3ABEF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6FCAFB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7CCE33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5AA35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894CDB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5" w15:restartNumberingAfterBreak="0">
    <w:nsid w:val="48ED60C8"/>
    <w:multiLevelType w:val="multilevel"/>
    <w:tmpl w:val="28E6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91F7669"/>
    <w:multiLevelType w:val="multilevel"/>
    <w:tmpl w:val="DE808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94A518D"/>
    <w:multiLevelType w:val="multilevel"/>
    <w:tmpl w:val="999C9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A195B2F"/>
    <w:multiLevelType w:val="multilevel"/>
    <w:tmpl w:val="BFAE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A404F0D"/>
    <w:multiLevelType w:val="multilevel"/>
    <w:tmpl w:val="F79A7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AD63256"/>
    <w:multiLevelType w:val="multilevel"/>
    <w:tmpl w:val="BAB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B135B38"/>
    <w:multiLevelType w:val="multilevel"/>
    <w:tmpl w:val="6930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4B413F0F"/>
    <w:multiLevelType w:val="multilevel"/>
    <w:tmpl w:val="D9A0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466E1B"/>
    <w:multiLevelType w:val="hybridMultilevel"/>
    <w:tmpl w:val="9F1CA7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B566C47"/>
    <w:multiLevelType w:val="multilevel"/>
    <w:tmpl w:val="4A3AF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5FBC4F"/>
    <w:multiLevelType w:val="hybridMultilevel"/>
    <w:tmpl w:val="FFFFFFFF"/>
    <w:lvl w:ilvl="0" w:tplc="EB5A68E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C7FE0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842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C07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3607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2E68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4E9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56A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DC7D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4B6B1276"/>
    <w:multiLevelType w:val="multilevel"/>
    <w:tmpl w:val="D242B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4CA22EE0"/>
    <w:multiLevelType w:val="multilevel"/>
    <w:tmpl w:val="1BD8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4D725AEB"/>
    <w:multiLevelType w:val="multilevel"/>
    <w:tmpl w:val="7332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4EE74529"/>
    <w:multiLevelType w:val="multilevel"/>
    <w:tmpl w:val="0F74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4F87CD12"/>
    <w:multiLevelType w:val="hybridMultilevel"/>
    <w:tmpl w:val="487E9226"/>
    <w:lvl w:ilvl="0" w:tplc="85FC9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66D1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3C2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363D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8F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8886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A455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52A4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E4B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4FCB6394"/>
    <w:multiLevelType w:val="multilevel"/>
    <w:tmpl w:val="E4C05D2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0016F40"/>
    <w:multiLevelType w:val="multilevel"/>
    <w:tmpl w:val="8BAE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00923EB"/>
    <w:multiLevelType w:val="multilevel"/>
    <w:tmpl w:val="3564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50554906"/>
    <w:multiLevelType w:val="hybridMultilevel"/>
    <w:tmpl w:val="FFFFFFFF"/>
    <w:lvl w:ilvl="0" w:tplc="B234074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3320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4B1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FCCE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8F3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98FC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CA74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2E9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E4B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0E77397"/>
    <w:multiLevelType w:val="multilevel"/>
    <w:tmpl w:val="50984E3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134537C"/>
    <w:multiLevelType w:val="hybridMultilevel"/>
    <w:tmpl w:val="FFFFFFFF"/>
    <w:lvl w:ilvl="0" w:tplc="A44EEA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749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30AA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BA8A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B2D2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CE6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D8B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FE36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CC1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1451CA6"/>
    <w:multiLevelType w:val="multilevel"/>
    <w:tmpl w:val="785614F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1697A95"/>
    <w:multiLevelType w:val="multilevel"/>
    <w:tmpl w:val="0F9082B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201423B"/>
    <w:multiLevelType w:val="multilevel"/>
    <w:tmpl w:val="0638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52490F6C"/>
    <w:multiLevelType w:val="multilevel"/>
    <w:tmpl w:val="C40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27E030B"/>
    <w:multiLevelType w:val="multilevel"/>
    <w:tmpl w:val="E64A370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EF685D"/>
    <w:multiLevelType w:val="multilevel"/>
    <w:tmpl w:val="29A064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F19104"/>
    <w:multiLevelType w:val="hybridMultilevel"/>
    <w:tmpl w:val="FFFFFFFF"/>
    <w:lvl w:ilvl="0" w:tplc="585ADAE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E663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100B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68F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8AE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1447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88AD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08E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82B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3983558"/>
    <w:multiLevelType w:val="hybridMultilevel"/>
    <w:tmpl w:val="019AC1EA"/>
    <w:lvl w:ilvl="0" w:tplc="BBA2B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3C57DF7"/>
    <w:multiLevelType w:val="multilevel"/>
    <w:tmpl w:val="6D3AA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4825587"/>
    <w:multiLevelType w:val="multilevel"/>
    <w:tmpl w:val="AA44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4CD7880"/>
    <w:multiLevelType w:val="multilevel"/>
    <w:tmpl w:val="3412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4FA50D2"/>
    <w:multiLevelType w:val="multilevel"/>
    <w:tmpl w:val="9DB6D49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552D6A0A"/>
    <w:multiLevelType w:val="multilevel"/>
    <w:tmpl w:val="BC98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5C354E7"/>
    <w:multiLevelType w:val="multilevel"/>
    <w:tmpl w:val="ACFE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55CE3B06"/>
    <w:multiLevelType w:val="hybridMultilevel"/>
    <w:tmpl w:val="FFFFFFFF"/>
    <w:lvl w:ilvl="0" w:tplc="77CC48F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D02FB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909F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9C4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5C0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D27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D63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12E9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01C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567220F7"/>
    <w:multiLevelType w:val="multilevel"/>
    <w:tmpl w:val="A12EE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7A598C1"/>
    <w:multiLevelType w:val="hybridMultilevel"/>
    <w:tmpl w:val="FFFFFFFF"/>
    <w:lvl w:ilvl="0" w:tplc="F92487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24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92C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8AF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167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A4C2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289C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664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749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7C9045E"/>
    <w:multiLevelType w:val="multilevel"/>
    <w:tmpl w:val="80D84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7F551D0"/>
    <w:multiLevelType w:val="hybridMultilevel"/>
    <w:tmpl w:val="AB50881A"/>
    <w:lvl w:ilvl="0" w:tplc="DD6AD4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2A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F21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D8E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2F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5248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AA63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4A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529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8172CDE"/>
    <w:multiLevelType w:val="multilevel"/>
    <w:tmpl w:val="DA0A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58290AF9"/>
    <w:multiLevelType w:val="hybridMultilevel"/>
    <w:tmpl w:val="FFFFFFFF"/>
    <w:lvl w:ilvl="0" w:tplc="9D7C0E6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91050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50E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4C88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66B8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84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2ACB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9CD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F4EC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8450E89"/>
    <w:multiLevelType w:val="multilevel"/>
    <w:tmpl w:val="9418F35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589C261D"/>
    <w:multiLevelType w:val="multilevel"/>
    <w:tmpl w:val="BB88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589F12B6"/>
    <w:multiLevelType w:val="multilevel"/>
    <w:tmpl w:val="F10C049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ED353F"/>
    <w:multiLevelType w:val="multilevel"/>
    <w:tmpl w:val="E10E6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9130956"/>
    <w:multiLevelType w:val="multilevel"/>
    <w:tmpl w:val="BD08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5940E39D"/>
    <w:multiLevelType w:val="hybridMultilevel"/>
    <w:tmpl w:val="FFFFFFFF"/>
    <w:lvl w:ilvl="0" w:tplc="BB6A5CE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EAB01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6BD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BA0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865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12E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EEB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E8DF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6613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59CA6F16"/>
    <w:multiLevelType w:val="multilevel"/>
    <w:tmpl w:val="F426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9DB9E42"/>
    <w:multiLevelType w:val="hybridMultilevel"/>
    <w:tmpl w:val="8EFCEE94"/>
    <w:lvl w:ilvl="0" w:tplc="628E5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C1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B0C5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5E7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A05F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40A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3EB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BA7E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EF5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5A4E279C"/>
    <w:multiLevelType w:val="multilevel"/>
    <w:tmpl w:val="73A04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5A714D61"/>
    <w:multiLevelType w:val="hybridMultilevel"/>
    <w:tmpl w:val="4810F1B8"/>
    <w:lvl w:ilvl="0" w:tplc="DE144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8D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E8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8A7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320A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7827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8CA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8B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742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5A9F621E"/>
    <w:multiLevelType w:val="multilevel"/>
    <w:tmpl w:val="CF5A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5B3BCD88"/>
    <w:multiLevelType w:val="hybridMultilevel"/>
    <w:tmpl w:val="FFFFFFFF"/>
    <w:lvl w:ilvl="0" w:tplc="7136922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E51607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86C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866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E219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AC82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225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C6A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B26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5C950B85"/>
    <w:multiLevelType w:val="multilevel"/>
    <w:tmpl w:val="4F6A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5CD117BD"/>
    <w:multiLevelType w:val="multilevel"/>
    <w:tmpl w:val="C8285E44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5CEDE720"/>
    <w:multiLevelType w:val="hybridMultilevel"/>
    <w:tmpl w:val="FFFFFFFF"/>
    <w:lvl w:ilvl="0" w:tplc="89503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7CBB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128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48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B28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646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345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E4E1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14C2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5CFB4472"/>
    <w:multiLevelType w:val="multilevel"/>
    <w:tmpl w:val="39EEE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1072AA"/>
    <w:multiLevelType w:val="multilevel"/>
    <w:tmpl w:val="6EC6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D4869B5"/>
    <w:multiLevelType w:val="multilevel"/>
    <w:tmpl w:val="28303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5DC823AA"/>
    <w:multiLevelType w:val="hybridMultilevel"/>
    <w:tmpl w:val="FFFFFFFF"/>
    <w:lvl w:ilvl="0" w:tplc="120254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9601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36A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96F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3CFF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8CA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50D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7EA5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E4A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5E71287C"/>
    <w:multiLevelType w:val="hybridMultilevel"/>
    <w:tmpl w:val="FFFFFFFF"/>
    <w:lvl w:ilvl="0" w:tplc="5C1AA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2484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547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1CC4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2C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E8D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569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88D5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E0D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5EDD7F6B"/>
    <w:multiLevelType w:val="multilevel"/>
    <w:tmpl w:val="005E9422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5F0C1306"/>
    <w:multiLevelType w:val="multilevel"/>
    <w:tmpl w:val="2740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5F7AF85D"/>
    <w:multiLevelType w:val="hybridMultilevel"/>
    <w:tmpl w:val="FFFFFFFF"/>
    <w:lvl w:ilvl="0" w:tplc="771CF2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4F6E1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858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EC1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98B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8E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7CB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820E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047E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5F865547"/>
    <w:multiLevelType w:val="multilevel"/>
    <w:tmpl w:val="9D9A8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5FE4764B"/>
    <w:multiLevelType w:val="multilevel"/>
    <w:tmpl w:val="F7D68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0FFA128"/>
    <w:multiLevelType w:val="hybridMultilevel"/>
    <w:tmpl w:val="FFFFFFFF"/>
    <w:lvl w:ilvl="0" w:tplc="AD5C17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88B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CEB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2B4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CC89B8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B77CB4CC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9632A20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AC304F8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95F45976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54" w15:restartNumberingAfterBreak="0">
    <w:nsid w:val="61221683"/>
    <w:multiLevelType w:val="hybridMultilevel"/>
    <w:tmpl w:val="FFFFFFFF"/>
    <w:lvl w:ilvl="0" w:tplc="AC24975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B00E9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1CF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52A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3E64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929D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AE1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823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1E70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19F68BF"/>
    <w:multiLevelType w:val="multilevel"/>
    <w:tmpl w:val="882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1CB6973"/>
    <w:multiLevelType w:val="multilevel"/>
    <w:tmpl w:val="66DA4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6200FE2C"/>
    <w:multiLevelType w:val="hybridMultilevel"/>
    <w:tmpl w:val="FFFFFFFF"/>
    <w:lvl w:ilvl="0" w:tplc="529ED41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358AB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0C2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14F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A6D0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245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1AF6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4E3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28FA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2076A6C"/>
    <w:multiLevelType w:val="multilevel"/>
    <w:tmpl w:val="2484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62EB1E03"/>
    <w:multiLevelType w:val="multilevel"/>
    <w:tmpl w:val="24C29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328404B"/>
    <w:multiLevelType w:val="multilevel"/>
    <w:tmpl w:val="709CA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644747E4"/>
    <w:multiLevelType w:val="multilevel"/>
    <w:tmpl w:val="738A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47368B4"/>
    <w:multiLevelType w:val="multilevel"/>
    <w:tmpl w:val="2A8E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4956309"/>
    <w:multiLevelType w:val="multilevel"/>
    <w:tmpl w:val="3926E25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4FE8F21"/>
    <w:multiLevelType w:val="hybridMultilevel"/>
    <w:tmpl w:val="FD9A8A5C"/>
    <w:lvl w:ilvl="0" w:tplc="22D00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7E6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46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F83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12C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0A5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2A0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D2EC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98F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563386E"/>
    <w:multiLevelType w:val="hybridMultilevel"/>
    <w:tmpl w:val="FFFFFFFF"/>
    <w:lvl w:ilvl="0" w:tplc="9CFE2F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269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E8C2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20A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E463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94D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469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12FC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E7B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5763236"/>
    <w:multiLevelType w:val="multilevel"/>
    <w:tmpl w:val="15F0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665170E6"/>
    <w:multiLevelType w:val="multilevel"/>
    <w:tmpl w:val="1122CAD6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66872483"/>
    <w:multiLevelType w:val="multilevel"/>
    <w:tmpl w:val="CB864EBC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7317E54"/>
    <w:multiLevelType w:val="multilevel"/>
    <w:tmpl w:val="63AAE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67C82788"/>
    <w:multiLevelType w:val="multilevel"/>
    <w:tmpl w:val="B232C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7EA4797"/>
    <w:multiLevelType w:val="multilevel"/>
    <w:tmpl w:val="5218F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69F35B39"/>
    <w:multiLevelType w:val="multilevel"/>
    <w:tmpl w:val="CD8E530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69FC80F3"/>
    <w:multiLevelType w:val="hybridMultilevel"/>
    <w:tmpl w:val="FFFFFFFF"/>
    <w:lvl w:ilvl="0" w:tplc="89B422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929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E495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4B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6C4E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40B0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229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CC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5431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6A525BC6"/>
    <w:multiLevelType w:val="hybridMultilevel"/>
    <w:tmpl w:val="A3F8C998"/>
    <w:lvl w:ilvl="0" w:tplc="3AAE9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888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188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28F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12A3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32E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0C7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6E78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321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A8AC160"/>
    <w:multiLevelType w:val="hybridMultilevel"/>
    <w:tmpl w:val="DB2A5690"/>
    <w:lvl w:ilvl="0" w:tplc="211A4F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424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8F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F45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9E98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26FC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4E5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24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725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6A922065"/>
    <w:multiLevelType w:val="multilevel"/>
    <w:tmpl w:val="E610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6ADE145F"/>
    <w:multiLevelType w:val="multilevel"/>
    <w:tmpl w:val="81E6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6B5450F6"/>
    <w:multiLevelType w:val="multilevel"/>
    <w:tmpl w:val="41A6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6C0E2A39"/>
    <w:multiLevelType w:val="hybridMultilevel"/>
    <w:tmpl w:val="FFFFFFFF"/>
    <w:lvl w:ilvl="0" w:tplc="81FE7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2859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9E6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D8E6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E0DA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788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4AE3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FC9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404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6C195CC8"/>
    <w:multiLevelType w:val="multilevel"/>
    <w:tmpl w:val="6EF8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6C8ACA01"/>
    <w:multiLevelType w:val="hybridMultilevel"/>
    <w:tmpl w:val="14380852"/>
    <w:lvl w:ilvl="0" w:tplc="311688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4EBE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42FE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E212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740F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05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0C4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0EF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E06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6D053A4A"/>
    <w:multiLevelType w:val="multilevel"/>
    <w:tmpl w:val="CF5A4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6D1C1043"/>
    <w:multiLevelType w:val="multilevel"/>
    <w:tmpl w:val="27F2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6DBE2108"/>
    <w:multiLevelType w:val="hybridMultilevel"/>
    <w:tmpl w:val="FFFFFFFF"/>
    <w:lvl w:ilvl="0" w:tplc="509E252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9670E8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C0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2C21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4ED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102F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4698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DCD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6A6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6E754867"/>
    <w:multiLevelType w:val="multilevel"/>
    <w:tmpl w:val="A982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6EC3B63F"/>
    <w:multiLevelType w:val="hybridMultilevel"/>
    <w:tmpl w:val="FFFFFFFF"/>
    <w:lvl w:ilvl="0" w:tplc="2AFA0A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4C2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A256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4E02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5E41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DAF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A66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C26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A84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6FC5B748"/>
    <w:multiLevelType w:val="hybridMultilevel"/>
    <w:tmpl w:val="FFFFFFFF"/>
    <w:lvl w:ilvl="0" w:tplc="E1121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400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86D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B45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860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DA14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F24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F49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7862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01C3860"/>
    <w:multiLevelType w:val="multilevel"/>
    <w:tmpl w:val="10BC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1DB2DA4"/>
    <w:multiLevelType w:val="multilevel"/>
    <w:tmpl w:val="56043E8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2D808B0"/>
    <w:multiLevelType w:val="hybridMultilevel"/>
    <w:tmpl w:val="F7DAFD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1" w15:restartNumberingAfterBreak="0">
    <w:nsid w:val="74F401B2"/>
    <w:multiLevelType w:val="multilevel"/>
    <w:tmpl w:val="7FC8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5006380"/>
    <w:multiLevelType w:val="multilevel"/>
    <w:tmpl w:val="E5326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3" w15:restartNumberingAfterBreak="0">
    <w:nsid w:val="755229F5"/>
    <w:multiLevelType w:val="multilevel"/>
    <w:tmpl w:val="B6348E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5F2187B"/>
    <w:multiLevelType w:val="multilevel"/>
    <w:tmpl w:val="9692C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76200687"/>
    <w:multiLevelType w:val="multilevel"/>
    <w:tmpl w:val="5050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76416C8E"/>
    <w:multiLevelType w:val="multilevel"/>
    <w:tmpl w:val="BC1CFB7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69619F8"/>
    <w:multiLevelType w:val="multilevel"/>
    <w:tmpl w:val="EDB4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6A6287E"/>
    <w:multiLevelType w:val="hybridMultilevel"/>
    <w:tmpl w:val="FFFFFFFF"/>
    <w:lvl w:ilvl="0" w:tplc="CB5E7C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0AA9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1A7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6AC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4B5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AE1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6A0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8C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DEF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7733AFB"/>
    <w:multiLevelType w:val="multilevel"/>
    <w:tmpl w:val="E00C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77A379B0"/>
    <w:multiLevelType w:val="hybridMultilevel"/>
    <w:tmpl w:val="7200DA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1" w15:restartNumberingAfterBreak="0">
    <w:nsid w:val="77A94E86"/>
    <w:multiLevelType w:val="multilevel"/>
    <w:tmpl w:val="6F245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77E906AD"/>
    <w:multiLevelType w:val="multilevel"/>
    <w:tmpl w:val="A67E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7879197A"/>
    <w:multiLevelType w:val="multilevel"/>
    <w:tmpl w:val="11182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78B48857"/>
    <w:multiLevelType w:val="hybridMultilevel"/>
    <w:tmpl w:val="2D187B4A"/>
    <w:lvl w:ilvl="0" w:tplc="DB62D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D4C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0458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8A68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86DB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F67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641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48E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0C13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935FCB7"/>
    <w:multiLevelType w:val="hybridMultilevel"/>
    <w:tmpl w:val="FFFFFFFF"/>
    <w:lvl w:ilvl="0" w:tplc="DA0A4CC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A1C73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0C2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403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62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7A8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784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2C9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E6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9DE6DFF"/>
    <w:multiLevelType w:val="hybridMultilevel"/>
    <w:tmpl w:val="FFFFFFFF"/>
    <w:lvl w:ilvl="0" w:tplc="2B34D1C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2EADC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EE4E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AA1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D41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A4B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7C6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CE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84A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9EAFC33"/>
    <w:multiLevelType w:val="hybridMultilevel"/>
    <w:tmpl w:val="FFFFFFFF"/>
    <w:lvl w:ilvl="0" w:tplc="1DA4A1A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7F67E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B61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AABF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64A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E00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8401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C006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9E26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A2D58A0"/>
    <w:multiLevelType w:val="multilevel"/>
    <w:tmpl w:val="74AA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7B2BCE3A"/>
    <w:multiLevelType w:val="hybridMultilevel"/>
    <w:tmpl w:val="E2EACDA8"/>
    <w:lvl w:ilvl="0" w:tplc="D3585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87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DCE8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A69C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0E2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E0C6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3696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DEFD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CC4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B2E6C52"/>
    <w:multiLevelType w:val="multilevel"/>
    <w:tmpl w:val="B21C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7B9B70A5"/>
    <w:multiLevelType w:val="hybridMultilevel"/>
    <w:tmpl w:val="FFFFFFFF"/>
    <w:lvl w:ilvl="0" w:tplc="51D4C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6D6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B0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F261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E053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CC9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C846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20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8E92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BD44139"/>
    <w:multiLevelType w:val="multilevel"/>
    <w:tmpl w:val="EA12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7C7902D9"/>
    <w:multiLevelType w:val="hybridMultilevel"/>
    <w:tmpl w:val="FFFFFFFF"/>
    <w:lvl w:ilvl="0" w:tplc="09CEA2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F2ECC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20D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201A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ACF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FC5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E25E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7248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C0A9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D7960E3"/>
    <w:multiLevelType w:val="multilevel"/>
    <w:tmpl w:val="4C0CC13A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7DD70F27"/>
    <w:multiLevelType w:val="hybridMultilevel"/>
    <w:tmpl w:val="FFFFFFFF"/>
    <w:lvl w:ilvl="0" w:tplc="552A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C1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F42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EA60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CC6A72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326255A4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EB0A78D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51E2C3E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CB5C36B2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316" w15:restartNumberingAfterBreak="0">
    <w:nsid w:val="7DFC72CB"/>
    <w:multiLevelType w:val="multilevel"/>
    <w:tmpl w:val="5356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7E5B36BA"/>
    <w:multiLevelType w:val="multilevel"/>
    <w:tmpl w:val="9AAE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7E7530B9"/>
    <w:multiLevelType w:val="multilevel"/>
    <w:tmpl w:val="D720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7E9B4EBB"/>
    <w:multiLevelType w:val="multilevel"/>
    <w:tmpl w:val="241E0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7EAE2505"/>
    <w:multiLevelType w:val="multilevel"/>
    <w:tmpl w:val="BB0E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7EE740F1"/>
    <w:multiLevelType w:val="multilevel"/>
    <w:tmpl w:val="516A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7F3D1109"/>
    <w:multiLevelType w:val="multilevel"/>
    <w:tmpl w:val="69EAD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7F4D9678"/>
    <w:multiLevelType w:val="hybridMultilevel"/>
    <w:tmpl w:val="FFFFFFFF"/>
    <w:lvl w:ilvl="0" w:tplc="DF8A2F0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A0635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E8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A6A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04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25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827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5CD8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BED0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7F7F0C76"/>
    <w:multiLevelType w:val="multilevel"/>
    <w:tmpl w:val="5A42F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5" w15:restartNumberingAfterBreak="0">
    <w:nsid w:val="7FE2494A"/>
    <w:multiLevelType w:val="multilevel"/>
    <w:tmpl w:val="B2EED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4070937">
    <w:abstractNumId w:val="59"/>
  </w:num>
  <w:num w:numId="2" w16cid:durableId="871261641">
    <w:abstractNumId w:val="245"/>
  </w:num>
  <w:num w:numId="3" w16cid:durableId="1214923850">
    <w:abstractNumId w:val="81"/>
  </w:num>
  <w:num w:numId="4" w16cid:durableId="1637685311">
    <w:abstractNumId w:val="2"/>
  </w:num>
  <w:num w:numId="5" w16cid:durableId="1706711767">
    <w:abstractNumId w:val="32"/>
  </w:num>
  <w:num w:numId="6" w16cid:durableId="588736723">
    <w:abstractNumId w:val="247"/>
  </w:num>
  <w:num w:numId="7" w16cid:durableId="914244971">
    <w:abstractNumId w:val="21"/>
  </w:num>
  <w:num w:numId="8" w16cid:durableId="147984299">
    <w:abstractNumId w:val="309"/>
  </w:num>
  <w:num w:numId="9" w16cid:durableId="1222249335">
    <w:abstractNumId w:val="242"/>
  </w:num>
  <w:num w:numId="10" w16cid:durableId="1030255899">
    <w:abstractNumId w:val="304"/>
  </w:num>
  <w:num w:numId="11" w16cid:durableId="1121414643">
    <w:abstractNumId w:val="130"/>
  </w:num>
  <w:num w:numId="12" w16cid:durableId="1055932556">
    <w:abstractNumId w:val="264"/>
  </w:num>
  <w:num w:numId="13" w16cid:durableId="1362585644">
    <w:abstractNumId w:val="311"/>
  </w:num>
  <w:num w:numId="14" w16cid:durableId="1133136492">
    <w:abstractNumId w:val="171"/>
  </w:num>
  <w:num w:numId="15" w16cid:durableId="1419399451">
    <w:abstractNumId w:val="235"/>
  </w:num>
  <w:num w:numId="16" w16cid:durableId="832599242">
    <w:abstractNumId w:val="178"/>
  </w:num>
  <w:num w:numId="17" w16cid:durableId="1026903588">
    <w:abstractNumId w:val="101"/>
  </w:num>
  <w:num w:numId="18" w16cid:durableId="370614910">
    <w:abstractNumId w:val="286"/>
  </w:num>
  <w:num w:numId="19" w16cid:durableId="1695419855">
    <w:abstractNumId w:val="93"/>
  </w:num>
  <w:num w:numId="20" w16cid:durableId="490340783">
    <w:abstractNumId w:val="204"/>
  </w:num>
  <w:num w:numId="21" w16cid:durableId="322007638">
    <w:abstractNumId w:val="113"/>
  </w:num>
  <w:num w:numId="22" w16cid:durableId="1231697162">
    <w:abstractNumId w:val="306"/>
  </w:num>
  <w:num w:numId="23" w16cid:durableId="1147668653">
    <w:abstractNumId w:val="118"/>
  </w:num>
  <w:num w:numId="24" w16cid:durableId="945161828">
    <w:abstractNumId w:val="5"/>
  </w:num>
  <w:num w:numId="25" w16cid:durableId="469060125">
    <w:abstractNumId w:val="213"/>
  </w:num>
  <w:num w:numId="26" w16cid:durableId="850223203">
    <w:abstractNumId w:val="254"/>
  </w:num>
  <w:num w:numId="27" w16cid:durableId="1229150714">
    <w:abstractNumId w:val="136"/>
  </w:num>
  <w:num w:numId="28" w16cid:durableId="695930381">
    <w:abstractNumId w:val="257"/>
  </w:num>
  <w:num w:numId="29" w16cid:durableId="1144347552">
    <w:abstractNumId w:val="323"/>
  </w:num>
  <w:num w:numId="30" w16cid:durableId="125853779">
    <w:abstractNumId w:val="40"/>
  </w:num>
  <w:num w:numId="31" w16cid:durableId="1605336551">
    <w:abstractNumId w:val="150"/>
  </w:num>
  <w:num w:numId="32" w16cid:durableId="1193615081">
    <w:abstractNumId w:val="116"/>
  </w:num>
  <w:num w:numId="33" w16cid:durableId="1855994544">
    <w:abstractNumId w:val="298"/>
  </w:num>
  <w:num w:numId="34" w16cid:durableId="1192912108">
    <w:abstractNumId w:val="8"/>
  </w:num>
  <w:num w:numId="35" w16cid:durableId="1019432598">
    <w:abstractNumId w:val="281"/>
  </w:num>
  <w:num w:numId="36" w16cid:durableId="377554706">
    <w:abstractNumId w:val="274"/>
  </w:num>
  <w:num w:numId="37" w16cid:durableId="1054113451">
    <w:abstractNumId w:val="305"/>
  </w:num>
  <w:num w:numId="38" w16cid:durableId="1814442606">
    <w:abstractNumId w:val="124"/>
  </w:num>
  <w:num w:numId="39" w16cid:durableId="397553832">
    <w:abstractNumId w:val="90"/>
  </w:num>
  <w:num w:numId="40" w16cid:durableId="1068267009">
    <w:abstractNumId w:val="135"/>
  </w:num>
  <w:num w:numId="41" w16cid:durableId="967081554">
    <w:abstractNumId w:val="7"/>
  </w:num>
  <w:num w:numId="42" w16cid:durableId="1037967886">
    <w:abstractNumId w:val="74"/>
  </w:num>
  <w:num w:numId="43" w16cid:durableId="1188368225">
    <w:abstractNumId w:val="233"/>
  </w:num>
  <w:num w:numId="44" w16cid:durableId="938104910">
    <w:abstractNumId w:val="184"/>
  </w:num>
  <w:num w:numId="45" w16cid:durableId="328141050">
    <w:abstractNumId w:val="141"/>
  </w:num>
  <w:num w:numId="46" w16cid:durableId="467556130">
    <w:abstractNumId w:val="51"/>
  </w:num>
  <w:num w:numId="47" w16cid:durableId="1546678184">
    <w:abstractNumId w:val="195"/>
  </w:num>
  <w:num w:numId="48" w16cid:durableId="1152216681">
    <w:abstractNumId w:val="250"/>
  </w:num>
  <w:num w:numId="49" w16cid:durableId="316497197">
    <w:abstractNumId w:val="140"/>
  </w:num>
  <w:num w:numId="50" w16cid:durableId="180315496">
    <w:abstractNumId w:val="138"/>
  </w:num>
  <w:num w:numId="51" w16cid:durableId="1358265350">
    <w:abstractNumId w:val="284"/>
  </w:num>
  <w:num w:numId="52" w16cid:durableId="700133292">
    <w:abstractNumId w:val="164"/>
  </w:num>
  <w:num w:numId="53" w16cid:durableId="887227165">
    <w:abstractNumId w:val="227"/>
  </w:num>
  <w:num w:numId="54" w16cid:durableId="578910132">
    <w:abstractNumId w:val="11"/>
  </w:num>
  <w:num w:numId="55" w16cid:durableId="401029163">
    <w:abstractNumId w:val="221"/>
  </w:num>
  <w:num w:numId="56" w16cid:durableId="1186671977">
    <w:abstractNumId w:val="307"/>
  </w:num>
  <w:num w:numId="57" w16cid:durableId="1409960882">
    <w:abstractNumId w:val="176"/>
  </w:num>
  <w:num w:numId="58" w16cid:durableId="31658298">
    <w:abstractNumId w:val="313"/>
  </w:num>
  <w:num w:numId="59" w16cid:durableId="925192624">
    <w:abstractNumId w:val="239"/>
  </w:num>
  <w:num w:numId="60" w16cid:durableId="2144809143">
    <w:abstractNumId w:val="128"/>
  </w:num>
  <w:num w:numId="61" w16cid:durableId="1664426743">
    <w:abstractNumId w:val="115"/>
  </w:num>
  <w:num w:numId="62" w16cid:durableId="1085683965">
    <w:abstractNumId w:val="279"/>
  </w:num>
  <w:num w:numId="63" w16cid:durableId="1481188505">
    <w:abstractNumId w:val="223"/>
  </w:num>
  <w:num w:numId="64" w16cid:durableId="1640374768">
    <w:abstractNumId w:val="161"/>
  </w:num>
  <w:num w:numId="65" w16cid:durableId="1168130489">
    <w:abstractNumId w:val="246"/>
  </w:num>
  <w:num w:numId="66" w16cid:durableId="1570143751">
    <w:abstractNumId w:val="145"/>
  </w:num>
  <w:num w:numId="67" w16cid:durableId="931429254">
    <w:abstractNumId w:val="157"/>
  </w:num>
  <w:num w:numId="68" w16cid:durableId="1141996006">
    <w:abstractNumId w:val="24"/>
  </w:num>
  <w:num w:numId="69" w16cid:durableId="1459296071">
    <w:abstractNumId w:val="287"/>
  </w:num>
  <w:num w:numId="70" w16cid:durableId="2104644871">
    <w:abstractNumId w:val="38"/>
  </w:num>
  <w:num w:numId="71" w16cid:durableId="1315723428">
    <w:abstractNumId w:val="155"/>
  </w:num>
  <w:num w:numId="72" w16cid:durableId="978846967">
    <w:abstractNumId w:val="50"/>
  </w:num>
  <w:num w:numId="73" w16cid:durableId="1832795196">
    <w:abstractNumId w:val="142"/>
  </w:num>
  <w:num w:numId="74" w16cid:durableId="1354771141">
    <w:abstractNumId w:val="265"/>
  </w:num>
  <w:num w:numId="75" w16cid:durableId="388262677">
    <w:abstractNumId w:val="78"/>
  </w:num>
  <w:num w:numId="76" w16cid:durableId="2086292635">
    <w:abstractNumId w:val="143"/>
  </w:num>
  <w:num w:numId="77" w16cid:durableId="1015813890">
    <w:abstractNumId w:val="139"/>
  </w:num>
  <w:num w:numId="78" w16cid:durableId="2064868675">
    <w:abstractNumId w:val="23"/>
  </w:num>
  <w:num w:numId="79" w16cid:durableId="2137019849">
    <w:abstractNumId w:val="273"/>
  </w:num>
  <w:num w:numId="80" w16cid:durableId="1130586635">
    <w:abstractNumId w:val="206"/>
  </w:num>
  <w:num w:numId="81" w16cid:durableId="44724848">
    <w:abstractNumId w:val="179"/>
  </w:num>
  <w:num w:numId="82" w16cid:durableId="2042317960">
    <w:abstractNumId w:val="165"/>
  </w:num>
  <w:num w:numId="83" w16cid:durableId="1442262492">
    <w:abstractNumId w:val="200"/>
  </w:num>
  <w:num w:numId="84" w16cid:durableId="83114808">
    <w:abstractNumId w:val="94"/>
  </w:num>
  <w:num w:numId="85" w16cid:durableId="1378050301">
    <w:abstractNumId w:val="127"/>
  </w:num>
  <w:num w:numId="86" w16cid:durableId="1798185718">
    <w:abstractNumId w:val="53"/>
  </w:num>
  <w:num w:numId="87" w16cid:durableId="1084035652">
    <w:abstractNumId w:val="315"/>
  </w:num>
  <w:num w:numId="88" w16cid:durableId="1104885238">
    <w:abstractNumId w:val="119"/>
  </w:num>
  <w:num w:numId="89" w16cid:durableId="923685515">
    <w:abstractNumId w:val="225"/>
  </w:num>
  <w:num w:numId="90" w16cid:durableId="237636841">
    <w:abstractNumId w:val="275"/>
  </w:num>
  <w:num w:numId="91" w16cid:durableId="1242563749">
    <w:abstractNumId w:val="69"/>
  </w:num>
  <w:num w:numId="92" w16cid:durableId="432020249">
    <w:abstractNumId w:val="168"/>
  </w:num>
  <w:num w:numId="93" w16cid:durableId="236212301">
    <w:abstractNumId w:val="237"/>
  </w:num>
  <w:num w:numId="94" w16cid:durableId="1651059749">
    <w:abstractNumId w:val="75"/>
  </w:num>
  <w:num w:numId="95" w16cid:durableId="1981835493">
    <w:abstractNumId w:val="183"/>
  </w:num>
  <w:num w:numId="96" w16cid:durableId="968627401">
    <w:abstractNumId w:val="20"/>
  </w:num>
  <w:num w:numId="97" w16cid:durableId="1499417138">
    <w:abstractNumId w:val="121"/>
  </w:num>
  <w:num w:numId="98" w16cid:durableId="670567449">
    <w:abstractNumId w:val="253"/>
  </w:num>
  <w:num w:numId="99" w16cid:durableId="189882842">
    <w:abstractNumId w:val="173"/>
  </w:num>
  <w:num w:numId="100" w16cid:durableId="1443190084">
    <w:abstractNumId w:val="15"/>
  </w:num>
  <w:num w:numId="101" w16cid:durableId="1710184529">
    <w:abstractNumId w:val="41"/>
  </w:num>
  <w:num w:numId="102" w16cid:durableId="288243410">
    <w:abstractNumId w:val="193"/>
  </w:num>
  <w:num w:numId="103" w16cid:durableId="2039314546">
    <w:abstractNumId w:val="25"/>
  </w:num>
  <w:num w:numId="104" w16cid:durableId="543909725">
    <w:abstractNumId w:val="72"/>
  </w:num>
  <w:num w:numId="105" w16cid:durableId="854613849">
    <w:abstractNumId w:val="123"/>
  </w:num>
  <w:num w:numId="106" w16cid:durableId="140587946">
    <w:abstractNumId w:val="175"/>
  </w:num>
  <w:num w:numId="107" w16cid:durableId="1221399274">
    <w:abstractNumId w:val="214"/>
  </w:num>
  <w:num w:numId="108" w16cid:durableId="69231963">
    <w:abstractNumId w:val="35"/>
  </w:num>
  <w:num w:numId="109" w16cid:durableId="1165050293">
    <w:abstractNumId w:val="300"/>
  </w:num>
  <w:num w:numId="110" w16cid:durableId="1901749741">
    <w:abstractNumId w:val="290"/>
  </w:num>
  <w:num w:numId="111" w16cid:durableId="564410619">
    <w:abstractNumId w:val="83"/>
  </w:num>
  <w:num w:numId="112" w16cid:durableId="1809711664">
    <w:abstractNumId w:val="99"/>
  </w:num>
  <w:num w:numId="113" w16cid:durableId="111095575">
    <w:abstractNumId w:val="170"/>
  </w:num>
  <w:num w:numId="114" w16cid:durableId="1094134417">
    <w:abstractNumId w:val="44"/>
  </w:num>
  <w:num w:numId="115" w16cid:durableId="1160971281">
    <w:abstractNumId w:val="64"/>
  </w:num>
  <w:num w:numId="116" w16cid:durableId="149978876">
    <w:abstractNumId w:val="299"/>
  </w:num>
  <w:num w:numId="117" w16cid:durableId="1868761618">
    <w:abstractNumId w:val="217"/>
  </w:num>
  <w:num w:numId="118" w16cid:durableId="597183040">
    <w:abstractNumId w:val="54"/>
  </w:num>
  <w:num w:numId="119" w16cid:durableId="782918026">
    <w:abstractNumId w:val="122"/>
  </w:num>
  <w:num w:numId="120" w16cid:durableId="1735352044">
    <w:abstractNumId w:val="185"/>
  </w:num>
  <w:num w:numId="121" w16cid:durableId="802386783">
    <w:abstractNumId w:val="219"/>
  </w:num>
  <w:num w:numId="122" w16cid:durableId="258755435">
    <w:abstractNumId w:val="27"/>
  </w:num>
  <w:num w:numId="123" w16cid:durableId="305550069">
    <w:abstractNumId w:val="154"/>
  </w:num>
  <w:num w:numId="124" w16cid:durableId="736172636">
    <w:abstractNumId w:val="320"/>
  </w:num>
  <w:num w:numId="125" w16cid:durableId="1343506483">
    <w:abstractNumId w:val="285"/>
  </w:num>
  <w:num w:numId="126" w16cid:durableId="1745493242">
    <w:abstractNumId w:val="1"/>
  </w:num>
  <w:num w:numId="127" w16cid:durableId="230968166">
    <w:abstractNumId w:val="182"/>
  </w:num>
  <w:num w:numId="128" w16cid:durableId="1895464648">
    <w:abstractNumId w:val="144"/>
  </w:num>
  <w:num w:numId="129" w16cid:durableId="1339847698">
    <w:abstractNumId w:val="18"/>
  </w:num>
  <w:num w:numId="130" w16cid:durableId="134564339">
    <w:abstractNumId w:val="212"/>
  </w:num>
  <w:num w:numId="131" w16cid:durableId="1790195554">
    <w:abstractNumId w:val="71"/>
  </w:num>
  <w:num w:numId="132" w16cid:durableId="1186364374">
    <w:abstractNumId w:val="302"/>
  </w:num>
  <w:num w:numId="133" w16cid:durableId="1851093694">
    <w:abstractNumId w:val="318"/>
  </w:num>
  <w:num w:numId="134" w16cid:durableId="506991383">
    <w:abstractNumId w:val="73"/>
  </w:num>
  <w:num w:numId="135" w16cid:durableId="2087260539">
    <w:abstractNumId w:val="33"/>
  </w:num>
  <w:num w:numId="136" w16cid:durableId="172493856">
    <w:abstractNumId w:val="65"/>
  </w:num>
  <w:num w:numId="137" w16cid:durableId="230046016">
    <w:abstractNumId w:val="236"/>
  </w:num>
  <w:num w:numId="138" w16cid:durableId="2092311988">
    <w:abstractNumId w:val="266"/>
  </w:num>
  <w:num w:numId="139" w16cid:durableId="118688954">
    <w:abstractNumId w:val="159"/>
  </w:num>
  <w:num w:numId="140" w16cid:durableId="509569739">
    <w:abstractNumId w:val="197"/>
  </w:num>
  <w:num w:numId="141" w16cid:durableId="977683954">
    <w:abstractNumId w:val="14"/>
  </w:num>
  <w:num w:numId="142" w16cid:durableId="842628653">
    <w:abstractNumId w:val="100"/>
  </w:num>
  <w:num w:numId="143" w16cid:durableId="1551307507">
    <w:abstractNumId w:val="243"/>
  </w:num>
  <w:num w:numId="144" w16cid:durableId="322247400">
    <w:abstractNumId w:val="125"/>
  </w:num>
  <w:num w:numId="145" w16cid:durableId="1127311148">
    <w:abstractNumId w:val="256"/>
  </w:num>
  <w:num w:numId="146" w16cid:durableId="974795587">
    <w:abstractNumId w:val="188"/>
  </w:num>
  <w:num w:numId="147" w16cid:durableId="2066175160">
    <w:abstractNumId w:val="163"/>
  </w:num>
  <w:num w:numId="148" w16cid:durableId="1007439063">
    <w:abstractNumId w:val="271"/>
  </w:num>
  <w:num w:numId="149" w16cid:durableId="2134903505">
    <w:abstractNumId w:val="190"/>
  </w:num>
  <w:num w:numId="150" w16cid:durableId="835344660">
    <w:abstractNumId w:val="57"/>
  </w:num>
  <w:num w:numId="151" w16cid:durableId="297691853">
    <w:abstractNumId w:val="60"/>
  </w:num>
  <w:num w:numId="152" w16cid:durableId="312678759">
    <w:abstractNumId w:val="0"/>
  </w:num>
  <w:num w:numId="153" w16cid:durableId="1311448750">
    <w:abstractNumId w:val="106"/>
  </w:num>
  <w:num w:numId="154" w16cid:durableId="493841926">
    <w:abstractNumId w:val="303"/>
  </w:num>
  <w:num w:numId="155" w16cid:durableId="1780762227">
    <w:abstractNumId w:val="325"/>
  </w:num>
  <w:num w:numId="156" w16cid:durableId="627131081">
    <w:abstractNumId w:val="9"/>
  </w:num>
  <w:num w:numId="157" w16cid:durableId="1253197368">
    <w:abstractNumId w:val="166"/>
  </w:num>
  <w:num w:numId="158" w16cid:durableId="1462649447">
    <w:abstractNumId w:val="63"/>
  </w:num>
  <w:num w:numId="159" w16cid:durableId="1826974293">
    <w:abstractNumId w:val="132"/>
  </w:num>
  <w:num w:numId="160" w16cid:durableId="878513577">
    <w:abstractNumId w:val="316"/>
  </w:num>
  <w:num w:numId="161" w16cid:durableId="269902311">
    <w:abstractNumId w:val="48"/>
  </w:num>
  <w:num w:numId="162" w16cid:durableId="843008726">
    <w:abstractNumId w:val="62"/>
  </w:num>
  <w:num w:numId="163" w16cid:durableId="1802847960">
    <w:abstractNumId w:val="152"/>
  </w:num>
  <w:num w:numId="164" w16cid:durableId="529682807">
    <w:abstractNumId w:val="252"/>
  </w:num>
  <w:num w:numId="165" w16cid:durableId="1713725545">
    <w:abstractNumId w:val="42"/>
  </w:num>
  <w:num w:numId="166" w16cid:durableId="890767998">
    <w:abstractNumId w:val="255"/>
  </w:num>
  <w:num w:numId="167" w16cid:durableId="1738673741">
    <w:abstractNumId w:val="133"/>
  </w:num>
  <w:num w:numId="168" w16cid:durableId="1139420168">
    <w:abstractNumId w:val="238"/>
  </w:num>
  <w:num w:numId="169" w16cid:durableId="988482941">
    <w:abstractNumId w:val="301"/>
  </w:num>
  <w:num w:numId="170" w16cid:durableId="1055810196">
    <w:abstractNumId w:val="162"/>
  </w:num>
  <w:num w:numId="171" w16cid:durableId="1328291492">
    <w:abstractNumId w:val="77"/>
  </w:num>
  <w:num w:numId="172" w16cid:durableId="1998724415">
    <w:abstractNumId w:val="89"/>
  </w:num>
  <w:num w:numId="173" w16cid:durableId="1651712410">
    <w:abstractNumId w:val="117"/>
  </w:num>
  <w:num w:numId="174" w16cid:durableId="1676881635">
    <w:abstractNumId w:val="43"/>
  </w:num>
  <w:num w:numId="175" w16cid:durableId="1974021186">
    <w:abstractNumId w:val="26"/>
  </w:num>
  <w:num w:numId="176" w16cid:durableId="993215040">
    <w:abstractNumId w:val="39"/>
  </w:num>
  <w:num w:numId="177" w16cid:durableId="1366902760">
    <w:abstractNumId w:val="209"/>
  </w:num>
  <w:num w:numId="178" w16cid:durableId="2083869300">
    <w:abstractNumId w:val="13"/>
  </w:num>
  <w:num w:numId="179" w16cid:durableId="361708539">
    <w:abstractNumId w:val="88"/>
  </w:num>
  <w:num w:numId="180" w16cid:durableId="1984001133">
    <w:abstractNumId w:val="79"/>
  </w:num>
  <w:num w:numId="181" w16cid:durableId="1775588123">
    <w:abstractNumId w:val="146"/>
  </w:num>
  <w:num w:numId="182" w16cid:durableId="673919955">
    <w:abstractNumId w:val="105"/>
  </w:num>
  <w:num w:numId="183" w16cid:durableId="2001881789">
    <w:abstractNumId w:val="189"/>
  </w:num>
  <w:num w:numId="184" w16cid:durableId="1065569481">
    <w:abstractNumId w:val="240"/>
  </w:num>
  <w:num w:numId="185" w16cid:durableId="51975602">
    <w:abstractNumId w:val="30"/>
  </w:num>
  <w:num w:numId="186" w16cid:durableId="719866363">
    <w:abstractNumId w:val="292"/>
  </w:num>
  <w:num w:numId="187" w16cid:durableId="1590887869">
    <w:abstractNumId w:val="231"/>
  </w:num>
  <w:num w:numId="188" w16cid:durableId="918175316">
    <w:abstractNumId w:val="234"/>
  </w:num>
  <w:num w:numId="189" w16cid:durableId="1431243587">
    <w:abstractNumId w:val="260"/>
  </w:num>
  <w:num w:numId="190" w16cid:durableId="159543986">
    <w:abstractNumId w:val="148"/>
  </w:num>
  <w:num w:numId="191" w16cid:durableId="1774550446">
    <w:abstractNumId w:val="278"/>
  </w:num>
  <w:num w:numId="192" w16cid:durableId="1230727975">
    <w:abstractNumId w:val="203"/>
  </w:num>
  <w:num w:numId="193" w16cid:durableId="312099644">
    <w:abstractNumId w:val="67"/>
  </w:num>
  <w:num w:numId="194" w16cid:durableId="366301645">
    <w:abstractNumId w:val="28"/>
  </w:num>
  <w:num w:numId="195" w16cid:durableId="1193807797">
    <w:abstractNumId w:val="261"/>
  </w:num>
  <w:num w:numId="196" w16cid:durableId="70854578">
    <w:abstractNumId w:val="45"/>
  </w:num>
  <w:num w:numId="197" w16cid:durableId="1578172417">
    <w:abstractNumId w:val="66"/>
  </w:num>
  <w:num w:numId="198" w16cid:durableId="1076897448">
    <w:abstractNumId w:val="224"/>
  </w:num>
  <w:num w:numId="199" w16cid:durableId="1868910192">
    <w:abstractNumId w:val="84"/>
  </w:num>
  <w:num w:numId="200" w16cid:durableId="1798789674">
    <w:abstractNumId w:val="180"/>
  </w:num>
  <w:num w:numId="201" w16cid:durableId="1121265915">
    <w:abstractNumId w:val="288"/>
  </w:num>
  <w:num w:numId="202" w16cid:durableId="1233080469">
    <w:abstractNumId w:val="186"/>
  </w:num>
  <w:num w:numId="203" w16cid:durableId="1529677917">
    <w:abstractNumId w:val="98"/>
  </w:num>
  <w:num w:numId="204" w16cid:durableId="551843801">
    <w:abstractNumId w:val="129"/>
  </w:num>
  <w:num w:numId="205" w16cid:durableId="1797260975">
    <w:abstractNumId w:val="191"/>
  </w:num>
  <w:num w:numId="206" w16cid:durableId="1533768320">
    <w:abstractNumId w:val="249"/>
  </w:num>
  <w:num w:numId="207" w16cid:durableId="1819764658">
    <w:abstractNumId w:val="295"/>
  </w:num>
  <w:num w:numId="208" w16cid:durableId="723482402">
    <w:abstractNumId w:val="109"/>
  </w:num>
  <w:num w:numId="209" w16cid:durableId="2002923768">
    <w:abstractNumId w:val="319"/>
  </w:num>
  <w:num w:numId="210" w16cid:durableId="1141311717">
    <w:abstractNumId w:val="108"/>
  </w:num>
  <w:num w:numId="211" w16cid:durableId="375006900">
    <w:abstractNumId w:val="269"/>
  </w:num>
  <w:num w:numId="212" w16cid:durableId="2042050662">
    <w:abstractNumId w:val="16"/>
  </w:num>
  <w:num w:numId="213" w16cid:durableId="806506705">
    <w:abstractNumId w:val="47"/>
  </w:num>
  <w:num w:numId="214" w16cid:durableId="97992983">
    <w:abstractNumId w:val="167"/>
  </w:num>
  <w:num w:numId="215" w16cid:durableId="1816337979">
    <w:abstractNumId w:val="251"/>
  </w:num>
  <w:num w:numId="216" w16cid:durableId="990330054">
    <w:abstractNumId w:val="149"/>
  </w:num>
  <w:num w:numId="217" w16cid:durableId="1286276834">
    <w:abstractNumId w:val="192"/>
  </w:num>
  <w:num w:numId="218" w16cid:durableId="1308362803">
    <w:abstractNumId w:val="172"/>
  </w:num>
  <w:num w:numId="219" w16cid:durableId="1218664662">
    <w:abstractNumId w:val="276"/>
  </w:num>
  <w:num w:numId="220" w16cid:durableId="1671565008">
    <w:abstractNumId w:val="222"/>
  </w:num>
  <w:num w:numId="221" w16cid:durableId="611254504">
    <w:abstractNumId w:val="324"/>
  </w:num>
  <w:num w:numId="222" w16cid:durableId="790634848">
    <w:abstractNumId w:val="282"/>
  </w:num>
  <w:num w:numId="223" w16cid:durableId="420373105">
    <w:abstractNumId w:val="97"/>
  </w:num>
  <w:num w:numId="224" w16cid:durableId="220363261">
    <w:abstractNumId w:val="194"/>
  </w:num>
  <w:num w:numId="225" w16cid:durableId="1340546585">
    <w:abstractNumId w:val="111"/>
  </w:num>
  <w:num w:numId="226" w16cid:durableId="872116431">
    <w:abstractNumId w:val="270"/>
  </w:num>
  <w:num w:numId="227" w16cid:durableId="360400066">
    <w:abstractNumId w:val="291"/>
  </w:num>
  <w:num w:numId="228" w16cid:durableId="1396002355">
    <w:abstractNumId w:val="49"/>
  </w:num>
  <w:num w:numId="229" w16cid:durableId="870414918">
    <w:abstractNumId w:val="151"/>
  </w:num>
  <w:num w:numId="230" w16cid:durableId="123041852">
    <w:abstractNumId w:val="280"/>
  </w:num>
  <w:num w:numId="231" w16cid:durableId="26488892">
    <w:abstractNumId w:val="308"/>
  </w:num>
  <w:num w:numId="232" w16cid:durableId="724914401">
    <w:abstractNumId w:val="91"/>
  </w:num>
  <w:num w:numId="233" w16cid:durableId="1834100315">
    <w:abstractNumId w:val="80"/>
  </w:num>
  <w:num w:numId="234" w16cid:durableId="1479490925">
    <w:abstractNumId w:val="137"/>
  </w:num>
  <w:num w:numId="235" w16cid:durableId="177622339">
    <w:abstractNumId w:val="187"/>
  </w:num>
  <w:num w:numId="236" w16cid:durableId="1332100354">
    <w:abstractNumId w:val="112"/>
  </w:num>
  <w:num w:numId="237" w16cid:durableId="1701590458">
    <w:abstractNumId w:val="181"/>
  </w:num>
  <w:num w:numId="238" w16cid:durableId="2072653522">
    <w:abstractNumId w:val="201"/>
  </w:num>
  <w:num w:numId="239" w16cid:durableId="1258445250">
    <w:abstractNumId w:val="272"/>
  </w:num>
  <w:num w:numId="240" w16cid:durableId="675621282">
    <w:abstractNumId w:val="174"/>
  </w:num>
  <w:num w:numId="241" w16cid:durableId="1107577473">
    <w:abstractNumId w:val="228"/>
  </w:num>
  <w:num w:numId="242" w16cid:durableId="1908950421">
    <w:abstractNumId w:val="19"/>
  </w:num>
  <w:num w:numId="243" w16cid:durableId="1189567306">
    <w:abstractNumId w:val="61"/>
  </w:num>
  <w:num w:numId="244" w16cid:durableId="323627751">
    <w:abstractNumId w:val="267"/>
  </w:num>
  <w:num w:numId="245" w16cid:durableId="956909700">
    <w:abstractNumId w:val="52"/>
  </w:num>
  <w:num w:numId="246" w16cid:durableId="1424758813">
    <w:abstractNumId w:val="87"/>
  </w:num>
  <w:num w:numId="247" w16cid:durableId="1204099435">
    <w:abstractNumId w:val="207"/>
  </w:num>
  <w:num w:numId="248" w16cid:durableId="1247960205">
    <w:abstractNumId w:val="177"/>
  </w:num>
  <w:num w:numId="249" w16cid:durableId="389230131">
    <w:abstractNumId w:val="85"/>
  </w:num>
  <w:num w:numId="250" w16cid:durableId="995449231">
    <w:abstractNumId w:val="22"/>
  </w:num>
  <w:num w:numId="251" w16cid:durableId="329066035">
    <w:abstractNumId w:val="322"/>
  </w:num>
  <w:num w:numId="252" w16cid:durableId="2075270831">
    <w:abstractNumId w:val="156"/>
  </w:num>
  <w:num w:numId="253" w16cid:durableId="299455404">
    <w:abstractNumId w:val="104"/>
  </w:num>
  <w:num w:numId="254" w16cid:durableId="831797039">
    <w:abstractNumId w:val="258"/>
  </w:num>
  <w:num w:numId="255" w16cid:durableId="1713268786">
    <w:abstractNumId w:val="34"/>
  </w:num>
  <w:num w:numId="256" w16cid:durableId="2095124796">
    <w:abstractNumId w:val="56"/>
  </w:num>
  <w:num w:numId="257" w16cid:durableId="977613558">
    <w:abstractNumId w:val="202"/>
  </w:num>
  <w:num w:numId="258" w16cid:durableId="2072579671">
    <w:abstractNumId w:val="103"/>
  </w:num>
  <w:num w:numId="259" w16cid:durableId="1348409060">
    <w:abstractNumId w:val="126"/>
  </w:num>
  <w:num w:numId="260" w16cid:durableId="1225526938">
    <w:abstractNumId w:val="196"/>
  </w:num>
  <w:num w:numId="261" w16cid:durableId="1821311590">
    <w:abstractNumId w:val="46"/>
  </w:num>
  <w:num w:numId="262" w16cid:durableId="494995904">
    <w:abstractNumId w:val="259"/>
  </w:num>
  <w:num w:numId="263" w16cid:durableId="583534904">
    <w:abstractNumId w:val="198"/>
  </w:num>
  <w:num w:numId="264" w16cid:durableId="493565897">
    <w:abstractNumId w:val="283"/>
  </w:num>
  <w:num w:numId="265" w16cid:durableId="1078941113">
    <w:abstractNumId w:val="262"/>
  </w:num>
  <w:num w:numId="266" w16cid:durableId="197545035">
    <w:abstractNumId w:val="220"/>
  </w:num>
  <w:num w:numId="267" w16cid:durableId="1740250548">
    <w:abstractNumId w:val="86"/>
  </w:num>
  <w:num w:numId="268" w16cid:durableId="1268931298">
    <w:abstractNumId w:val="95"/>
  </w:num>
  <w:num w:numId="269" w16cid:durableId="304162001">
    <w:abstractNumId w:val="70"/>
  </w:num>
  <w:num w:numId="270" w16cid:durableId="631448762">
    <w:abstractNumId w:val="293"/>
  </w:num>
  <w:num w:numId="271" w16cid:durableId="393046334">
    <w:abstractNumId w:val="114"/>
  </w:num>
  <w:num w:numId="272" w16cid:durableId="1975677930">
    <w:abstractNumId w:val="107"/>
  </w:num>
  <w:num w:numId="273" w16cid:durableId="1497183679">
    <w:abstractNumId w:val="82"/>
  </w:num>
  <w:num w:numId="274" w16cid:durableId="486938529">
    <w:abstractNumId w:val="218"/>
  </w:num>
  <w:num w:numId="275" w16cid:durableId="602877920">
    <w:abstractNumId w:val="134"/>
  </w:num>
  <w:num w:numId="276" w16cid:durableId="1001393789">
    <w:abstractNumId w:val="289"/>
  </w:num>
  <w:num w:numId="277" w16cid:durableId="2057850617">
    <w:abstractNumId w:val="158"/>
  </w:num>
  <w:num w:numId="278" w16cid:durableId="2026982180">
    <w:abstractNumId w:val="102"/>
  </w:num>
  <w:num w:numId="279" w16cid:durableId="1190726439">
    <w:abstractNumId w:val="244"/>
  </w:num>
  <w:num w:numId="280" w16cid:durableId="1808859811">
    <w:abstractNumId w:val="55"/>
  </w:num>
  <w:num w:numId="281" w16cid:durableId="2126919037">
    <w:abstractNumId w:val="226"/>
  </w:num>
  <w:num w:numId="282" w16cid:durableId="2070763603">
    <w:abstractNumId w:val="96"/>
  </w:num>
  <w:num w:numId="283" w16cid:durableId="1659260950">
    <w:abstractNumId w:val="208"/>
  </w:num>
  <w:num w:numId="284" w16cid:durableId="1098715792">
    <w:abstractNumId w:val="131"/>
  </w:num>
  <w:num w:numId="285" w16cid:durableId="1601831988">
    <w:abstractNumId w:val="230"/>
  </w:num>
  <w:num w:numId="286" w16cid:durableId="512456968">
    <w:abstractNumId w:val="6"/>
  </w:num>
  <w:num w:numId="287" w16cid:durableId="623973110">
    <w:abstractNumId w:val="29"/>
  </w:num>
  <w:num w:numId="288" w16cid:durableId="1237713239">
    <w:abstractNumId w:val="36"/>
  </w:num>
  <w:num w:numId="289" w16cid:durableId="656106599">
    <w:abstractNumId w:val="31"/>
  </w:num>
  <w:num w:numId="290" w16cid:durableId="447697406">
    <w:abstractNumId w:val="12"/>
  </w:num>
  <w:num w:numId="291" w16cid:durableId="1662268128">
    <w:abstractNumId w:val="215"/>
  </w:num>
  <w:num w:numId="292" w16cid:durableId="1866820745">
    <w:abstractNumId w:val="296"/>
  </w:num>
  <w:num w:numId="293" w16cid:durableId="135338544">
    <w:abstractNumId w:val="76"/>
  </w:num>
  <w:num w:numId="294" w16cid:durableId="1281455016">
    <w:abstractNumId w:val="211"/>
  </w:num>
  <w:num w:numId="295" w16cid:durableId="750077875">
    <w:abstractNumId w:val="147"/>
  </w:num>
  <w:num w:numId="296" w16cid:durableId="601762910">
    <w:abstractNumId w:val="205"/>
  </w:num>
  <w:num w:numId="297" w16cid:durableId="2092852537">
    <w:abstractNumId w:val="229"/>
  </w:num>
  <w:num w:numId="298" w16cid:durableId="386804516">
    <w:abstractNumId w:val="58"/>
  </w:num>
  <w:num w:numId="299" w16cid:durableId="788163887">
    <w:abstractNumId w:val="169"/>
  </w:num>
  <w:num w:numId="300" w16cid:durableId="355348648">
    <w:abstractNumId w:val="4"/>
  </w:num>
  <w:num w:numId="301" w16cid:durableId="465466361">
    <w:abstractNumId w:val="232"/>
  </w:num>
  <w:num w:numId="302" w16cid:durableId="641346158">
    <w:abstractNumId w:val="248"/>
  </w:num>
  <w:num w:numId="303" w16cid:durableId="1312172333">
    <w:abstractNumId w:val="297"/>
  </w:num>
  <w:num w:numId="304" w16cid:durableId="1421486809">
    <w:abstractNumId w:val="241"/>
  </w:num>
  <w:num w:numId="305" w16cid:durableId="1909412064">
    <w:abstractNumId w:val="68"/>
  </w:num>
  <w:num w:numId="306" w16cid:durableId="326058854">
    <w:abstractNumId w:val="277"/>
  </w:num>
  <w:num w:numId="307" w16cid:durableId="1775251041">
    <w:abstractNumId w:val="268"/>
  </w:num>
  <w:num w:numId="308" w16cid:durableId="1304235484">
    <w:abstractNumId w:val="3"/>
  </w:num>
  <w:num w:numId="309" w16cid:durableId="817527337">
    <w:abstractNumId w:val="263"/>
  </w:num>
  <w:num w:numId="310" w16cid:durableId="1520581298">
    <w:abstractNumId w:val="10"/>
  </w:num>
  <w:num w:numId="311" w16cid:durableId="880048702">
    <w:abstractNumId w:val="317"/>
  </w:num>
  <w:num w:numId="312" w16cid:durableId="658538318">
    <w:abstractNumId w:val="314"/>
  </w:num>
  <w:num w:numId="313" w16cid:durableId="476845705">
    <w:abstractNumId w:val="120"/>
  </w:num>
  <w:num w:numId="314" w16cid:durableId="1561017510">
    <w:abstractNumId w:val="153"/>
  </w:num>
  <w:num w:numId="315" w16cid:durableId="1463108669">
    <w:abstractNumId w:val="294"/>
  </w:num>
  <w:num w:numId="316" w16cid:durableId="24674183">
    <w:abstractNumId w:val="110"/>
  </w:num>
  <w:num w:numId="317" w16cid:durableId="223830959">
    <w:abstractNumId w:val="312"/>
  </w:num>
  <w:num w:numId="318" w16cid:durableId="257637656">
    <w:abstractNumId w:val="321"/>
  </w:num>
  <w:num w:numId="319" w16cid:durableId="1000542552">
    <w:abstractNumId w:val="17"/>
  </w:num>
  <w:num w:numId="320" w16cid:durableId="156382322">
    <w:abstractNumId w:val="37"/>
  </w:num>
  <w:num w:numId="321" w16cid:durableId="640771927">
    <w:abstractNumId w:val="92"/>
  </w:num>
  <w:num w:numId="322" w16cid:durableId="965427008">
    <w:abstractNumId w:val="210"/>
  </w:num>
  <w:num w:numId="323" w16cid:durableId="1066222978">
    <w:abstractNumId w:val="160"/>
  </w:num>
  <w:num w:numId="324" w16cid:durableId="193009610">
    <w:abstractNumId w:val="199"/>
  </w:num>
  <w:num w:numId="325" w16cid:durableId="1183974115">
    <w:abstractNumId w:val="216"/>
  </w:num>
  <w:num w:numId="326" w16cid:durableId="653608267">
    <w:abstractNumId w:val="310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47"/>
    <w:rsid w:val="000012CB"/>
    <w:rsid w:val="000013A5"/>
    <w:rsid w:val="000016B9"/>
    <w:rsid w:val="0000261E"/>
    <w:rsid w:val="00002682"/>
    <w:rsid w:val="000026BC"/>
    <w:rsid w:val="00002EC3"/>
    <w:rsid w:val="00004E37"/>
    <w:rsid w:val="000050D3"/>
    <w:rsid w:val="00005EE1"/>
    <w:rsid w:val="000060E9"/>
    <w:rsid w:val="000064EA"/>
    <w:rsid w:val="00007465"/>
    <w:rsid w:val="0001003F"/>
    <w:rsid w:val="000103F3"/>
    <w:rsid w:val="0001088B"/>
    <w:rsid w:val="00010E13"/>
    <w:rsid w:val="00010EED"/>
    <w:rsid w:val="000119ED"/>
    <w:rsid w:val="00012430"/>
    <w:rsid w:val="00012607"/>
    <w:rsid w:val="00012B4E"/>
    <w:rsid w:val="00012CC3"/>
    <w:rsid w:val="00013083"/>
    <w:rsid w:val="0001318B"/>
    <w:rsid w:val="000134C2"/>
    <w:rsid w:val="0001364A"/>
    <w:rsid w:val="00013A1E"/>
    <w:rsid w:val="00013DBD"/>
    <w:rsid w:val="000147AF"/>
    <w:rsid w:val="000147E9"/>
    <w:rsid w:val="00014A24"/>
    <w:rsid w:val="00014D85"/>
    <w:rsid w:val="000150BF"/>
    <w:rsid w:val="000161E8"/>
    <w:rsid w:val="00016C7A"/>
    <w:rsid w:val="000170F8"/>
    <w:rsid w:val="000177D5"/>
    <w:rsid w:val="00017F0F"/>
    <w:rsid w:val="0002020B"/>
    <w:rsid w:val="00020920"/>
    <w:rsid w:val="0002180C"/>
    <w:rsid w:val="00021D90"/>
    <w:rsid w:val="000223D4"/>
    <w:rsid w:val="000227CA"/>
    <w:rsid w:val="000229B1"/>
    <w:rsid w:val="00023120"/>
    <w:rsid w:val="000231C1"/>
    <w:rsid w:val="00024310"/>
    <w:rsid w:val="000245A1"/>
    <w:rsid w:val="00025383"/>
    <w:rsid w:val="00025390"/>
    <w:rsid w:val="00026EB6"/>
    <w:rsid w:val="00030D76"/>
    <w:rsid w:val="000325C1"/>
    <w:rsid w:val="00032F2E"/>
    <w:rsid w:val="00032F6D"/>
    <w:rsid w:val="00032FBC"/>
    <w:rsid w:val="0003322D"/>
    <w:rsid w:val="000346F0"/>
    <w:rsid w:val="00034794"/>
    <w:rsid w:val="0003576F"/>
    <w:rsid w:val="00035946"/>
    <w:rsid w:val="00035EF6"/>
    <w:rsid w:val="0003606A"/>
    <w:rsid w:val="00036B31"/>
    <w:rsid w:val="00036FA6"/>
    <w:rsid w:val="000370AE"/>
    <w:rsid w:val="00037C22"/>
    <w:rsid w:val="00037E11"/>
    <w:rsid w:val="0004027D"/>
    <w:rsid w:val="0004064A"/>
    <w:rsid w:val="00040C10"/>
    <w:rsid w:val="00040CDD"/>
    <w:rsid w:val="00040E2C"/>
    <w:rsid w:val="000417E0"/>
    <w:rsid w:val="00041BA7"/>
    <w:rsid w:val="0004223F"/>
    <w:rsid w:val="000422F5"/>
    <w:rsid w:val="00042874"/>
    <w:rsid w:val="00042988"/>
    <w:rsid w:val="00042A93"/>
    <w:rsid w:val="000435EF"/>
    <w:rsid w:val="00044100"/>
    <w:rsid w:val="000441C6"/>
    <w:rsid w:val="00044B9D"/>
    <w:rsid w:val="00045261"/>
    <w:rsid w:val="0004538D"/>
    <w:rsid w:val="00045B4B"/>
    <w:rsid w:val="00045D27"/>
    <w:rsid w:val="00047278"/>
    <w:rsid w:val="000475DA"/>
    <w:rsid w:val="000475E3"/>
    <w:rsid w:val="00047C2F"/>
    <w:rsid w:val="000503C6"/>
    <w:rsid w:val="00050FD0"/>
    <w:rsid w:val="0005127E"/>
    <w:rsid w:val="0005136B"/>
    <w:rsid w:val="000513DB"/>
    <w:rsid w:val="00051463"/>
    <w:rsid w:val="00052255"/>
    <w:rsid w:val="000529C1"/>
    <w:rsid w:val="00052BBA"/>
    <w:rsid w:val="00053110"/>
    <w:rsid w:val="000531C6"/>
    <w:rsid w:val="000536DB"/>
    <w:rsid w:val="0005579F"/>
    <w:rsid w:val="00055BD6"/>
    <w:rsid w:val="0006095B"/>
    <w:rsid w:val="00060D08"/>
    <w:rsid w:val="00061C70"/>
    <w:rsid w:val="000633F2"/>
    <w:rsid w:val="00063729"/>
    <w:rsid w:val="0006372C"/>
    <w:rsid w:val="00064B63"/>
    <w:rsid w:val="00064BCE"/>
    <w:rsid w:val="00064E91"/>
    <w:rsid w:val="00064F6B"/>
    <w:rsid w:val="000655F7"/>
    <w:rsid w:val="00066848"/>
    <w:rsid w:val="00066F16"/>
    <w:rsid w:val="00067019"/>
    <w:rsid w:val="000708EF"/>
    <w:rsid w:val="00070B8A"/>
    <w:rsid w:val="00070D5E"/>
    <w:rsid w:val="0007164A"/>
    <w:rsid w:val="00071F18"/>
    <w:rsid w:val="00072947"/>
    <w:rsid w:val="00073FFF"/>
    <w:rsid w:val="00075C46"/>
    <w:rsid w:val="00076858"/>
    <w:rsid w:val="00077741"/>
    <w:rsid w:val="00077A56"/>
    <w:rsid w:val="00077CEA"/>
    <w:rsid w:val="00077FC8"/>
    <w:rsid w:val="00080880"/>
    <w:rsid w:val="00080BBE"/>
    <w:rsid w:val="000819B1"/>
    <w:rsid w:val="00081B3C"/>
    <w:rsid w:val="00082272"/>
    <w:rsid w:val="000828AE"/>
    <w:rsid w:val="00083233"/>
    <w:rsid w:val="0008363A"/>
    <w:rsid w:val="00083732"/>
    <w:rsid w:val="00083AB5"/>
    <w:rsid w:val="0008416D"/>
    <w:rsid w:val="0008494C"/>
    <w:rsid w:val="0008598F"/>
    <w:rsid w:val="00086866"/>
    <w:rsid w:val="000868FE"/>
    <w:rsid w:val="00091688"/>
    <w:rsid w:val="00091BA5"/>
    <w:rsid w:val="00092222"/>
    <w:rsid w:val="000945FD"/>
    <w:rsid w:val="00094607"/>
    <w:rsid w:val="000948E1"/>
    <w:rsid w:val="00095C26"/>
    <w:rsid w:val="000960F9"/>
    <w:rsid w:val="000963EF"/>
    <w:rsid w:val="00096851"/>
    <w:rsid w:val="00096B70"/>
    <w:rsid w:val="00096F3F"/>
    <w:rsid w:val="000A2059"/>
    <w:rsid w:val="000A27E4"/>
    <w:rsid w:val="000A2F7F"/>
    <w:rsid w:val="000A3595"/>
    <w:rsid w:val="000A3EE6"/>
    <w:rsid w:val="000A4B0C"/>
    <w:rsid w:val="000A52E7"/>
    <w:rsid w:val="000A5328"/>
    <w:rsid w:val="000A565D"/>
    <w:rsid w:val="000A56DC"/>
    <w:rsid w:val="000A5D95"/>
    <w:rsid w:val="000A6603"/>
    <w:rsid w:val="000A6E57"/>
    <w:rsid w:val="000A7729"/>
    <w:rsid w:val="000B0EC1"/>
    <w:rsid w:val="000B0F65"/>
    <w:rsid w:val="000B1394"/>
    <w:rsid w:val="000B1E12"/>
    <w:rsid w:val="000B1FF7"/>
    <w:rsid w:val="000B2244"/>
    <w:rsid w:val="000B2411"/>
    <w:rsid w:val="000B2530"/>
    <w:rsid w:val="000B33CE"/>
    <w:rsid w:val="000B39FC"/>
    <w:rsid w:val="000B48D0"/>
    <w:rsid w:val="000B5AC8"/>
    <w:rsid w:val="000B628C"/>
    <w:rsid w:val="000B6852"/>
    <w:rsid w:val="000B6DE9"/>
    <w:rsid w:val="000B76A7"/>
    <w:rsid w:val="000C0636"/>
    <w:rsid w:val="000C0CC7"/>
    <w:rsid w:val="000C38ED"/>
    <w:rsid w:val="000C38F1"/>
    <w:rsid w:val="000C3C72"/>
    <w:rsid w:val="000C4832"/>
    <w:rsid w:val="000C49F0"/>
    <w:rsid w:val="000C572A"/>
    <w:rsid w:val="000D044C"/>
    <w:rsid w:val="000D140A"/>
    <w:rsid w:val="000D1F5E"/>
    <w:rsid w:val="000D2284"/>
    <w:rsid w:val="000D2438"/>
    <w:rsid w:val="000D2911"/>
    <w:rsid w:val="000D3A84"/>
    <w:rsid w:val="000D43BF"/>
    <w:rsid w:val="000D55A2"/>
    <w:rsid w:val="000D6588"/>
    <w:rsid w:val="000D6DAE"/>
    <w:rsid w:val="000D6FE0"/>
    <w:rsid w:val="000D70C3"/>
    <w:rsid w:val="000D7268"/>
    <w:rsid w:val="000D7319"/>
    <w:rsid w:val="000E125C"/>
    <w:rsid w:val="000E1F18"/>
    <w:rsid w:val="000E26D0"/>
    <w:rsid w:val="000E3537"/>
    <w:rsid w:val="000E3B04"/>
    <w:rsid w:val="000E43B8"/>
    <w:rsid w:val="000E4623"/>
    <w:rsid w:val="000E4D00"/>
    <w:rsid w:val="000E5142"/>
    <w:rsid w:val="000E5742"/>
    <w:rsid w:val="000E58D2"/>
    <w:rsid w:val="000E6043"/>
    <w:rsid w:val="000F05A2"/>
    <w:rsid w:val="000F0633"/>
    <w:rsid w:val="000F1271"/>
    <w:rsid w:val="000F2B46"/>
    <w:rsid w:val="000F2D69"/>
    <w:rsid w:val="000F3A44"/>
    <w:rsid w:val="000F3E80"/>
    <w:rsid w:val="000F4115"/>
    <w:rsid w:val="000F4148"/>
    <w:rsid w:val="000F4688"/>
    <w:rsid w:val="000F49B3"/>
    <w:rsid w:val="000F4DF2"/>
    <w:rsid w:val="000F598F"/>
    <w:rsid w:val="000F5EB4"/>
    <w:rsid w:val="000F76F1"/>
    <w:rsid w:val="00100D6A"/>
    <w:rsid w:val="001010BD"/>
    <w:rsid w:val="001014E9"/>
    <w:rsid w:val="0010170A"/>
    <w:rsid w:val="0010172C"/>
    <w:rsid w:val="001027BC"/>
    <w:rsid w:val="00102968"/>
    <w:rsid w:val="00102A5F"/>
    <w:rsid w:val="00102DB2"/>
    <w:rsid w:val="00102F29"/>
    <w:rsid w:val="001042A0"/>
    <w:rsid w:val="0010497A"/>
    <w:rsid w:val="00105451"/>
    <w:rsid w:val="0010570F"/>
    <w:rsid w:val="00105872"/>
    <w:rsid w:val="00105BAF"/>
    <w:rsid w:val="00105F73"/>
    <w:rsid w:val="00106F3B"/>
    <w:rsid w:val="001075B0"/>
    <w:rsid w:val="001078C3"/>
    <w:rsid w:val="00107C31"/>
    <w:rsid w:val="00107E2A"/>
    <w:rsid w:val="0011094D"/>
    <w:rsid w:val="001110E4"/>
    <w:rsid w:val="00111B7F"/>
    <w:rsid w:val="001120A3"/>
    <w:rsid w:val="00112809"/>
    <w:rsid w:val="00112F76"/>
    <w:rsid w:val="00114011"/>
    <w:rsid w:val="00114685"/>
    <w:rsid w:val="00116044"/>
    <w:rsid w:val="0011628B"/>
    <w:rsid w:val="001162DC"/>
    <w:rsid w:val="0011675C"/>
    <w:rsid w:val="00121A73"/>
    <w:rsid w:val="00121AE7"/>
    <w:rsid w:val="0012390A"/>
    <w:rsid w:val="0012395D"/>
    <w:rsid w:val="00123B5B"/>
    <w:rsid w:val="001241CC"/>
    <w:rsid w:val="001245F3"/>
    <w:rsid w:val="00124EBF"/>
    <w:rsid w:val="00124FD4"/>
    <w:rsid w:val="00125F60"/>
    <w:rsid w:val="00127569"/>
    <w:rsid w:val="001300ED"/>
    <w:rsid w:val="0013029D"/>
    <w:rsid w:val="00130601"/>
    <w:rsid w:val="0013067D"/>
    <w:rsid w:val="001307AC"/>
    <w:rsid w:val="00130C1B"/>
    <w:rsid w:val="00131364"/>
    <w:rsid w:val="00131EC6"/>
    <w:rsid w:val="00131FD0"/>
    <w:rsid w:val="0013289F"/>
    <w:rsid w:val="001342C2"/>
    <w:rsid w:val="00134CC1"/>
    <w:rsid w:val="00135C30"/>
    <w:rsid w:val="00135D9A"/>
    <w:rsid w:val="001362F5"/>
    <w:rsid w:val="001368A0"/>
    <w:rsid w:val="00137BAE"/>
    <w:rsid w:val="0014015C"/>
    <w:rsid w:val="0014038B"/>
    <w:rsid w:val="0014145D"/>
    <w:rsid w:val="0014160E"/>
    <w:rsid w:val="00141650"/>
    <w:rsid w:val="001421D9"/>
    <w:rsid w:val="001425C5"/>
    <w:rsid w:val="00142E7F"/>
    <w:rsid w:val="0014348B"/>
    <w:rsid w:val="00143781"/>
    <w:rsid w:val="00143A45"/>
    <w:rsid w:val="0014496F"/>
    <w:rsid w:val="00144B77"/>
    <w:rsid w:val="00144E9C"/>
    <w:rsid w:val="00145330"/>
    <w:rsid w:val="00145495"/>
    <w:rsid w:val="001457DC"/>
    <w:rsid w:val="0014634D"/>
    <w:rsid w:val="001472E9"/>
    <w:rsid w:val="0014770C"/>
    <w:rsid w:val="001479C7"/>
    <w:rsid w:val="001500E4"/>
    <w:rsid w:val="00150943"/>
    <w:rsid w:val="00150CE3"/>
    <w:rsid w:val="0015111A"/>
    <w:rsid w:val="0015128E"/>
    <w:rsid w:val="001518AC"/>
    <w:rsid w:val="00151943"/>
    <w:rsid w:val="0015249D"/>
    <w:rsid w:val="0015379C"/>
    <w:rsid w:val="00153C11"/>
    <w:rsid w:val="00153E65"/>
    <w:rsid w:val="00154231"/>
    <w:rsid w:val="00154BA0"/>
    <w:rsid w:val="00155211"/>
    <w:rsid w:val="00155293"/>
    <w:rsid w:val="001561B3"/>
    <w:rsid w:val="00156AB1"/>
    <w:rsid w:val="00157CFA"/>
    <w:rsid w:val="00157DDF"/>
    <w:rsid w:val="001608B6"/>
    <w:rsid w:val="00161814"/>
    <w:rsid w:val="00162B2C"/>
    <w:rsid w:val="00162F62"/>
    <w:rsid w:val="001635EE"/>
    <w:rsid w:val="001638F0"/>
    <w:rsid w:val="001639B6"/>
    <w:rsid w:val="00165145"/>
    <w:rsid w:val="0016609C"/>
    <w:rsid w:val="001661D0"/>
    <w:rsid w:val="0016638C"/>
    <w:rsid w:val="00166900"/>
    <w:rsid w:val="0016778F"/>
    <w:rsid w:val="00167960"/>
    <w:rsid w:val="00167DD3"/>
    <w:rsid w:val="00170866"/>
    <w:rsid w:val="001716ED"/>
    <w:rsid w:val="0017239F"/>
    <w:rsid w:val="00172FB6"/>
    <w:rsid w:val="00172FFA"/>
    <w:rsid w:val="00174188"/>
    <w:rsid w:val="0017442F"/>
    <w:rsid w:val="00174DC7"/>
    <w:rsid w:val="00175255"/>
    <w:rsid w:val="001752D5"/>
    <w:rsid w:val="0017553A"/>
    <w:rsid w:val="00175BC9"/>
    <w:rsid w:val="001773A1"/>
    <w:rsid w:val="0017783F"/>
    <w:rsid w:val="00177AE0"/>
    <w:rsid w:val="00180D00"/>
    <w:rsid w:val="001829FD"/>
    <w:rsid w:val="00182D51"/>
    <w:rsid w:val="00182DAA"/>
    <w:rsid w:val="001835EA"/>
    <w:rsid w:val="00183639"/>
    <w:rsid w:val="00184080"/>
    <w:rsid w:val="001848CD"/>
    <w:rsid w:val="001855EC"/>
    <w:rsid w:val="0018566E"/>
    <w:rsid w:val="001857D6"/>
    <w:rsid w:val="00186541"/>
    <w:rsid w:val="00187339"/>
    <w:rsid w:val="0019107B"/>
    <w:rsid w:val="00191764"/>
    <w:rsid w:val="001922A0"/>
    <w:rsid w:val="0019290F"/>
    <w:rsid w:val="00192E1B"/>
    <w:rsid w:val="001931E9"/>
    <w:rsid w:val="001939DB"/>
    <w:rsid w:val="00193B66"/>
    <w:rsid w:val="00194511"/>
    <w:rsid w:val="0019473A"/>
    <w:rsid w:val="0019679E"/>
    <w:rsid w:val="001975A5"/>
    <w:rsid w:val="001977CF"/>
    <w:rsid w:val="001977DE"/>
    <w:rsid w:val="001A0D23"/>
    <w:rsid w:val="001A14C4"/>
    <w:rsid w:val="001A16EF"/>
    <w:rsid w:val="001A2012"/>
    <w:rsid w:val="001A2FA3"/>
    <w:rsid w:val="001A3E3F"/>
    <w:rsid w:val="001A3E5E"/>
    <w:rsid w:val="001A3FCD"/>
    <w:rsid w:val="001A5376"/>
    <w:rsid w:val="001A572B"/>
    <w:rsid w:val="001A59FA"/>
    <w:rsid w:val="001A6727"/>
    <w:rsid w:val="001A69FE"/>
    <w:rsid w:val="001A6C6D"/>
    <w:rsid w:val="001A6F29"/>
    <w:rsid w:val="001A761C"/>
    <w:rsid w:val="001A7B59"/>
    <w:rsid w:val="001A7C57"/>
    <w:rsid w:val="001A7D8B"/>
    <w:rsid w:val="001A7DDA"/>
    <w:rsid w:val="001B0B4F"/>
    <w:rsid w:val="001B12B2"/>
    <w:rsid w:val="001B140C"/>
    <w:rsid w:val="001B1951"/>
    <w:rsid w:val="001B1E4C"/>
    <w:rsid w:val="001B1EC1"/>
    <w:rsid w:val="001B27F6"/>
    <w:rsid w:val="001B2EE7"/>
    <w:rsid w:val="001B3637"/>
    <w:rsid w:val="001B3D75"/>
    <w:rsid w:val="001B4319"/>
    <w:rsid w:val="001B4E38"/>
    <w:rsid w:val="001B62AC"/>
    <w:rsid w:val="001B6401"/>
    <w:rsid w:val="001B759C"/>
    <w:rsid w:val="001B7685"/>
    <w:rsid w:val="001B77D8"/>
    <w:rsid w:val="001B7E02"/>
    <w:rsid w:val="001C0103"/>
    <w:rsid w:val="001C06AF"/>
    <w:rsid w:val="001C0B14"/>
    <w:rsid w:val="001C0FE4"/>
    <w:rsid w:val="001C20B1"/>
    <w:rsid w:val="001C2719"/>
    <w:rsid w:val="001C3496"/>
    <w:rsid w:val="001C392C"/>
    <w:rsid w:val="001C3EA4"/>
    <w:rsid w:val="001C4389"/>
    <w:rsid w:val="001C468B"/>
    <w:rsid w:val="001C5819"/>
    <w:rsid w:val="001C5E80"/>
    <w:rsid w:val="001C69E8"/>
    <w:rsid w:val="001C743E"/>
    <w:rsid w:val="001C763A"/>
    <w:rsid w:val="001C7A84"/>
    <w:rsid w:val="001D00E0"/>
    <w:rsid w:val="001D066F"/>
    <w:rsid w:val="001D17D9"/>
    <w:rsid w:val="001D1BE5"/>
    <w:rsid w:val="001D3C67"/>
    <w:rsid w:val="001D4BA6"/>
    <w:rsid w:val="001D4C2A"/>
    <w:rsid w:val="001D584E"/>
    <w:rsid w:val="001D5D92"/>
    <w:rsid w:val="001D6C78"/>
    <w:rsid w:val="001D6EB0"/>
    <w:rsid w:val="001D72EB"/>
    <w:rsid w:val="001E14B7"/>
    <w:rsid w:val="001E19F2"/>
    <w:rsid w:val="001E2137"/>
    <w:rsid w:val="001E24DD"/>
    <w:rsid w:val="001E3245"/>
    <w:rsid w:val="001E37CC"/>
    <w:rsid w:val="001E3D25"/>
    <w:rsid w:val="001E3EAE"/>
    <w:rsid w:val="001E4050"/>
    <w:rsid w:val="001E4990"/>
    <w:rsid w:val="001E648A"/>
    <w:rsid w:val="001E6AA6"/>
    <w:rsid w:val="001E6D95"/>
    <w:rsid w:val="001E72C7"/>
    <w:rsid w:val="001F020C"/>
    <w:rsid w:val="001F1128"/>
    <w:rsid w:val="001F170F"/>
    <w:rsid w:val="001F17C6"/>
    <w:rsid w:val="001F1980"/>
    <w:rsid w:val="001F1ACF"/>
    <w:rsid w:val="001F2291"/>
    <w:rsid w:val="001F252E"/>
    <w:rsid w:val="001F2FF4"/>
    <w:rsid w:val="001F3034"/>
    <w:rsid w:val="001F30DF"/>
    <w:rsid w:val="001F3F27"/>
    <w:rsid w:val="001F4639"/>
    <w:rsid w:val="001F5618"/>
    <w:rsid w:val="001F59C9"/>
    <w:rsid w:val="001F5A59"/>
    <w:rsid w:val="001F6153"/>
    <w:rsid w:val="001F7074"/>
    <w:rsid w:val="00202297"/>
    <w:rsid w:val="00202858"/>
    <w:rsid w:val="0020392F"/>
    <w:rsid w:val="00204249"/>
    <w:rsid w:val="002045D4"/>
    <w:rsid w:val="002056A9"/>
    <w:rsid w:val="00205A8D"/>
    <w:rsid w:val="00205D42"/>
    <w:rsid w:val="00205FE2"/>
    <w:rsid w:val="0020773B"/>
    <w:rsid w:val="00207A33"/>
    <w:rsid w:val="00207FF0"/>
    <w:rsid w:val="0021005D"/>
    <w:rsid w:val="00210539"/>
    <w:rsid w:val="0021058A"/>
    <w:rsid w:val="00210948"/>
    <w:rsid w:val="002109E5"/>
    <w:rsid w:val="00212230"/>
    <w:rsid w:val="00212BF0"/>
    <w:rsid w:val="00213619"/>
    <w:rsid w:val="00213716"/>
    <w:rsid w:val="002140E0"/>
    <w:rsid w:val="0021424A"/>
    <w:rsid w:val="00214A99"/>
    <w:rsid w:val="00214AA1"/>
    <w:rsid w:val="00215A67"/>
    <w:rsid w:val="00215E57"/>
    <w:rsid w:val="00216952"/>
    <w:rsid w:val="00216FD8"/>
    <w:rsid w:val="002175DA"/>
    <w:rsid w:val="0021760B"/>
    <w:rsid w:val="00217F1F"/>
    <w:rsid w:val="00220816"/>
    <w:rsid w:val="00221045"/>
    <w:rsid w:val="002224F2"/>
    <w:rsid w:val="00224ECD"/>
    <w:rsid w:val="00225907"/>
    <w:rsid w:val="002261AC"/>
    <w:rsid w:val="0022665A"/>
    <w:rsid w:val="00226AF4"/>
    <w:rsid w:val="00226B3F"/>
    <w:rsid w:val="00226CCF"/>
    <w:rsid w:val="00227190"/>
    <w:rsid w:val="0022762D"/>
    <w:rsid w:val="00227D85"/>
    <w:rsid w:val="002302D3"/>
    <w:rsid w:val="00230415"/>
    <w:rsid w:val="00230626"/>
    <w:rsid w:val="00230E1A"/>
    <w:rsid w:val="00233C1E"/>
    <w:rsid w:val="00233F77"/>
    <w:rsid w:val="00234431"/>
    <w:rsid w:val="00234560"/>
    <w:rsid w:val="00235466"/>
    <w:rsid w:val="00235861"/>
    <w:rsid w:val="002359AA"/>
    <w:rsid w:val="002359E3"/>
    <w:rsid w:val="00236637"/>
    <w:rsid w:val="002371D7"/>
    <w:rsid w:val="00237B56"/>
    <w:rsid w:val="002403AC"/>
    <w:rsid w:val="0024072F"/>
    <w:rsid w:val="00240741"/>
    <w:rsid w:val="00240FD4"/>
    <w:rsid w:val="0024114C"/>
    <w:rsid w:val="002416B6"/>
    <w:rsid w:val="0024273F"/>
    <w:rsid w:val="002429D6"/>
    <w:rsid w:val="0024316E"/>
    <w:rsid w:val="00244012"/>
    <w:rsid w:val="00245871"/>
    <w:rsid w:val="00245A7D"/>
    <w:rsid w:val="00245EE9"/>
    <w:rsid w:val="00246313"/>
    <w:rsid w:val="0024794E"/>
    <w:rsid w:val="00247FC7"/>
    <w:rsid w:val="002503E2"/>
    <w:rsid w:val="00250690"/>
    <w:rsid w:val="002506A7"/>
    <w:rsid w:val="00250D6D"/>
    <w:rsid w:val="00251DC2"/>
    <w:rsid w:val="00253DC2"/>
    <w:rsid w:val="002548EE"/>
    <w:rsid w:val="00256062"/>
    <w:rsid w:val="00256147"/>
    <w:rsid w:val="00256F62"/>
    <w:rsid w:val="00257409"/>
    <w:rsid w:val="00257673"/>
    <w:rsid w:val="00257A0B"/>
    <w:rsid w:val="00260878"/>
    <w:rsid w:val="00261EAC"/>
    <w:rsid w:val="002620FF"/>
    <w:rsid w:val="002627F7"/>
    <w:rsid w:val="00262D1B"/>
    <w:rsid w:val="00263273"/>
    <w:rsid w:val="002637D4"/>
    <w:rsid w:val="00263ED0"/>
    <w:rsid w:val="00264500"/>
    <w:rsid w:val="00264923"/>
    <w:rsid w:val="00264B07"/>
    <w:rsid w:val="0026578B"/>
    <w:rsid w:val="0026602D"/>
    <w:rsid w:val="0026632D"/>
    <w:rsid w:val="00266E01"/>
    <w:rsid w:val="00267B4F"/>
    <w:rsid w:val="0027120F"/>
    <w:rsid w:val="00271359"/>
    <w:rsid w:val="00271485"/>
    <w:rsid w:val="00272686"/>
    <w:rsid w:val="00272734"/>
    <w:rsid w:val="002728AA"/>
    <w:rsid w:val="0027358D"/>
    <w:rsid w:val="00274168"/>
    <w:rsid w:val="002759CC"/>
    <w:rsid w:val="002759D3"/>
    <w:rsid w:val="00275D1F"/>
    <w:rsid w:val="00276121"/>
    <w:rsid w:val="002765E3"/>
    <w:rsid w:val="0027783F"/>
    <w:rsid w:val="002802D7"/>
    <w:rsid w:val="0028063B"/>
    <w:rsid w:val="00280EB1"/>
    <w:rsid w:val="0028127C"/>
    <w:rsid w:val="002816A0"/>
    <w:rsid w:val="002819B3"/>
    <w:rsid w:val="00281BD3"/>
    <w:rsid w:val="0028242A"/>
    <w:rsid w:val="0028423A"/>
    <w:rsid w:val="00284532"/>
    <w:rsid w:val="002849F2"/>
    <w:rsid w:val="00284BE1"/>
    <w:rsid w:val="00284EAC"/>
    <w:rsid w:val="002853E1"/>
    <w:rsid w:val="0028696D"/>
    <w:rsid w:val="00286A7B"/>
    <w:rsid w:val="00286C2B"/>
    <w:rsid w:val="002871EB"/>
    <w:rsid w:val="00287682"/>
    <w:rsid w:val="002877B1"/>
    <w:rsid w:val="00287B83"/>
    <w:rsid w:val="00290D80"/>
    <w:rsid w:val="00290F02"/>
    <w:rsid w:val="002913FC"/>
    <w:rsid w:val="00291BB9"/>
    <w:rsid w:val="00291C08"/>
    <w:rsid w:val="0029203C"/>
    <w:rsid w:val="00293357"/>
    <w:rsid w:val="00293D21"/>
    <w:rsid w:val="0029429B"/>
    <w:rsid w:val="002947AB"/>
    <w:rsid w:val="00294E0B"/>
    <w:rsid w:val="00294ECA"/>
    <w:rsid w:val="00295DD1"/>
    <w:rsid w:val="002964F7"/>
    <w:rsid w:val="002969C1"/>
    <w:rsid w:val="00296C45"/>
    <w:rsid w:val="00297643"/>
    <w:rsid w:val="002976DB"/>
    <w:rsid w:val="00297749"/>
    <w:rsid w:val="00297AF2"/>
    <w:rsid w:val="00297E99"/>
    <w:rsid w:val="002A0853"/>
    <w:rsid w:val="002A08FE"/>
    <w:rsid w:val="002A0939"/>
    <w:rsid w:val="002A0BCC"/>
    <w:rsid w:val="002A0F79"/>
    <w:rsid w:val="002A1067"/>
    <w:rsid w:val="002A25E9"/>
    <w:rsid w:val="002A2D2A"/>
    <w:rsid w:val="002A2F43"/>
    <w:rsid w:val="002A395C"/>
    <w:rsid w:val="002A3C31"/>
    <w:rsid w:val="002A3E83"/>
    <w:rsid w:val="002A3F46"/>
    <w:rsid w:val="002A413C"/>
    <w:rsid w:val="002A54FD"/>
    <w:rsid w:val="002A58F9"/>
    <w:rsid w:val="002A6504"/>
    <w:rsid w:val="002A6793"/>
    <w:rsid w:val="002A76C2"/>
    <w:rsid w:val="002A7C1B"/>
    <w:rsid w:val="002A7D58"/>
    <w:rsid w:val="002B054E"/>
    <w:rsid w:val="002B0676"/>
    <w:rsid w:val="002B118A"/>
    <w:rsid w:val="002B1424"/>
    <w:rsid w:val="002B20F2"/>
    <w:rsid w:val="002B2B85"/>
    <w:rsid w:val="002B3068"/>
    <w:rsid w:val="002B30A8"/>
    <w:rsid w:val="002B3ECC"/>
    <w:rsid w:val="002B4543"/>
    <w:rsid w:val="002B49A4"/>
    <w:rsid w:val="002B4AA1"/>
    <w:rsid w:val="002B4DE3"/>
    <w:rsid w:val="002B5A5D"/>
    <w:rsid w:val="002B5A88"/>
    <w:rsid w:val="002B5C63"/>
    <w:rsid w:val="002B6390"/>
    <w:rsid w:val="002B77EF"/>
    <w:rsid w:val="002B7B9A"/>
    <w:rsid w:val="002C0AE5"/>
    <w:rsid w:val="002C0BC9"/>
    <w:rsid w:val="002C0EB8"/>
    <w:rsid w:val="002C1FF7"/>
    <w:rsid w:val="002C2D84"/>
    <w:rsid w:val="002C3BD0"/>
    <w:rsid w:val="002C406A"/>
    <w:rsid w:val="002C476A"/>
    <w:rsid w:val="002C4D2F"/>
    <w:rsid w:val="002C4E68"/>
    <w:rsid w:val="002C5213"/>
    <w:rsid w:val="002C539B"/>
    <w:rsid w:val="002C596B"/>
    <w:rsid w:val="002C5C73"/>
    <w:rsid w:val="002C6551"/>
    <w:rsid w:val="002D03FE"/>
    <w:rsid w:val="002D04AD"/>
    <w:rsid w:val="002D138E"/>
    <w:rsid w:val="002D18E2"/>
    <w:rsid w:val="002D1A3E"/>
    <w:rsid w:val="002D2509"/>
    <w:rsid w:val="002D273B"/>
    <w:rsid w:val="002D2E3C"/>
    <w:rsid w:val="002D2F6F"/>
    <w:rsid w:val="002D3D2F"/>
    <w:rsid w:val="002D4854"/>
    <w:rsid w:val="002D4B4B"/>
    <w:rsid w:val="002D7E2D"/>
    <w:rsid w:val="002E04A4"/>
    <w:rsid w:val="002E0775"/>
    <w:rsid w:val="002E0945"/>
    <w:rsid w:val="002E1902"/>
    <w:rsid w:val="002E2125"/>
    <w:rsid w:val="002E3150"/>
    <w:rsid w:val="002E4106"/>
    <w:rsid w:val="002E44F1"/>
    <w:rsid w:val="002E4E58"/>
    <w:rsid w:val="002E53D4"/>
    <w:rsid w:val="002E580E"/>
    <w:rsid w:val="002E6A85"/>
    <w:rsid w:val="002E6CC6"/>
    <w:rsid w:val="002E6E86"/>
    <w:rsid w:val="002E794A"/>
    <w:rsid w:val="002E7F2E"/>
    <w:rsid w:val="002F0AD0"/>
    <w:rsid w:val="002F0B3B"/>
    <w:rsid w:val="002F0C60"/>
    <w:rsid w:val="002F0C8A"/>
    <w:rsid w:val="002F1623"/>
    <w:rsid w:val="002F26AA"/>
    <w:rsid w:val="002F2701"/>
    <w:rsid w:val="002F2877"/>
    <w:rsid w:val="002F3F3F"/>
    <w:rsid w:val="002F4A73"/>
    <w:rsid w:val="002F52B0"/>
    <w:rsid w:val="002F52B5"/>
    <w:rsid w:val="002F6295"/>
    <w:rsid w:val="002F7423"/>
    <w:rsid w:val="002F7537"/>
    <w:rsid w:val="00300604"/>
    <w:rsid w:val="0030084F"/>
    <w:rsid w:val="00300B9B"/>
    <w:rsid w:val="0030114E"/>
    <w:rsid w:val="00301A68"/>
    <w:rsid w:val="00303205"/>
    <w:rsid w:val="0030379C"/>
    <w:rsid w:val="00303CA1"/>
    <w:rsid w:val="0030459C"/>
    <w:rsid w:val="00304F5D"/>
    <w:rsid w:val="003050C0"/>
    <w:rsid w:val="00305230"/>
    <w:rsid w:val="00306D42"/>
    <w:rsid w:val="00306E44"/>
    <w:rsid w:val="00307C8D"/>
    <w:rsid w:val="00310481"/>
    <w:rsid w:val="003106F7"/>
    <w:rsid w:val="00310B13"/>
    <w:rsid w:val="003110E9"/>
    <w:rsid w:val="00311ED4"/>
    <w:rsid w:val="003124C9"/>
    <w:rsid w:val="00312E87"/>
    <w:rsid w:val="00313738"/>
    <w:rsid w:val="003144CB"/>
    <w:rsid w:val="003149A5"/>
    <w:rsid w:val="0031526F"/>
    <w:rsid w:val="003152D2"/>
    <w:rsid w:val="00315380"/>
    <w:rsid w:val="00315A04"/>
    <w:rsid w:val="00316BB3"/>
    <w:rsid w:val="00317239"/>
    <w:rsid w:val="003173DD"/>
    <w:rsid w:val="00321AD4"/>
    <w:rsid w:val="00322163"/>
    <w:rsid w:val="003227B2"/>
    <w:rsid w:val="0032288D"/>
    <w:rsid w:val="00322CA9"/>
    <w:rsid w:val="00324261"/>
    <w:rsid w:val="003253F8"/>
    <w:rsid w:val="00325E5F"/>
    <w:rsid w:val="003260EE"/>
    <w:rsid w:val="003261CB"/>
    <w:rsid w:val="003273DD"/>
    <w:rsid w:val="003279E3"/>
    <w:rsid w:val="00330056"/>
    <w:rsid w:val="0033010C"/>
    <w:rsid w:val="003305DF"/>
    <w:rsid w:val="00330F10"/>
    <w:rsid w:val="00330FE2"/>
    <w:rsid w:val="00331260"/>
    <w:rsid w:val="003314E9"/>
    <w:rsid w:val="00331AC5"/>
    <w:rsid w:val="00331D0B"/>
    <w:rsid w:val="00332436"/>
    <w:rsid w:val="0033263B"/>
    <w:rsid w:val="0033276A"/>
    <w:rsid w:val="00332B0C"/>
    <w:rsid w:val="00332E4F"/>
    <w:rsid w:val="0033348D"/>
    <w:rsid w:val="00333E15"/>
    <w:rsid w:val="0033487E"/>
    <w:rsid w:val="0033546F"/>
    <w:rsid w:val="00335490"/>
    <w:rsid w:val="003365C1"/>
    <w:rsid w:val="003366F5"/>
    <w:rsid w:val="003368FF"/>
    <w:rsid w:val="0033703B"/>
    <w:rsid w:val="0033744C"/>
    <w:rsid w:val="00337760"/>
    <w:rsid w:val="0034012E"/>
    <w:rsid w:val="003406FD"/>
    <w:rsid w:val="00340EED"/>
    <w:rsid w:val="003412DC"/>
    <w:rsid w:val="00341D4A"/>
    <w:rsid w:val="003427E2"/>
    <w:rsid w:val="00342C2C"/>
    <w:rsid w:val="00342E01"/>
    <w:rsid w:val="0034335B"/>
    <w:rsid w:val="003434A4"/>
    <w:rsid w:val="00343745"/>
    <w:rsid w:val="00344484"/>
    <w:rsid w:val="003446E4"/>
    <w:rsid w:val="00344D0D"/>
    <w:rsid w:val="00344E08"/>
    <w:rsid w:val="0034539E"/>
    <w:rsid w:val="00345BAA"/>
    <w:rsid w:val="00345BBC"/>
    <w:rsid w:val="00345D23"/>
    <w:rsid w:val="00346B91"/>
    <w:rsid w:val="003474CC"/>
    <w:rsid w:val="00350391"/>
    <w:rsid w:val="003505E4"/>
    <w:rsid w:val="00350742"/>
    <w:rsid w:val="00350812"/>
    <w:rsid w:val="003508BB"/>
    <w:rsid w:val="003508EB"/>
    <w:rsid w:val="003509D2"/>
    <w:rsid w:val="0035180E"/>
    <w:rsid w:val="003529EC"/>
    <w:rsid w:val="00352B56"/>
    <w:rsid w:val="003536ED"/>
    <w:rsid w:val="00353E2D"/>
    <w:rsid w:val="00353F88"/>
    <w:rsid w:val="003542D2"/>
    <w:rsid w:val="003543CB"/>
    <w:rsid w:val="0035442F"/>
    <w:rsid w:val="00354960"/>
    <w:rsid w:val="00355029"/>
    <w:rsid w:val="00355054"/>
    <w:rsid w:val="003558F9"/>
    <w:rsid w:val="00355E7C"/>
    <w:rsid w:val="00356441"/>
    <w:rsid w:val="003564CA"/>
    <w:rsid w:val="0035670A"/>
    <w:rsid w:val="003570D8"/>
    <w:rsid w:val="00360522"/>
    <w:rsid w:val="00360AD2"/>
    <w:rsid w:val="003612E5"/>
    <w:rsid w:val="0036181A"/>
    <w:rsid w:val="00361A88"/>
    <w:rsid w:val="00361B5C"/>
    <w:rsid w:val="0036253C"/>
    <w:rsid w:val="003630D7"/>
    <w:rsid w:val="003631C5"/>
    <w:rsid w:val="00363C81"/>
    <w:rsid w:val="00364289"/>
    <w:rsid w:val="00364E08"/>
    <w:rsid w:val="003655C4"/>
    <w:rsid w:val="00365D4A"/>
    <w:rsid w:val="00366237"/>
    <w:rsid w:val="00366E5D"/>
    <w:rsid w:val="003672DD"/>
    <w:rsid w:val="00367316"/>
    <w:rsid w:val="003675E6"/>
    <w:rsid w:val="0036768D"/>
    <w:rsid w:val="003677AE"/>
    <w:rsid w:val="00367D5D"/>
    <w:rsid w:val="00370122"/>
    <w:rsid w:val="003702D7"/>
    <w:rsid w:val="0037075F"/>
    <w:rsid w:val="00371E2C"/>
    <w:rsid w:val="00371F45"/>
    <w:rsid w:val="00372EBC"/>
    <w:rsid w:val="00373BD3"/>
    <w:rsid w:val="0037491B"/>
    <w:rsid w:val="003756C4"/>
    <w:rsid w:val="003757CE"/>
    <w:rsid w:val="00375867"/>
    <w:rsid w:val="00375DCC"/>
    <w:rsid w:val="00376036"/>
    <w:rsid w:val="00376CAB"/>
    <w:rsid w:val="0037733E"/>
    <w:rsid w:val="003779BC"/>
    <w:rsid w:val="00380300"/>
    <w:rsid w:val="00380315"/>
    <w:rsid w:val="00380C56"/>
    <w:rsid w:val="00380CB7"/>
    <w:rsid w:val="00380D66"/>
    <w:rsid w:val="0038113B"/>
    <w:rsid w:val="003811A0"/>
    <w:rsid w:val="00381A03"/>
    <w:rsid w:val="00381F00"/>
    <w:rsid w:val="003822FE"/>
    <w:rsid w:val="003824AF"/>
    <w:rsid w:val="003826AA"/>
    <w:rsid w:val="00383E3B"/>
    <w:rsid w:val="00384023"/>
    <w:rsid w:val="00385102"/>
    <w:rsid w:val="003851EB"/>
    <w:rsid w:val="00385724"/>
    <w:rsid w:val="00385C8F"/>
    <w:rsid w:val="00385D62"/>
    <w:rsid w:val="003861C4"/>
    <w:rsid w:val="003866B4"/>
    <w:rsid w:val="003902D8"/>
    <w:rsid w:val="0039055A"/>
    <w:rsid w:val="00390C41"/>
    <w:rsid w:val="003914C6"/>
    <w:rsid w:val="00391C70"/>
    <w:rsid w:val="0039246C"/>
    <w:rsid w:val="00392531"/>
    <w:rsid w:val="003928F6"/>
    <w:rsid w:val="0039301D"/>
    <w:rsid w:val="00394023"/>
    <w:rsid w:val="0039526B"/>
    <w:rsid w:val="00395F1E"/>
    <w:rsid w:val="003979DB"/>
    <w:rsid w:val="00397BC6"/>
    <w:rsid w:val="003A083D"/>
    <w:rsid w:val="003A0E28"/>
    <w:rsid w:val="003A1154"/>
    <w:rsid w:val="003A1218"/>
    <w:rsid w:val="003A1D64"/>
    <w:rsid w:val="003A2850"/>
    <w:rsid w:val="003A2CEF"/>
    <w:rsid w:val="003A302A"/>
    <w:rsid w:val="003A3143"/>
    <w:rsid w:val="003A450F"/>
    <w:rsid w:val="003A47CB"/>
    <w:rsid w:val="003A4F64"/>
    <w:rsid w:val="003A5526"/>
    <w:rsid w:val="003A5BB1"/>
    <w:rsid w:val="003A6AD2"/>
    <w:rsid w:val="003A6D7F"/>
    <w:rsid w:val="003A7E5D"/>
    <w:rsid w:val="003B008F"/>
    <w:rsid w:val="003B0326"/>
    <w:rsid w:val="003B079B"/>
    <w:rsid w:val="003B13DC"/>
    <w:rsid w:val="003B1438"/>
    <w:rsid w:val="003B1524"/>
    <w:rsid w:val="003B1D94"/>
    <w:rsid w:val="003B2071"/>
    <w:rsid w:val="003B29CE"/>
    <w:rsid w:val="003B2BBD"/>
    <w:rsid w:val="003B2EA6"/>
    <w:rsid w:val="003B3991"/>
    <w:rsid w:val="003B3FAC"/>
    <w:rsid w:val="003B6F77"/>
    <w:rsid w:val="003B7585"/>
    <w:rsid w:val="003B7682"/>
    <w:rsid w:val="003B7997"/>
    <w:rsid w:val="003C1214"/>
    <w:rsid w:val="003C1915"/>
    <w:rsid w:val="003C2689"/>
    <w:rsid w:val="003C2A7D"/>
    <w:rsid w:val="003C2E34"/>
    <w:rsid w:val="003C3652"/>
    <w:rsid w:val="003C3849"/>
    <w:rsid w:val="003C3A4F"/>
    <w:rsid w:val="003C48A3"/>
    <w:rsid w:val="003C4DF5"/>
    <w:rsid w:val="003C540C"/>
    <w:rsid w:val="003C5CA2"/>
    <w:rsid w:val="003D0A13"/>
    <w:rsid w:val="003D0BD1"/>
    <w:rsid w:val="003D10D1"/>
    <w:rsid w:val="003D29C8"/>
    <w:rsid w:val="003D2EED"/>
    <w:rsid w:val="003D3AE6"/>
    <w:rsid w:val="003D42AE"/>
    <w:rsid w:val="003D5CA8"/>
    <w:rsid w:val="003D6F6C"/>
    <w:rsid w:val="003D7F88"/>
    <w:rsid w:val="003E0508"/>
    <w:rsid w:val="003E08F6"/>
    <w:rsid w:val="003E0A09"/>
    <w:rsid w:val="003E12E1"/>
    <w:rsid w:val="003E29CB"/>
    <w:rsid w:val="003E33CA"/>
    <w:rsid w:val="003E3572"/>
    <w:rsid w:val="003E35A0"/>
    <w:rsid w:val="003E3B96"/>
    <w:rsid w:val="003E414D"/>
    <w:rsid w:val="003E4859"/>
    <w:rsid w:val="003E4F1A"/>
    <w:rsid w:val="003E51E6"/>
    <w:rsid w:val="003E5652"/>
    <w:rsid w:val="003E5864"/>
    <w:rsid w:val="003E5DC3"/>
    <w:rsid w:val="003E5EDF"/>
    <w:rsid w:val="003E75BD"/>
    <w:rsid w:val="003E7A51"/>
    <w:rsid w:val="003F05DC"/>
    <w:rsid w:val="003F1069"/>
    <w:rsid w:val="003F13F3"/>
    <w:rsid w:val="003F1649"/>
    <w:rsid w:val="003F31E9"/>
    <w:rsid w:val="003F35A5"/>
    <w:rsid w:val="003F3D07"/>
    <w:rsid w:val="003F42C2"/>
    <w:rsid w:val="003F4F8F"/>
    <w:rsid w:val="003F5C88"/>
    <w:rsid w:val="003F5F66"/>
    <w:rsid w:val="003F65DE"/>
    <w:rsid w:val="003F6712"/>
    <w:rsid w:val="003F69DB"/>
    <w:rsid w:val="003F6EEC"/>
    <w:rsid w:val="003F6F63"/>
    <w:rsid w:val="003F6F92"/>
    <w:rsid w:val="003F78DD"/>
    <w:rsid w:val="003F7EB8"/>
    <w:rsid w:val="004004D5"/>
    <w:rsid w:val="00400721"/>
    <w:rsid w:val="0040096E"/>
    <w:rsid w:val="00400F98"/>
    <w:rsid w:val="004011B1"/>
    <w:rsid w:val="00403464"/>
    <w:rsid w:val="0040351F"/>
    <w:rsid w:val="0040355C"/>
    <w:rsid w:val="004035A8"/>
    <w:rsid w:val="004036E8"/>
    <w:rsid w:val="00403D19"/>
    <w:rsid w:val="00403FE4"/>
    <w:rsid w:val="00404B93"/>
    <w:rsid w:val="00404D02"/>
    <w:rsid w:val="00405B1D"/>
    <w:rsid w:val="0040638D"/>
    <w:rsid w:val="00406658"/>
    <w:rsid w:val="0040676F"/>
    <w:rsid w:val="00406EAD"/>
    <w:rsid w:val="00407E37"/>
    <w:rsid w:val="00411144"/>
    <w:rsid w:val="0041141A"/>
    <w:rsid w:val="0041186D"/>
    <w:rsid w:val="00411CAC"/>
    <w:rsid w:val="004127FE"/>
    <w:rsid w:val="004129C0"/>
    <w:rsid w:val="00412E3C"/>
    <w:rsid w:val="0041375A"/>
    <w:rsid w:val="0041392C"/>
    <w:rsid w:val="004146C9"/>
    <w:rsid w:val="00414822"/>
    <w:rsid w:val="00414E88"/>
    <w:rsid w:val="004151EB"/>
    <w:rsid w:val="00415336"/>
    <w:rsid w:val="004159D0"/>
    <w:rsid w:val="004164A1"/>
    <w:rsid w:val="00416842"/>
    <w:rsid w:val="00417EEF"/>
    <w:rsid w:val="0042001F"/>
    <w:rsid w:val="0042087F"/>
    <w:rsid w:val="00420C60"/>
    <w:rsid w:val="00420DFF"/>
    <w:rsid w:val="004217C5"/>
    <w:rsid w:val="00421FB8"/>
    <w:rsid w:val="00422216"/>
    <w:rsid w:val="00422645"/>
    <w:rsid w:val="00422FA6"/>
    <w:rsid w:val="004232A4"/>
    <w:rsid w:val="0042358D"/>
    <w:rsid w:val="004245CC"/>
    <w:rsid w:val="0042538D"/>
    <w:rsid w:val="0042594F"/>
    <w:rsid w:val="00425A16"/>
    <w:rsid w:val="00426EE8"/>
    <w:rsid w:val="00426EED"/>
    <w:rsid w:val="004271CF"/>
    <w:rsid w:val="004273F7"/>
    <w:rsid w:val="00427A39"/>
    <w:rsid w:val="00427A5A"/>
    <w:rsid w:val="00427BAA"/>
    <w:rsid w:val="00427F73"/>
    <w:rsid w:val="00430390"/>
    <w:rsid w:val="00431269"/>
    <w:rsid w:val="004312CA"/>
    <w:rsid w:val="004320FD"/>
    <w:rsid w:val="0043317A"/>
    <w:rsid w:val="00433318"/>
    <w:rsid w:val="004337F2"/>
    <w:rsid w:val="004338FC"/>
    <w:rsid w:val="00433A3F"/>
    <w:rsid w:val="00433E95"/>
    <w:rsid w:val="0043461B"/>
    <w:rsid w:val="00434C4A"/>
    <w:rsid w:val="00434D69"/>
    <w:rsid w:val="00434EBC"/>
    <w:rsid w:val="00435236"/>
    <w:rsid w:val="00435886"/>
    <w:rsid w:val="00435961"/>
    <w:rsid w:val="00435AD4"/>
    <w:rsid w:val="00436753"/>
    <w:rsid w:val="00437336"/>
    <w:rsid w:val="00440F6E"/>
    <w:rsid w:val="00441B7B"/>
    <w:rsid w:val="004421FA"/>
    <w:rsid w:val="00442AF4"/>
    <w:rsid w:val="00442AFE"/>
    <w:rsid w:val="00442BA1"/>
    <w:rsid w:val="00442BB4"/>
    <w:rsid w:val="00442BEC"/>
    <w:rsid w:val="004430AB"/>
    <w:rsid w:val="0044440A"/>
    <w:rsid w:val="004446FC"/>
    <w:rsid w:val="00444A29"/>
    <w:rsid w:val="00445254"/>
    <w:rsid w:val="004456C0"/>
    <w:rsid w:val="004461C7"/>
    <w:rsid w:val="004478B7"/>
    <w:rsid w:val="004479AE"/>
    <w:rsid w:val="00447A59"/>
    <w:rsid w:val="00450188"/>
    <w:rsid w:val="0045053C"/>
    <w:rsid w:val="00450911"/>
    <w:rsid w:val="00450E61"/>
    <w:rsid w:val="00451084"/>
    <w:rsid w:val="00452139"/>
    <w:rsid w:val="00452539"/>
    <w:rsid w:val="004528EA"/>
    <w:rsid w:val="00452B87"/>
    <w:rsid w:val="00452FAE"/>
    <w:rsid w:val="00453E7C"/>
    <w:rsid w:val="004551DA"/>
    <w:rsid w:val="004555AD"/>
    <w:rsid w:val="00455887"/>
    <w:rsid w:val="00455D16"/>
    <w:rsid w:val="00455EA0"/>
    <w:rsid w:val="004560B7"/>
    <w:rsid w:val="004560FE"/>
    <w:rsid w:val="0045622F"/>
    <w:rsid w:val="0046024E"/>
    <w:rsid w:val="0046044D"/>
    <w:rsid w:val="00460C7F"/>
    <w:rsid w:val="00460E25"/>
    <w:rsid w:val="00461458"/>
    <w:rsid w:val="00461692"/>
    <w:rsid w:val="0046178A"/>
    <w:rsid w:val="0046242C"/>
    <w:rsid w:val="00462663"/>
    <w:rsid w:val="00464C39"/>
    <w:rsid w:val="00465C68"/>
    <w:rsid w:val="00465CFC"/>
    <w:rsid w:val="004660A5"/>
    <w:rsid w:val="0046634A"/>
    <w:rsid w:val="00466458"/>
    <w:rsid w:val="004665B4"/>
    <w:rsid w:val="00466E78"/>
    <w:rsid w:val="00467EEC"/>
    <w:rsid w:val="00470EE2"/>
    <w:rsid w:val="0047103B"/>
    <w:rsid w:val="0047109E"/>
    <w:rsid w:val="004712B2"/>
    <w:rsid w:val="004719E4"/>
    <w:rsid w:val="00471BE3"/>
    <w:rsid w:val="00471C1D"/>
    <w:rsid w:val="00471F49"/>
    <w:rsid w:val="00472B75"/>
    <w:rsid w:val="004742CC"/>
    <w:rsid w:val="004745C4"/>
    <w:rsid w:val="004749A7"/>
    <w:rsid w:val="00474DFE"/>
    <w:rsid w:val="0047518B"/>
    <w:rsid w:val="004757AE"/>
    <w:rsid w:val="00475BFC"/>
    <w:rsid w:val="0047614D"/>
    <w:rsid w:val="0047658D"/>
    <w:rsid w:val="004766A1"/>
    <w:rsid w:val="00476906"/>
    <w:rsid w:val="00480217"/>
    <w:rsid w:val="0048040E"/>
    <w:rsid w:val="00480BAF"/>
    <w:rsid w:val="0048169C"/>
    <w:rsid w:val="00482066"/>
    <w:rsid w:val="00482E45"/>
    <w:rsid w:val="00483090"/>
    <w:rsid w:val="004838FE"/>
    <w:rsid w:val="00483C43"/>
    <w:rsid w:val="0048417C"/>
    <w:rsid w:val="004848AE"/>
    <w:rsid w:val="00484D46"/>
    <w:rsid w:val="004855B6"/>
    <w:rsid w:val="004858F3"/>
    <w:rsid w:val="00485BCB"/>
    <w:rsid w:val="00485F94"/>
    <w:rsid w:val="004866AC"/>
    <w:rsid w:val="0048672E"/>
    <w:rsid w:val="0048699D"/>
    <w:rsid w:val="004869F3"/>
    <w:rsid w:val="00486D17"/>
    <w:rsid w:val="00486F7B"/>
    <w:rsid w:val="00487915"/>
    <w:rsid w:val="00490D57"/>
    <w:rsid w:val="00491913"/>
    <w:rsid w:val="00492122"/>
    <w:rsid w:val="004924D3"/>
    <w:rsid w:val="00492CDB"/>
    <w:rsid w:val="00493341"/>
    <w:rsid w:val="00493FA1"/>
    <w:rsid w:val="004941A5"/>
    <w:rsid w:val="004942D9"/>
    <w:rsid w:val="00494397"/>
    <w:rsid w:val="00494ACD"/>
    <w:rsid w:val="0049577E"/>
    <w:rsid w:val="00496155"/>
    <w:rsid w:val="004961C1"/>
    <w:rsid w:val="00496559"/>
    <w:rsid w:val="0049672E"/>
    <w:rsid w:val="004A06D2"/>
    <w:rsid w:val="004A1CD8"/>
    <w:rsid w:val="004A2265"/>
    <w:rsid w:val="004A2471"/>
    <w:rsid w:val="004A293A"/>
    <w:rsid w:val="004A2AF7"/>
    <w:rsid w:val="004A339F"/>
    <w:rsid w:val="004A39D9"/>
    <w:rsid w:val="004A3ECA"/>
    <w:rsid w:val="004A476D"/>
    <w:rsid w:val="004A48A1"/>
    <w:rsid w:val="004A553D"/>
    <w:rsid w:val="004A58EA"/>
    <w:rsid w:val="004A594A"/>
    <w:rsid w:val="004A6060"/>
    <w:rsid w:val="004A643E"/>
    <w:rsid w:val="004A730B"/>
    <w:rsid w:val="004A7E05"/>
    <w:rsid w:val="004B2BDC"/>
    <w:rsid w:val="004B3518"/>
    <w:rsid w:val="004B3880"/>
    <w:rsid w:val="004B4207"/>
    <w:rsid w:val="004B449A"/>
    <w:rsid w:val="004B45B2"/>
    <w:rsid w:val="004B4A0B"/>
    <w:rsid w:val="004B4E90"/>
    <w:rsid w:val="004B53DA"/>
    <w:rsid w:val="004B62FC"/>
    <w:rsid w:val="004B68E7"/>
    <w:rsid w:val="004B6A70"/>
    <w:rsid w:val="004B6F69"/>
    <w:rsid w:val="004B7A3C"/>
    <w:rsid w:val="004C0A75"/>
    <w:rsid w:val="004C0EFD"/>
    <w:rsid w:val="004C11D4"/>
    <w:rsid w:val="004C230D"/>
    <w:rsid w:val="004C2E5C"/>
    <w:rsid w:val="004C4251"/>
    <w:rsid w:val="004C48B9"/>
    <w:rsid w:val="004C4B29"/>
    <w:rsid w:val="004C4C2C"/>
    <w:rsid w:val="004C53B8"/>
    <w:rsid w:val="004C568E"/>
    <w:rsid w:val="004C5C65"/>
    <w:rsid w:val="004C5E79"/>
    <w:rsid w:val="004C72F1"/>
    <w:rsid w:val="004D00D7"/>
    <w:rsid w:val="004D01F5"/>
    <w:rsid w:val="004D0656"/>
    <w:rsid w:val="004D0ACD"/>
    <w:rsid w:val="004D1209"/>
    <w:rsid w:val="004D17DB"/>
    <w:rsid w:val="004D2051"/>
    <w:rsid w:val="004D27D7"/>
    <w:rsid w:val="004D4BA0"/>
    <w:rsid w:val="004D64FA"/>
    <w:rsid w:val="004D69A3"/>
    <w:rsid w:val="004D69F3"/>
    <w:rsid w:val="004D6B00"/>
    <w:rsid w:val="004D6D29"/>
    <w:rsid w:val="004D7695"/>
    <w:rsid w:val="004D7B58"/>
    <w:rsid w:val="004E0490"/>
    <w:rsid w:val="004E1AC1"/>
    <w:rsid w:val="004E2290"/>
    <w:rsid w:val="004E2679"/>
    <w:rsid w:val="004E2CBF"/>
    <w:rsid w:val="004E2CCE"/>
    <w:rsid w:val="004E3136"/>
    <w:rsid w:val="004E3202"/>
    <w:rsid w:val="004E3C22"/>
    <w:rsid w:val="004E4713"/>
    <w:rsid w:val="004E5B06"/>
    <w:rsid w:val="004E69E2"/>
    <w:rsid w:val="004E6B0B"/>
    <w:rsid w:val="004E7695"/>
    <w:rsid w:val="004F0842"/>
    <w:rsid w:val="004F096F"/>
    <w:rsid w:val="004F162A"/>
    <w:rsid w:val="004F19C0"/>
    <w:rsid w:val="004F2B0C"/>
    <w:rsid w:val="004F3960"/>
    <w:rsid w:val="004F3B0D"/>
    <w:rsid w:val="004F3C70"/>
    <w:rsid w:val="004F4878"/>
    <w:rsid w:val="004F4FDE"/>
    <w:rsid w:val="004F64B3"/>
    <w:rsid w:val="004F6D34"/>
    <w:rsid w:val="004F7E7F"/>
    <w:rsid w:val="004F7FB1"/>
    <w:rsid w:val="0050024F"/>
    <w:rsid w:val="0050029D"/>
    <w:rsid w:val="0050070E"/>
    <w:rsid w:val="00500A64"/>
    <w:rsid w:val="00501028"/>
    <w:rsid w:val="00502515"/>
    <w:rsid w:val="00504166"/>
    <w:rsid w:val="00504A11"/>
    <w:rsid w:val="00505576"/>
    <w:rsid w:val="0050649E"/>
    <w:rsid w:val="00506BBA"/>
    <w:rsid w:val="005070EC"/>
    <w:rsid w:val="005074FB"/>
    <w:rsid w:val="0050751E"/>
    <w:rsid w:val="0051003D"/>
    <w:rsid w:val="005103F2"/>
    <w:rsid w:val="005119AD"/>
    <w:rsid w:val="005125B7"/>
    <w:rsid w:val="00513DBA"/>
    <w:rsid w:val="00514B89"/>
    <w:rsid w:val="00515011"/>
    <w:rsid w:val="00515364"/>
    <w:rsid w:val="005154B6"/>
    <w:rsid w:val="00516B0B"/>
    <w:rsid w:val="00516DEE"/>
    <w:rsid w:val="00516F51"/>
    <w:rsid w:val="005170D1"/>
    <w:rsid w:val="0051713A"/>
    <w:rsid w:val="00517497"/>
    <w:rsid w:val="00517B43"/>
    <w:rsid w:val="00517FAC"/>
    <w:rsid w:val="00521F81"/>
    <w:rsid w:val="0052221A"/>
    <w:rsid w:val="00522C9D"/>
    <w:rsid w:val="005236A2"/>
    <w:rsid w:val="0052398F"/>
    <w:rsid w:val="00523C04"/>
    <w:rsid w:val="00525008"/>
    <w:rsid w:val="005267FD"/>
    <w:rsid w:val="0052703B"/>
    <w:rsid w:val="00527DE4"/>
    <w:rsid w:val="00527E8A"/>
    <w:rsid w:val="005315E1"/>
    <w:rsid w:val="0053213E"/>
    <w:rsid w:val="00532A46"/>
    <w:rsid w:val="00532E71"/>
    <w:rsid w:val="00533B58"/>
    <w:rsid w:val="0053406A"/>
    <w:rsid w:val="00534AE3"/>
    <w:rsid w:val="00535343"/>
    <w:rsid w:val="0053553C"/>
    <w:rsid w:val="005359AE"/>
    <w:rsid w:val="0053675B"/>
    <w:rsid w:val="00536BC0"/>
    <w:rsid w:val="0053735F"/>
    <w:rsid w:val="0053761B"/>
    <w:rsid w:val="00537CAA"/>
    <w:rsid w:val="005412EE"/>
    <w:rsid w:val="0054215E"/>
    <w:rsid w:val="00543066"/>
    <w:rsid w:val="0054341D"/>
    <w:rsid w:val="00543480"/>
    <w:rsid w:val="00543572"/>
    <w:rsid w:val="0054366C"/>
    <w:rsid w:val="005442D4"/>
    <w:rsid w:val="005444FF"/>
    <w:rsid w:val="005449FD"/>
    <w:rsid w:val="005459A9"/>
    <w:rsid w:val="005460B5"/>
    <w:rsid w:val="00546636"/>
    <w:rsid w:val="00547108"/>
    <w:rsid w:val="00550125"/>
    <w:rsid w:val="00550D77"/>
    <w:rsid w:val="0055108A"/>
    <w:rsid w:val="00551618"/>
    <w:rsid w:val="0055172D"/>
    <w:rsid w:val="00551DF2"/>
    <w:rsid w:val="0055211C"/>
    <w:rsid w:val="00552538"/>
    <w:rsid w:val="00552597"/>
    <w:rsid w:val="00553D80"/>
    <w:rsid w:val="005546FD"/>
    <w:rsid w:val="00554D1F"/>
    <w:rsid w:val="0055592F"/>
    <w:rsid w:val="0055629D"/>
    <w:rsid w:val="00556762"/>
    <w:rsid w:val="00556897"/>
    <w:rsid w:val="005568DE"/>
    <w:rsid w:val="005568F2"/>
    <w:rsid w:val="0055799C"/>
    <w:rsid w:val="00557FF9"/>
    <w:rsid w:val="005606E5"/>
    <w:rsid w:val="00560E6C"/>
    <w:rsid w:val="00560E95"/>
    <w:rsid w:val="0056180D"/>
    <w:rsid w:val="0056333C"/>
    <w:rsid w:val="00563DDC"/>
    <w:rsid w:val="0056423E"/>
    <w:rsid w:val="00564295"/>
    <w:rsid w:val="00564B50"/>
    <w:rsid w:val="0056509D"/>
    <w:rsid w:val="00565A4F"/>
    <w:rsid w:val="00565C91"/>
    <w:rsid w:val="00566812"/>
    <w:rsid w:val="005678A0"/>
    <w:rsid w:val="00567921"/>
    <w:rsid w:val="00567AE8"/>
    <w:rsid w:val="0057025A"/>
    <w:rsid w:val="005713DC"/>
    <w:rsid w:val="00571BE6"/>
    <w:rsid w:val="00572CA7"/>
    <w:rsid w:val="00573852"/>
    <w:rsid w:val="00573983"/>
    <w:rsid w:val="00573C22"/>
    <w:rsid w:val="00574058"/>
    <w:rsid w:val="00574250"/>
    <w:rsid w:val="005749DB"/>
    <w:rsid w:val="00576283"/>
    <w:rsid w:val="00577793"/>
    <w:rsid w:val="005779A4"/>
    <w:rsid w:val="00577D4E"/>
    <w:rsid w:val="005800EA"/>
    <w:rsid w:val="005806AF"/>
    <w:rsid w:val="00583424"/>
    <w:rsid w:val="00583A14"/>
    <w:rsid w:val="00583EFF"/>
    <w:rsid w:val="005847AC"/>
    <w:rsid w:val="00584961"/>
    <w:rsid w:val="0058570D"/>
    <w:rsid w:val="00585C20"/>
    <w:rsid w:val="00585D0C"/>
    <w:rsid w:val="0059014B"/>
    <w:rsid w:val="00590B1D"/>
    <w:rsid w:val="0059124E"/>
    <w:rsid w:val="00591C0F"/>
    <w:rsid w:val="005922AA"/>
    <w:rsid w:val="005927B6"/>
    <w:rsid w:val="00592842"/>
    <w:rsid w:val="00593B88"/>
    <w:rsid w:val="005947B8"/>
    <w:rsid w:val="00595490"/>
    <w:rsid w:val="00595B5E"/>
    <w:rsid w:val="00596464"/>
    <w:rsid w:val="0059666E"/>
    <w:rsid w:val="005972C2"/>
    <w:rsid w:val="005A01E9"/>
    <w:rsid w:val="005A071C"/>
    <w:rsid w:val="005A0E55"/>
    <w:rsid w:val="005A1341"/>
    <w:rsid w:val="005A1725"/>
    <w:rsid w:val="005A21E0"/>
    <w:rsid w:val="005A2748"/>
    <w:rsid w:val="005A38B6"/>
    <w:rsid w:val="005A3F5B"/>
    <w:rsid w:val="005A4298"/>
    <w:rsid w:val="005A465B"/>
    <w:rsid w:val="005A515F"/>
    <w:rsid w:val="005B0791"/>
    <w:rsid w:val="005B087F"/>
    <w:rsid w:val="005B0EE7"/>
    <w:rsid w:val="005B1665"/>
    <w:rsid w:val="005B22D5"/>
    <w:rsid w:val="005B271E"/>
    <w:rsid w:val="005B4789"/>
    <w:rsid w:val="005B5236"/>
    <w:rsid w:val="005B5A28"/>
    <w:rsid w:val="005B65BD"/>
    <w:rsid w:val="005B6AF5"/>
    <w:rsid w:val="005B6F1D"/>
    <w:rsid w:val="005B72E5"/>
    <w:rsid w:val="005C035A"/>
    <w:rsid w:val="005C130C"/>
    <w:rsid w:val="005C2352"/>
    <w:rsid w:val="005C2432"/>
    <w:rsid w:val="005C2D0A"/>
    <w:rsid w:val="005C359C"/>
    <w:rsid w:val="005C4FC0"/>
    <w:rsid w:val="005C5D2E"/>
    <w:rsid w:val="005C6175"/>
    <w:rsid w:val="005C64C0"/>
    <w:rsid w:val="005C664F"/>
    <w:rsid w:val="005C6A21"/>
    <w:rsid w:val="005C6EBC"/>
    <w:rsid w:val="005C7128"/>
    <w:rsid w:val="005C7FCC"/>
    <w:rsid w:val="005D014E"/>
    <w:rsid w:val="005D0844"/>
    <w:rsid w:val="005D086C"/>
    <w:rsid w:val="005D19F9"/>
    <w:rsid w:val="005D1C9F"/>
    <w:rsid w:val="005D1FEF"/>
    <w:rsid w:val="005D3432"/>
    <w:rsid w:val="005D3979"/>
    <w:rsid w:val="005D3A1D"/>
    <w:rsid w:val="005D4DAA"/>
    <w:rsid w:val="005D4DC3"/>
    <w:rsid w:val="005D5B7B"/>
    <w:rsid w:val="005D6327"/>
    <w:rsid w:val="005D66F5"/>
    <w:rsid w:val="005D674A"/>
    <w:rsid w:val="005D67E4"/>
    <w:rsid w:val="005D68D3"/>
    <w:rsid w:val="005E07DB"/>
    <w:rsid w:val="005E1AEA"/>
    <w:rsid w:val="005E1D2D"/>
    <w:rsid w:val="005E2B1B"/>
    <w:rsid w:val="005E372B"/>
    <w:rsid w:val="005E41AF"/>
    <w:rsid w:val="005E47D8"/>
    <w:rsid w:val="005E5A5A"/>
    <w:rsid w:val="005E5ECF"/>
    <w:rsid w:val="005E6808"/>
    <w:rsid w:val="005E73F2"/>
    <w:rsid w:val="005E782E"/>
    <w:rsid w:val="005F022E"/>
    <w:rsid w:val="005F04EF"/>
    <w:rsid w:val="005F12C4"/>
    <w:rsid w:val="005F1E95"/>
    <w:rsid w:val="005F1F45"/>
    <w:rsid w:val="005F26AE"/>
    <w:rsid w:val="005F29AD"/>
    <w:rsid w:val="005F33E2"/>
    <w:rsid w:val="005F34EA"/>
    <w:rsid w:val="005F381F"/>
    <w:rsid w:val="005F68A3"/>
    <w:rsid w:val="005F6A11"/>
    <w:rsid w:val="006000D8"/>
    <w:rsid w:val="0060015A"/>
    <w:rsid w:val="00600180"/>
    <w:rsid w:val="00600F20"/>
    <w:rsid w:val="00602832"/>
    <w:rsid w:val="006037CC"/>
    <w:rsid w:val="0060387F"/>
    <w:rsid w:val="006039BE"/>
    <w:rsid w:val="0060410F"/>
    <w:rsid w:val="006051B6"/>
    <w:rsid w:val="006053E6"/>
    <w:rsid w:val="00605544"/>
    <w:rsid w:val="006055D3"/>
    <w:rsid w:val="00605626"/>
    <w:rsid w:val="0060591A"/>
    <w:rsid w:val="00605BDF"/>
    <w:rsid w:val="00606FBB"/>
    <w:rsid w:val="006071D8"/>
    <w:rsid w:val="006074FD"/>
    <w:rsid w:val="00607784"/>
    <w:rsid w:val="00607E91"/>
    <w:rsid w:val="006103E2"/>
    <w:rsid w:val="00610427"/>
    <w:rsid w:val="0061084C"/>
    <w:rsid w:val="00610B8A"/>
    <w:rsid w:val="00612227"/>
    <w:rsid w:val="0061254E"/>
    <w:rsid w:val="006136B9"/>
    <w:rsid w:val="00613743"/>
    <w:rsid w:val="00613F35"/>
    <w:rsid w:val="00613F66"/>
    <w:rsid w:val="006145B6"/>
    <w:rsid w:val="00615A67"/>
    <w:rsid w:val="00615B35"/>
    <w:rsid w:val="00616456"/>
    <w:rsid w:val="006166BB"/>
    <w:rsid w:val="00616C82"/>
    <w:rsid w:val="00617231"/>
    <w:rsid w:val="006172AB"/>
    <w:rsid w:val="00617733"/>
    <w:rsid w:val="00617B6B"/>
    <w:rsid w:val="00617BCA"/>
    <w:rsid w:val="00617CFB"/>
    <w:rsid w:val="00617FD3"/>
    <w:rsid w:val="00620923"/>
    <w:rsid w:val="00620CAA"/>
    <w:rsid w:val="00620CAB"/>
    <w:rsid w:val="00621050"/>
    <w:rsid w:val="00621FD1"/>
    <w:rsid w:val="00622627"/>
    <w:rsid w:val="006229E1"/>
    <w:rsid w:val="00622D92"/>
    <w:rsid w:val="00623031"/>
    <w:rsid w:val="0062365E"/>
    <w:rsid w:val="00623808"/>
    <w:rsid w:val="00623AB9"/>
    <w:rsid w:val="0062463D"/>
    <w:rsid w:val="00624C44"/>
    <w:rsid w:val="00625433"/>
    <w:rsid w:val="00625552"/>
    <w:rsid w:val="00626170"/>
    <w:rsid w:val="00626268"/>
    <w:rsid w:val="006267D7"/>
    <w:rsid w:val="00626BDC"/>
    <w:rsid w:val="00627763"/>
    <w:rsid w:val="0062785F"/>
    <w:rsid w:val="006326EE"/>
    <w:rsid w:val="00632C00"/>
    <w:rsid w:val="0063310C"/>
    <w:rsid w:val="006335EC"/>
    <w:rsid w:val="00633782"/>
    <w:rsid w:val="00633E7E"/>
    <w:rsid w:val="00634657"/>
    <w:rsid w:val="006347AE"/>
    <w:rsid w:val="00634C68"/>
    <w:rsid w:val="006352D1"/>
    <w:rsid w:val="00635E0A"/>
    <w:rsid w:val="00635E1F"/>
    <w:rsid w:val="00635E65"/>
    <w:rsid w:val="006373BF"/>
    <w:rsid w:val="00637482"/>
    <w:rsid w:val="00637BB1"/>
    <w:rsid w:val="00637C47"/>
    <w:rsid w:val="00637D6D"/>
    <w:rsid w:val="00640866"/>
    <w:rsid w:val="00640A96"/>
    <w:rsid w:val="00640A97"/>
    <w:rsid w:val="00640D04"/>
    <w:rsid w:val="00642341"/>
    <w:rsid w:val="0064280D"/>
    <w:rsid w:val="00642D01"/>
    <w:rsid w:val="0064363A"/>
    <w:rsid w:val="00643777"/>
    <w:rsid w:val="006444D5"/>
    <w:rsid w:val="00644C02"/>
    <w:rsid w:val="00644CA8"/>
    <w:rsid w:val="00645B54"/>
    <w:rsid w:val="00647902"/>
    <w:rsid w:val="00650B1B"/>
    <w:rsid w:val="00650F45"/>
    <w:rsid w:val="00651686"/>
    <w:rsid w:val="00652680"/>
    <w:rsid w:val="00653106"/>
    <w:rsid w:val="00653623"/>
    <w:rsid w:val="0065377D"/>
    <w:rsid w:val="00653D42"/>
    <w:rsid w:val="00653D4A"/>
    <w:rsid w:val="006546DB"/>
    <w:rsid w:val="00654F45"/>
    <w:rsid w:val="00655174"/>
    <w:rsid w:val="00655D96"/>
    <w:rsid w:val="0065637B"/>
    <w:rsid w:val="00656CDC"/>
    <w:rsid w:val="00656DCD"/>
    <w:rsid w:val="006575BA"/>
    <w:rsid w:val="0065775C"/>
    <w:rsid w:val="006603A5"/>
    <w:rsid w:val="00660689"/>
    <w:rsid w:val="00660C35"/>
    <w:rsid w:val="00662519"/>
    <w:rsid w:val="00662BD6"/>
    <w:rsid w:val="00662CE3"/>
    <w:rsid w:val="00662E1D"/>
    <w:rsid w:val="006631E9"/>
    <w:rsid w:val="006634AA"/>
    <w:rsid w:val="00663977"/>
    <w:rsid w:val="006639FA"/>
    <w:rsid w:val="006639FD"/>
    <w:rsid w:val="00663A8E"/>
    <w:rsid w:val="00663CA2"/>
    <w:rsid w:val="00664559"/>
    <w:rsid w:val="00664B4C"/>
    <w:rsid w:val="00665587"/>
    <w:rsid w:val="00665763"/>
    <w:rsid w:val="00666864"/>
    <w:rsid w:val="006668DF"/>
    <w:rsid w:val="006675E1"/>
    <w:rsid w:val="00667CB1"/>
    <w:rsid w:val="00667D87"/>
    <w:rsid w:val="00670319"/>
    <w:rsid w:val="00671027"/>
    <w:rsid w:val="00671148"/>
    <w:rsid w:val="00671166"/>
    <w:rsid w:val="00671334"/>
    <w:rsid w:val="00671CDA"/>
    <w:rsid w:val="0067223C"/>
    <w:rsid w:val="00672BEA"/>
    <w:rsid w:val="0067364D"/>
    <w:rsid w:val="006736EA"/>
    <w:rsid w:val="00674513"/>
    <w:rsid w:val="0067498D"/>
    <w:rsid w:val="00674B6C"/>
    <w:rsid w:val="00674B98"/>
    <w:rsid w:val="006759B2"/>
    <w:rsid w:val="00675AB1"/>
    <w:rsid w:val="00675CF1"/>
    <w:rsid w:val="0067659F"/>
    <w:rsid w:val="0067750E"/>
    <w:rsid w:val="006800AD"/>
    <w:rsid w:val="0068085B"/>
    <w:rsid w:val="006808F2"/>
    <w:rsid w:val="00680ECF"/>
    <w:rsid w:val="0068125C"/>
    <w:rsid w:val="00681471"/>
    <w:rsid w:val="00681D1A"/>
    <w:rsid w:val="00682945"/>
    <w:rsid w:val="006837C9"/>
    <w:rsid w:val="00683B6D"/>
    <w:rsid w:val="00684DD6"/>
    <w:rsid w:val="00685376"/>
    <w:rsid w:val="006853E4"/>
    <w:rsid w:val="00685F03"/>
    <w:rsid w:val="0068692E"/>
    <w:rsid w:val="00686A51"/>
    <w:rsid w:val="00686AAD"/>
    <w:rsid w:val="00686FD9"/>
    <w:rsid w:val="00687140"/>
    <w:rsid w:val="006902CA"/>
    <w:rsid w:val="006903FD"/>
    <w:rsid w:val="006910C3"/>
    <w:rsid w:val="006916C3"/>
    <w:rsid w:val="00692A2D"/>
    <w:rsid w:val="006933EE"/>
    <w:rsid w:val="00693507"/>
    <w:rsid w:val="00693674"/>
    <w:rsid w:val="0069402C"/>
    <w:rsid w:val="00694376"/>
    <w:rsid w:val="00694DCB"/>
    <w:rsid w:val="006952E8"/>
    <w:rsid w:val="00695586"/>
    <w:rsid w:val="006955DA"/>
    <w:rsid w:val="00695732"/>
    <w:rsid w:val="006965CF"/>
    <w:rsid w:val="00696D62"/>
    <w:rsid w:val="00696DDA"/>
    <w:rsid w:val="006973B3"/>
    <w:rsid w:val="0069745E"/>
    <w:rsid w:val="0069795B"/>
    <w:rsid w:val="00697A91"/>
    <w:rsid w:val="006A21E4"/>
    <w:rsid w:val="006A3919"/>
    <w:rsid w:val="006A3F0B"/>
    <w:rsid w:val="006A4769"/>
    <w:rsid w:val="006A55C8"/>
    <w:rsid w:val="006A6DC4"/>
    <w:rsid w:val="006A6E99"/>
    <w:rsid w:val="006A79BF"/>
    <w:rsid w:val="006B026F"/>
    <w:rsid w:val="006B0630"/>
    <w:rsid w:val="006B0810"/>
    <w:rsid w:val="006B0861"/>
    <w:rsid w:val="006B13D2"/>
    <w:rsid w:val="006B2318"/>
    <w:rsid w:val="006B2593"/>
    <w:rsid w:val="006B26FD"/>
    <w:rsid w:val="006B2B3E"/>
    <w:rsid w:val="006B3E99"/>
    <w:rsid w:val="006B3EC9"/>
    <w:rsid w:val="006B452F"/>
    <w:rsid w:val="006B4DE9"/>
    <w:rsid w:val="006B53B5"/>
    <w:rsid w:val="006B59B5"/>
    <w:rsid w:val="006B7861"/>
    <w:rsid w:val="006B7E5E"/>
    <w:rsid w:val="006C0C43"/>
    <w:rsid w:val="006C0F51"/>
    <w:rsid w:val="006C25B5"/>
    <w:rsid w:val="006C289A"/>
    <w:rsid w:val="006C28A4"/>
    <w:rsid w:val="006C30D0"/>
    <w:rsid w:val="006C35D7"/>
    <w:rsid w:val="006C4E7F"/>
    <w:rsid w:val="006C569F"/>
    <w:rsid w:val="006C62C6"/>
    <w:rsid w:val="006C6D75"/>
    <w:rsid w:val="006C6F68"/>
    <w:rsid w:val="006C7428"/>
    <w:rsid w:val="006C767E"/>
    <w:rsid w:val="006D0144"/>
    <w:rsid w:val="006D036D"/>
    <w:rsid w:val="006D12FE"/>
    <w:rsid w:val="006D1886"/>
    <w:rsid w:val="006D2B1D"/>
    <w:rsid w:val="006D2E80"/>
    <w:rsid w:val="006D3B43"/>
    <w:rsid w:val="006D571E"/>
    <w:rsid w:val="006D5AE3"/>
    <w:rsid w:val="006D5EA9"/>
    <w:rsid w:val="006D6ADC"/>
    <w:rsid w:val="006D7F2E"/>
    <w:rsid w:val="006E0D11"/>
    <w:rsid w:val="006E25DC"/>
    <w:rsid w:val="006E29BD"/>
    <w:rsid w:val="006E3E25"/>
    <w:rsid w:val="006E3FE7"/>
    <w:rsid w:val="006E422F"/>
    <w:rsid w:val="006E4451"/>
    <w:rsid w:val="006E461C"/>
    <w:rsid w:val="006E5EA6"/>
    <w:rsid w:val="006E5EB6"/>
    <w:rsid w:val="006E6059"/>
    <w:rsid w:val="006E60B5"/>
    <w:rsid w:val="006E76BB"/>
    <w:rsid w:val="006E7794"/>
    <w:rsid w:val="006E7828"/>
    <w:rsid w:val="006F0977"/>
    <w:rsid w:val="006F1220"/>
    <w:rsid w:val="006F1989"/>
    <w:rsid w:val="006F21EF"/>
    <w:rsid w:val="006F227C"/>
    <w:rsid w:val="006F23D7"/>
    <w:rsid w:val="006F2488"/>
    <w:rsid w:val="006F3DC2"/>
    <w:rsid w:val="006F3F10"/>
    <w:rsid w:val="006F45AB"/>
    <w:rsid w:val="006F529C"/>
    <w:rsid w:val="006F5AA3"/>
    <w:rsid w:val="006F5FE1"/>
    <w:rsid w:val="006F6399"/>
    <w:rsid w:val="006F6B20"/>
    <w:rsid w:val="006F79EC"/>
    <w:rsid w:val="006F7E83"/>
    <w:rsid w:val="007001FA"/>
    <w:rsid w:val="00700B96"/>
    <w:rsid w:val="00700D02"/>
    <w:rsid w:val="0070128B"/>
    <w:rsid w:val="00701AFD"/>
    <w:rsid w:val="00701B8E"/>
    <w:rsid w:val="007021E6"/>
    <w:rsid w:val="00702244"/>
    <w:rsid w:val="007022A5"/>
    <w:rsid w:val="0070251B"/>
    <w:rsid w:val="0070252D"/>
    <w:rsid w:val="007025E8"/>
    <w:rsid w:val="00702D4C"/>
    <w:rsid w:val="00702E2A"/>
    <w:rsid w:val="00703596"/>
    <w:rsid w:val="007038E8"/>
    <w:rsid w:val="00704A0E"/>
    <w:rsid w:val="00704B0E"/>
    <w:rsid w:val="0070556D"/>
    <w:rsid w:val="00705B89"/>
    <w:rsid w:val="00705DA2"/>
    <w:rsid w:val="007063FF"/>
    <w:rsid w:val="007064CB"/>
    <w:rsid w:val="007065DB"/>
    <w:rsid w:val="00706B30"/>
    <w:rsid w:val="007072BA"/>
    <w:rsid w:val="00707346"/>
    <w:rsid w:val="00707839"/>
    <w:rsid w:val="0071059C"/>
    <w:rsid w:val="00712F6E"/>
    <w:rsid w:val="00712F90"/>
    <w:rsid w:val="00713C52"/>
    <w:rsid w:val="0071584C"/>
    <w:rsid w:val="00715858"/>
    <w:rsid w:val="00715960"/>
    <w:rsid w:val="00715A7E"/>
    <w:rsid w:val="00716FAE"/>
    <w:rsid w:val="007175D2"/>
    <w:rsid w:val="007175F2"/>
    <w:rsid w:val="007201EB"/>
    <w:rsid w:val="007208E3"/>
    <w:rsid w:val="00721335"/>
    <w:rsid w:val="007214BC"/>
    <w:rsid w:val="007226C0"/>
    <w:rsid w:val="007228D0"/>
    <w:rsid w:val="00722BAE"/>
    <w:rsid w:val="00723D02"/>
    <w:rsid w:val="00723EF9"/>
    <w:rsid w:val="00724070"/>
    <w:rsid w:val="00725123"/>
    <w:rsid w:val="007255FF"/>
    <w:rsid w:val="007256AB"/>
    <w:rsid w:val="007257C7"/>
    <w:rsid w:val="00725F9C"/>
    <w:rsid w:val="00726325"/>
    <w:rsid w:val="00726B40"/>
    <w:rsid w:val="0073025D"/>
    <w:rsid w:val="007304A9"/>
    <w:rsid w:val="00730CCA"/>
    <w:rsid w:val="00730E9D"/>
    <w:rsid w:val="007313F0"/>
    <w:rsid w:val="0073257C"/>
    <w:rsid w:val="0073447B"/>
    <w:rsid w:val="00734CFE"/>
    <w:rsid w:val="00735644"/>
    <w:rsid w:val="00736AE8"/>
    <w:rsid w:val="00736E66"/>
    <w:rsid w:val="00737496"/>
    <w:rsid w:val="0073789A"/>
    <w:rsid w:val="00737F31"/>
    <w:rsid w:val="0074044C"/>
    <w:rsid w:val="00740A41"/>
    <w:rsid w:val="00742C89"/>
    <w:rsid w:val="00743804"/>
    <w:rsid w:val="007439D2"/>
    <w:rsid w:val="00744B5A"/>
    <w:rsid w:val="0074526C"/>
    <w:rsid w:val="00745797"/>
    <w:rsid w:val="00745C2B"/>
    <w:rsid w:val="00745D73"/>
    <w:rsid w:val="00746167"/>
    <w:rsid w:val="00746628"/>
    <w:rsid w:val="00746BD7"/>
    <w:rsid w:val="00746C2F"/>
    <w:rsid w:val="00747CC9"/>
    <w:rsid w:val="00747FEB"/>
    <w:rsid w:val="00750390"/>
    <w:rsid w:val="00750E74"/>
    <w:rsid w:val="00750F79"/>
    <w:rsid w:val="00751002"/>
    <w:rsid w:val="007510F0"/>
    <w:rsid w:val="00751186"/>
    <w:rsid w:val="0075170D"/>
    <w:rsid w:val="00751C52"/>
    <w:rsid w:val="0075234F"/>
    <w:rsid w:val="0075311B"/>
    <w:rsid w:val="00753602"/>
    <w:rsid w:val="00753C50"/>
    <w:rsid w:val="00753F1D"/>
    <w:rsid w:val="00753FA2"/>
    <w:rsid w:val="00754817"/>
    <w:rsid w:val="00754C59"/>
    <w:rsid w:val="0075634B"/>
    <w:rsid w:val="00756D8C"/>
    <w:rsid w:val="007570A4"/>
    <w:rsid w:val="0075762D"/>
    <w:rsid w:val="00757CA2"/>
    <w:rsid w:val="00760B9C"/>
    <w:rsid w:val="007632A0"/>
    <w:rsid w:val="0076342D"/>
    <w:rsid w:val="007637DC"/>
    <w:rsid w:val="0076394F"/>
    <w:rsid w:val="00763EE4"/>
    <w:rsid w:val="007660DA"/>
    <w:rsid w:val="00766369"/>
    <w:rsid w:val="00766391"/>
    <w:rsid w:val="007675C8"/>
    <w:rsid w:val="007675EC"/>
    <w:rsid w:val="00767E14"/>
    <w:rsid w:val="007704A9"/>
    <w:rsid w:val="007708DE"/>
    <w:rsid w:val="00771672"/>
    <w:rsid w:val="00771B74"/>
    <w:rsid w:val="007724CC"/>
    <w:rsid w:val="00772525"/>
    <w:rsid w:val="0077255B"/>
    <w:rsid w:val="00772D40"/>
    <w:rsid w:val="00772FC4"/>
    <w:rsid w:val="00773376"/>
    <w:rsid w:val="00773418"/>
    <w:rsid w:val="00773F30"/>
    <w:rsid w:val="00774434"/>
    <w:rsid w:val="0077467C"/>
    <w:rsid w:val="00776BEA"/>
    <w:rsid w:val="0077772F"/>
    <w:rsid w:val="0077796D"/>
    <w:rsid w:val="00777B1B"/>
    <w:rsid w:val="00777E85"/>
    <w:rsid w:val="00780293"/>
    <w:rsid w:val="0078034A"/>
    <w:rsid w:val="00780789"/>
    <w:rsid w:val="00781177"/>
    <w:rsid w:val="007815B3"/>
    <w:rsid w:val="00781B3A"/>
    <w:rsid w:val="007821E5"/>
    <w:rsid w:val="007824BF"/>
    <w:rsid w:val="007827BE"/>
    <w:rsid w:val="00782B16"/>
    <w:rsid w:val="00782C22"/>
    <w:rsid w:val="00784195"/>
    <w:rsid w:val="007864D2"/>
    <w:rsid w:val="00787BAD"/>
    <w:rsid w:val="00787E99"/>
    <w:rsid w:val="00790A06"/>
    <w:rsid w:val="00792685"/>
    <w:rsid w:val="00792C52"/>
    <w:rsid w:val="00793F04"/>
    <w:rsid w:val="00794188"/>
    <w:rsid w:val="00794A57"/>
    <w:rsid w:val="00795388"/>
    <w:rsid w:val="007954C4"/>
    <w:rsid w:val="00795555"/>
    <w:rsid w:val="00795E1B"/>
    <w:rsid w:val="0079685B"/>
    <w:rsid w:val="0079711A"/>
    <w:rsid w:val="00797159"/>
    <w:rsid w:val="00797D75"/>
    <w:rsid w:val="007A002B"/>
    <w:rsid w:val="007A0340"/>
    <w:rsid w:val="007A1BB9"/>
    <w:rsid w:val="007A1CE7"/>
    <w:rsid w:val="007A28E8"/>
    <w:rsid w:val="007A294C"/>
    <w:rsid w:val="007A355F"/>
    <w:rsid w:val="007A41A3"/>
    <w:rsid w:val="007A45B9"/>
    <w:rsid w:val="007A49F4"/>
    <w:rsid w:val="007A5837"/>
    <w:rsid w:val="007A59B6"/>
    <w:rsid w:val="007A5E05"/>
    <w:rsid w:val="007A61B8"/>
    <w:rsid w:val="007A7A10"/>
    <w:rsid w:val="007B0830"/>
    <w:rsid w:val="007B1446"/>
    <w:rsid w:val="007B1629"/>
    <w:rsid w:val="007B1816"/>
    <w:rsid w:val="007B1D56"/>
    <w:rsid w:val="007B2017"/>
    <w:rsid w:val="007B2096"/>
    <w:rsid w:val="007B335D"/>
    <w:rsid w:val="007B33F4"/>
    <w:rsid w:val="007B368B"/>
    <w:rsid w:val="007B382C"/>
    <w:rsid w:val="007B38B0"/>
    <w:rsid w:val="007B39DD"/>
    <w:rsid w:val="007B47DB"/>
    <w:rsid w:val="007B4927"/>
    <w:rsid w:val="007B4E9F"/>
    <w:rsid w:val="007B54C1"/>
    <w:rsid w:val="007B59E4"/>
    <w:rsid w:val="007B5BA1"/>
    <w:rsid w:val="007B6906"/>
    <w:rsid w:val="007B7DA9"/>
    <w:rsid w:val="007C0ABF"/>
    <w:rsid w:val="007C0F4F"/>
    <w:rsid w:val="007C1EBE"/>
    <w:rsid w:val="007C3967"/>
    <w:rsid w:val="007C3C78"/>
    <w:rsid w:val="007C4312"/>
    <w:rsid w:val="007C4442"/>
    <w:rsid w:val="007C44E1"/>
    <w:rsid w:val="007C472F"/>
    <w:rsid w:val="007C479C"/>
    <w:rsid w:val="007C55DC"/>
    <w:rsid w:val="007C648B"/>
    <w:rsid w:val="007C74AE"/>
    <w:rsid w:val="007C767C"/>
    <w:rsid w:val="007C7FDD"/>
    <w:rsid w:val="007D02B2"/>
    <w:rsid w:val="007D0743"/>
    <w:rsid w:val="007D0FE7"/>
    <w:rsid w:val="007D1237"/>
    <w:rsid w:val="007D27B3"/>
    <w:rsid w:val="007D3701"/>
    <w:rsid w:val="007D37E5"/>
    <w:rsid w:val="007D5C1A"/>
    <w:rsid w:val="007D62AA"/>
    <w:rsid w:val="007D6597"/>
    <w:rsid w:val="007D7272"/>
    <w:rsid w:val="007E016E"/>
    <w:rsid w:val="007E02E7"/>
    <w:rsid w:val="007E0845"/>
    <w:rsid w:val="007E097A"/>
    <w:rsid w:val="007E0BDC"/>
    <w:rsid w:val="007E122A"/>
    <w:rsid w:val="007E19D4"/>
    <w:rsid w:val="007E1A0C"/>
    <w:rsid w:val="007E2365"/>
    <w:rsid w:val="007E2C43"/>
    <w:rsid w:val="007E2D15"/>
    <w:rsid w:val="007E3679"/>
    <w:rsid w:val="007E42E9"/>
    <w:rsid w:val="007E451C"/>
    <w:rsid w:val="007E473C"/>
    <w:rsid w:val="007E48B2"/>
    <w:rsid w:val="007E5898"/>
    <w:rsid w:val="007E5AB0"/>
    <w:rsid w:val="007E6222"/>
    <w:rsid w:val="007E6B2E"/>
    <w:rsid w:val="007E771C"/>
    <w:rsid w:val="007E77AA"/>
    <w:rsid w:val="007E788C"/>
    <w:rsid w:val="007F05B1"/>
    <w:rsid w:val="007F06BF"/>
    <w:rsid w:val="007F085F"/>
    <w:rsid w:val="007F100E"/>
    <w:rsid w:val="007F19BA"/>
    <w:rsid w:val="007F22B0"/>
    <w:rsid w:val="007F238E"/>
    <w:rsid w:val="007F24B0"/>
    <w:rsid w:val="007F2A6C"/>
    <w:rsid w:val="007F35B8"/>
    <w:rsid w:val="007F3694"/>
    <w:rsid w:val="007F4049"/>
    <w:rsid w:val="007F4A69"/>
    <w:rsid w:val="007F4BA4"/>
    <w:rsid w:val="007F54D2"/>
    <w:rsid w:val="007F70D6"/>
    <w:rsid w:val="008010D8"/>
    <w:rsid w:val="008017ED"/>
    <w:rsid w:val="00801F4F"/>
    <w:rsid w:val="00802470"/>
    <w:rsid w:val="0080289B"/>
    <w:rsid w:val="00802947"/>
    <w:rsid w:val="008029A3"/>
    <w:rsid w:val="0080350B"/>
    <w:rsid w:val="00803B1D"/>
    <w:rsid w:val="00803EF9"/>
    <w:rsid w:val="008040B2"/>
    <w:rsid w:val="00804CB8"/>
    <w:rsid w:val="00804F09"/>
    <w:rsid w:val="00805989"/>
    <w:rsid w:val="00805FED"/>
    <w:rsid w:val="00806DDE"/>
    <w:rsid w:val="00810AB1"/>
    <w:rsid w:val="008116EC"/>
    <w:rsid w:val="00811771"/>
    <w:rsid w:val="00811BB7"/>
    <w:rsid w:val="008127AC"/>
    <w:rsid w:val="0081325E"/>
    <w:rsid w:val="008138FF"/>
    <w:rsid w:val="00813AD3"/>
    <w:rsid w:val="008141F6"/>
    <w:rsid w:val="0081455C"/>
    <w:rsid w:val="008159E5"/>
    <w:rsid w:val="00815DAB"/>
    <w:rsid w:val="00815EAD"/>
    <w:rsid w:val="008163FC"/>
    <w:rsid w:val="008169B1"/>
    <w:rsid w:val="0081794A"/>
    <w:rsid w:val="008203DD"/>
    <w:rsid w:val="00820E98"/>
    <w:rsid w:val="0082109F"/>
    <w:rsid w:val="008211C4"/>
    <w:rsid w:val="0082167D"/>
    <w:rsid w:val="00822851"/>
    <w:rsid w:val="00823DA7"/>
    <w:rsid w:val="00825455"/>
    <w:rsid w:val="00825876"/>
    <w:rsid w:val="00825A8E"/>
    <w:rsid w:val="00825B56"/>
    <w:rsid w:val="00825E98"/>
    <w:rsid w:val="00826AD7"/>
    <w:rsid w:val="00826AFB"/>
    <w:rsid w:val="00827274"/>
    <w:rsid w:val="0082740E"/>
    <w:rsid w:val="008314BB"/>
    <w:rsid w:val="008318BA"/>
    <w:rsid w:val="00831D08"/>
    <w:rsid w:val="008325F3"/>
    <w:rsid w:val="00832CDC"/>
    <w:rsid w:val="0083320D"/>
    <w:rsid w:val="008332D0"/>
    <w:rsid w:val="00833759"/>
    <w:rsid w:val="00833F3F"/>
    <w:rsid w:val="00833F50"/>
    <w:rsid w:val="008342A3"/>
    <w:rsid w:val="008349A2"/>
    <w:rsid w:val="00834A21"/>
    <w:rsid w:val="00834C45"/>
    <w:rsid w:val="00835289"/>
    <w:rsid w:val="00835BFA"/>
    <w:rsid w:val="00835E68"/>
    <w:rsid w:val="00835F6E"/>
    <w:rsid w:val="008360AA"/>
    <w:rsid w:val="008363DF"/>
    <w:rsid w:val="00836730"/>
    <w:rsid w:val="00837528"/>
    <w:rsid w:val="008405E9"/>
    <w:rsid w:val="008407DB"/>
    <w:rsid w:val="00841427"/>
    <w:rsid w:val="00841EEC"/>
    <w:rsid w:val="008420A1"/>
    <w:rsid w:val="00842DE7"/>
    <w:rsid w:val="00842F45"/>
    <w:rsid w:val="00844C17"/>
    <w:rsid w:val="00844C6A"/>
    <w:rsid w:val="00844D6B"/>
    <w:rsid w:val="00845215"/>
    <w:rsid w:val="00845C6F"/>
    <w:rsid w:val="0084602E"/>
    <w:rsid w:val="00846104"/>
    <w:rsid w:val="0084636D"/>
    <w:rsid w:val="00846D20"/>
    <w:rsid w:val="00846F10"/>
    <w:rsid w:val="00847545"/>
    <w:rsid w:val="00850815"/>
    <w:rsid w:val="00851987"/>
    <w:rsid w:val="008527CA"/>
    <w:rsid w:val="008532BB"/>
    <w:rsid w:val="008532EB"/>
    <w:rsid w:val="00853C4B"/>
    <w:rsid w:val="0085432F"/>
    <w:rsid w:val="00855194"/>
    <w:rsid w:val="0085619E"/>
    <w:rsid w:val="0085637B"/>
    <w:rsid w:val="008564CC"/>
    <w:rsid w:val="00856E65"/>
    <w:rsid w:val="008571FC"/>
    <w:rsid w:val="008572C4"/>
    <w:rsid w:val="00857459"/>
    <w:rsid w:val="00857FEA"/>
    <w:rsid w:val="008604D1"/>
    <w:rsid w:val="00860E72"/>
    <w:rsid w:val="0086102F"/>
    <w:rsid w:val="00861218"/>
    <w:rsid w:val="008618E5"/>
    <w:rsid w:val="00862013"/>
    <w:rsid w:val="008623BD"/>
    <w:rsid w:val="008626F4"/>
    <w:rsid w:val="008628CF"/>
    <w:rsid w:val="00862D9E"/>
    <w:rsid w:val="008640FB"/>
    <w:rsid w:val="00864539"/>
    <w:rsid w:val="00865D65"/>
    <w:rsid w:val="0086724F"/>
    <w:rsid w:val="00867330"/>
    <w:rsid w:val="00867BE6"/>
    <w:rsid w:val="00871C62"/>
    <w:rsid w:val="00872200"/>
    <w:rsid w:val="0087224F"/>
    <w:rsid w:val="008731C0"/>
    <w:rsid w:val="00874450"/>
    <w:rsid w:val="0087451A"/>
    <w:rsid w:val="0087507C"/>
    <w:rsid w:val="008753D6"/>
    <w:rsid w:val="0087556A"/>
    <w:rsid w:val="00875B1A"/>
    <w:rsid w:val="00875B4D"/>
    <w:rsid w:val="00875FB7"/>
    <w:rsid w:val="00876EDE"/>
    <w:rsid w:val="00880DD2"/>
    <w:rsid w:val="00881AF7"/>
    <w:rsid w:val="008820B4"/>
    <w:rsid w:val="00882B50"/>
    <w:rsid w:val="00882CE9"/>
    <w:rsid w:val="00883A61"/>
    <w:rsid w:val="00883F89"/>
    <w:rsid w:val="008841D4"/>
    <w:rsid w:val="00884396"/>
    <w:rsid w:val="00884BDA"/>
    <w:rsid w:val="0088603F"/>
    <w:rsid w:val="00886730"/>
    <w:rsid w:val="0088760E"/>
    <w:rsid w:val="0088762F"/>
    <w:rsid w:val="00887D21"/>
    <w:rsid w:val="00890A58"/>
    <w:rsid w:val="00891A1F"/>
    <w:rsid w:val="00891BCD"/>
    <w:rsid w:val="00892ABB"/>
    <w:rsid w:val="00892F5A"/>
    <w:rsid w:val="00893438"/>
    <w:rsid w:val="00893A7E"/>
    <w:rsid w:val="008945E2"/>
    <w:rsid w:val="00894C71"/>
    <w:rsid w:val="008953DF"/>
    <w:rsid w:val="0089609E"/>
    <w:rsid w:val="0089625E"/>
    <w:rsid w:val="00896A8D"/>
    <w:rsid w:val="00897744"/>
    <w:rsid w:val="00897F3D"/>
    <w:rsid w:val="008A06A2"/>
    <w:rsid w:val="008A09E6"/>
    <w:rsid w:val="008A24AE"/>
    <w:rsid w:val="008A2878"/>
    <w:rsid w:val="008A4373"/>
    <w:rsid w:val="008A4840"/>
    <w:rsid w:val="008A4DB2"/>
    <w:rsid w:val="008A5000"/>
    <w:rsid w:val="008A515C"/>
    <w:rsid w:val="008A53D7"/>
    <w:rsid w:val="008A5E12"/>
    <w:rsid w:val="008A63B0"/>
    <w:rsid w:val="008A6C36"/>
    <w:rsid w:val="008A6CAB"/>
    <w:rsid w:val="008A6D26"/>
    <w:rsid w:val="008A7DEF"/>
    <w:rsid w:val="008B06E3"/>
    <w:rsid w:val="008B0E12"/>
    <w:rsid w:val="008B0E15"/>
    <w:rsid w:val="008B1BFA"/>
    <w:rsid w:val="008B32B8"/>
    <w:rsid w:val="008B3A84"/>
    <w:rsid w:val="008B3C34"/>
    <w:rsid w:val="008B48A3"/>
    <w:rsid w:val="008B5383"/>
    <w:rsid w:val="008B580D"/>
    <w:rsid w:val="008B6F26"/>
    <w:rsid w:val="008C0231"/>
    <w:rsid w:val="008C04B6"/>
    <w:rsid w:val="008C10E5"/>
    <w:rsid w:val="008C199F"/>
    <w:rsid w:val="008C2146"/>
    <w:rsid w:val="008C2EBB"/>
    <w:rsid w:val="008C3E9B"/>
    <w:rsid w:val="008C4C35"/>
    <w:rsid w:val="008C74B5"/>
    <w:rsid w:val="008D02C4"/>
    <w:rsid w:val="008D0A39"/>
    <w:rsid w:val="008D0A90"/>
    <w:rsid w:val="008D1774"/>
    <w:rsid w:val="008D1DCA"/>
    <w:rsid w:val="008D3372"/>
    <w:rsid w:val="008D3833"/>
    <w:rsid w:val="008D404D"/>
    <w:rsid w:val="008D476A"/>
    <w:rsid w:val="008D5C4B"/>
    <w:rsid w:val="008D6057"/>
    <w:rsid w:val="008D6661"/>
    <w:rsid w:val="008D73B9"/>
    <w:rsid w:val="008D7C8B"/>
    <w:rsid w:val="008E0448"/>
    <w:rsid w:val="008E0AC1"/>
    <w:rsid w:val="008E0C10"/>
    <w:rsid w:val="008E19D2"/>
    <w:rsid w:val="008E2122"/>
    <w:rsid w:val="008E38B0"/>
    <w:rsid w:val="008E5099"/>
    <w:rsid w:val="008E5810"/>
    <w:rsid w:val="008E58C1"/>
    <w:rsid w:val="008E65A2"/>
    <w:rsid w:val="008F0141"/>
    <w:rsid w:val="008F0C8B"/>
    <w:rsid w:val="008F10BE"/>
    <w:rsid w:val="008F23CD"/>
    <w:rsid w:val="008F2A09"/>
    <w:rsid w:val="008F2B0D"/>
    <w:rsid w:val="008F2EB3"/>
    <w:rsid w:val="008F3A80"/>
    <w:rsid w:val="008F3EBD"/>
    <w:rsid w:val="008F4256"/>
    <w:rsid w:val="008F5218"/>
    <w:rsid w:val="008F5385"/>
    <w:rsid w:val="008F5566"/>
    <w:rsid w:val="008F5601"/>
    <w:rsid w:val="008F5715"/>
    <w:rsid w:val="008F5909"/>
    <w:rsid w:val="008F77C5"/>
    <w:rsid w:val="008F784D"/>
    <w:rsid w:val="008F7CE5"/>
    <w:rsid w:val="0090046C"/>
    <w:rsid w:val="00901255"/>
    <w:rsid w:val="0090136D"/>
    <w:rsid w:val="00901624"/>
    <w:rsid w:val="0090253F"/>
    <w:rsid w:val="0090256E"/>
    <w:rsid w:val="00902CC7"/>
    <w:rsid w:val="0090390F"/>
    <w:rsid w:val="00903AF5"/>
    <w:rsid w:val="00905DF0"/>
    <w:rsid w:val="009062D9"/>
    <w:rsid w:val="009062E6"/>
    <w:rsid w:val="00906633"/>
    <w:rsid w:val="00906765"/>
    <w:rsid w:val="009068FD"/>
    <w:rsid w:val="0090795D"/>
    <w:rsid w:val="00907C36"/>
    <w:rsid w:val="00907C7B"/>
    <w:rsid w:val="00910051"/>
    <w:rsid w:val="00910FBD"/>
    <w:rsid w:val="0091162B"/>
    <w:rsid w:val="00912D0E"/>
    <w:rsid w:val="009136BE"/>
    <w:rsid w:val="009136EB"/>
    <w:rsid w:val="00913974"/>
    <w:rsid w:val="00913BF0"/>
    <w:rsid w:val="00914149"/>
    <w:rsid w:val="009141A5"/>
    <w:rsid w:val="009145AE"/>
    <w:rsid w:val="00914704"/>
    <w:rsid w:val="0091480E"/>
    <w:rsid w:val="0091523D"/>
    <w:rsid w:val="00916012"/>
    <w:rsid w:val="00916DF2"/>
    <w:rsid w:val="00917647"/>
    <w:rsid w:val="00917CD0"/>
    <w:rsid w:val="00920B48"/>
    <w:rsid w:val="00920B8A"/>
    <w:rsid w:val="0092102D"/>
    <w:rsid w:val="009219A4"/>
    <w:rsid w:val="00921B49"/>
    <w:rsid w:val="0092220E"/>
    <w:rsid w:val="00922879"/>
    <w:rsid w:val="00924307"/>
    <w:rsid w:val="00925677"/>
    <w:rsid w:val="00925778"/>
    <w:rsid w:val="009258B6"/>
    <w:rsid w:val="009259D5"/>
    <w:rsid w:val="00925D92"/>
    <w:rsid w:val="0092639C"/>
    <w:rsid w:val="009267D0"/>
    <w:rsid w:val="009268EB"/>
    <w:rsid w:val="00926C0E"/>
    <w:rsid w:val="00926CE1"/>
    <w:rsid w:val="00926EDC"/>
    <w:rsid w:val="0093017F"/>
    <w:rsid w:val="00930B76"/>
    <w:rsid w:val="00930F0B"/>
    <w:rsid w:val="00931512"/>
    <w:rsid w:val="00931558"/>
    <w:rsid w:val="00931622"/>
    <w:rsid w:val="00931F07"/>
    <w:rsid w:val="00933BFF"/>
    <w:rsid w:val="00933D00"/>
    <w:rsid w:val="0093704D"/>
    <w:rsid w:val="009403A9"/>
    <w:rsid w:val="00940638"/>
    <w:rsid w:val="00941C05"/>
    <w:rsid w:val="00941C7F"/>
    <w:rsid w:val="00942123"/>
    <w:rsid w:val="009426D2"/>
    <w:rsid w:val="0094323E"/>
    <w:rsid w:val="00943345"/>
    <w:rsid w:val="00945376"/>
    <w:rsid w:val="009468E6"/>
    <w:rsid w:val="00946B78"/>
    <w:rsid w:val="00946C63"/>
    <w:rsid w:val="00947149"/>
    <w:rsid w:val="00947B60"/>
    <w:rsid w:val="00947CF1"/>
    <w:rsid w:val="0095002F"/>
    <w:rsid w:val="00950304"/>
    <w:rsid w:val="00950D46"/>
    <w:rsid w:val="00951599"/>
    <w:rsid w:val="00951D24"/>
    <w:rsid w:val="00951D5F"/>
    <w:rsid w:val="009523A6"/>
    <w:rsid w:val="0095300E"/>
    <w:rsid w:val="00953067"/>
    <w:rsid w:val="0095329D"/>
    <w:rsid w:val="0095378F"/>
    <w:rsid w:val="00954259"/>
    <w:rsid w:val="0095448D"/>
    <w:rsid w:val="00954954"/>
    <w:rsid w:val="009552DB"/>
    <w:rsid w:val="009555D0"/>
    <w:rsid w:val="009557E1"/>
    <w:rsid w:val="0095590C"/>
    <w:rsid w:val="00956C97"/>
    <w:rsid w:val="00956CDA"/>
    <w:rsid w:val="00956D14"/>
    <w:rsid w:val="009601BF"/>
    <w:rsid w:val="00960FF8"/>
    <w:rsid w:val="00961D4A"/>
    <w:rsid w:val="00961F69"/>
    <w:rsid w:val="0096273F"/>
    <w:rsid w:val="00962A9C"/>
    <w:rsid w:val="009632E3"/>
    <w:rsid w:val="009646D0"/>
    <w:rsid w:val="009646F9"/>
    <w:rsid w:val="0096491E"/>
    <w:rsid w:val="00965447"/>
    <w:rsid w:val="009655C6"/>
    <w:rsid w:val="0096653A"/>
    <w:rsid w:val="00966CC2"/>
    <w:rsid w:val="009675D6"/>
    <w:rsid w:val="009676A1"/>
    <w:rsid w:val="00967A8C"/>
    <w:rsid w:val="00967E2E"/>
    <w:rsid w:val="009701D0"/>
    <w:rsid w:val="009707D2"/>
    <w:rsid w:val="00970F3B"/>
    <w:rsid w:val="009710F3"/>
    <w:rsid w:val="00971309"/>
    <w:rsid w:val="009718C6"/>
    <w:rsid w:val="009723C8"/>
    <w:rsid w:val="0097265A"/>
    <w:rsid w:val="00973BBB"/>
    <w:rsid w:val="00973BC2"/>
    <w:rsid w:val="009745F9"/>
    <w:rsid w:val="00975D7B"/>
    <w:rsid w:val="0097623A"/>
    <w:rsid w:val="00976350"/>
    <w:rsid w:val="00976995"/>
    <w:rsid w:val="009769DB"/>
    <w:rsid w:val="009770BF"/>
    <w:rsid w:val="009775DF"/>
    <w:rsid w:val="00977686"/>
    <w:rsid w:val="00977E95"/>
    <w:rsid w:val="00977E97"/>
    <w:rsid w:val="0098009D"/>
    <w:rsid w:val="00980361"/>
    <w:rsid w:val="00980A52"/>
    <w:rsid w:val="009829A8"/>
    <w:rsid w:val="00982A3F"/>
    <w:rsid w:val="00982A4B"/>
    <w:rsid w:val="0098316F"/>
    <w:rsid w:val="00983220"/>
    <w:rsid w:val="009836CB"/>
    <w:rsid w:val="009846E3"/>
    <w:rsid w:val="00984D2D"/>
    <w:rsid w:val="00984FF1"/>
    <w:rsid w:val="009857D1"/>
    <w:rsid w:val="0098632F"/>
    <w:rsid w:val="009863D0"/>
    <w:rsid w:val="0098667F"/>
    <w:rsid w:val="00986B2B"/>
    <w:rsid w:val="00986B94"/>
    <w:rsid w:val="00990343"/>
    <w:rsid w:val="009904AD"/>
    <w:rsid w:val="00990553"/>
    <w:rsid w:val="009907FE"/>
    <w:rsid w:val="0099094D"/>
    <w:rsid w:val="00990A71"/>
    <w:rsid w:val="00991008"/>
    <w:rsid w:val="009917F1"/>
    <w:rsid w:val="00991A4D"/>
    <w:rsid w:val="009923D7"/>
    <w:rsid w:val="0099250A"/>
    <w:rsid w:val="00992562"/>
    <w:rsid w:val="00992694"/>
    <w:rsid w:val="00992A9B"/>
    <w:rsid w:val="00992E93"/>
    <w:rsid w:val="00992FF1"/>
    <w:rsid w:val="009930E2"/>
    <w:rsid w:val="0099335B"/>
    <w:rsid w:val="00993C72"/>
    <w:rsid w:val="00993E9E"/>
    <w:rsid w:val="00993F4C"/>
    <w:rsid w:val="00995103"/>
    <w:rsid w:val="00995192"/>
    <w:rsid w:val="0099550C"/>
    <w:rsid w:val="009959BC"/>
    <w:rsid w:val="009960AC"/>
    <w:rsid w:val="00996DDB"/>
    <w:rsid w:val="0099771A"/>
    <w:rsid w:val="00997CD4"/>
    <w:rsid w:val="00997F90"/>
    <w:rsid w:val="009A018E"/>
    <w:rsid w:val="009A0C03"/>
    <w:rsid w:val="009A0CD1"/>
    <w:rsid w:val="009A1D95"/>
    <w:rsid w:val="009A26F5"/>
    <w:rsid w:val="009A32FD"/>
    <w:rsid w:val="009A3A7F"/>
    <w:rsid w:val="009A3B3F"/>
    <w:rsid w:val="009A4345"/>
    <w:rsid w:val="009A4BAC"/>
    <w:rsid w:val="009A4C2C"/>
    <w:rsid w:val="009A5C02"/>
    <w:rsid w:val="009A6D99"/>
    <w:rsid w:val="009A7A9E"/>
    <w:rsid w:val="009A7C30"/>
    <w:rsid w:val="009B04C4"/>
    <w:rsid w:val="009B0A62"/>
    <w:rsid w:val="009B0BD6"/>
    <w:rsid w:val="009B10B6"/>
    <w:rsid w:val="009B19BD"/>
    <w:rsid w:val="009B24FF"/>
    <w:rsid w:val="009B2B26"/>
    <w:rsid w:val="009B36D1"/>
    <w:rsid w:val="009B3983"/>
    <w:rsid w:val="009B5C92"/>
    <w:rsid w:val="009B5D67"/>
    <w:rsid w:val="009B6133"/>
    <w:rsid w:val="009B6F80"/>
    <w:rsid w:val="009B70CA"/>
    <w:rsid w:val="009B7B3E"/>
    <w:rsid w:val="009B7F4F"/>
    <w:rsid w:val="009C0585"/>
    <w:rsid w:val="009C0A3E"/>
    <w:rsid w:val="009C0ED9"/>
    <w:rsid w:val="009C15DF"/>
    <w:rsid w:val="009C16AE"/>
    <w:rsid w:val="009C1EE2"/>
    <w:rsid w:val="009C2486"/>
    <w:rsid w:val="009C28CF"/>
    <w:rsid w:val="009C3021"/>
    <w:rsid w:val="009C33C4"/>
    <w:rsid w:val="009C395D"/>
    <w:rsid w:val="009C41A1"/>
    <w:rsid w:val="009C4DA9"/>
    <w:rsid w:val="009C5381"/>
    <w:rsid w:val="009C6D64"/>
    <w:rsid w:val="009D0297"/>
    <w:rsid w:val="009D16B7"/>
    <w:rsid w:val="009D1721"/>
    <w:rsid w:val="009D2273"/>
    <w:rsid w:val="009D2489"/>
    <w:rsid w:val="009D40A7"/>
    <w:rsid w:val="009D4A6A"/>
    <w:rsid w:val="009D6109"/>
    <w:rsid w:val="009D6C58"/>
    <w:rsid w:val="009D6D38"/>
    <w:rsid w:val="009D70B4"/>
    <w:rsid w:val="009E0082"/>
    <w:rsid w:val="009E0388"/>
    <w:rsid w:val="009E264A"/>
    <w:rsid w:val="009E2EDC"/>
    <w:rsid w:val="009E30D8"/>
    <w:rsid w:val="009E30FC"/>
    <w:rsid w:val="009E3376"/>
    <w:rsid w:val="009E3937"/>
    <w:rsid w:val="009E49FA"/>
    <w:rsid w:val="009E4E44"/>
    <w:rsid w:val="009E69BF"/>
    <w:rsid w:val="009E6B47"/>
    <w:rsid w:val="009E7185"/>
    <w:rsid w:val="009E758E"/>
    <w:rsid w:val="009E7E8C"/>
    <w:rsid w:val="009E7EBF"/>
    <w:rsid w:val="009F071C"/>
    <w:rsid w:val="009F0775"/>
    <w:rsid w:val="009F0E92"/>
    <w:rsid w:val="009F156D"/>
    <w:rsid w:val="009F1E7F"/>
    <w:rsid w:val="009F23EB"/>
    <w:rsid w:val="009F2B4D"/>
    <w:rsid w:val="009F300E"/>
    <w:rsid w:val="009F314B"/>
    <w:rsid w:val="009F3B8A"/>
    <w:rsid w:val="009F3EE7"/>
    <w:rsid w:val="009F4476"/>
    <w:rsid w:val="009F4480"/>
    <w:rsid w:val="009F6D99"/>
    <w:rsid w:val="009F72EF"/>
    <w:rsid w:val="009F764C"/>
    <w:rsid w:val="009F7683"/>
    <w:rsid w:val="009F76D8"/>
    <w:rsid w:val="009F7D30"/>
    <w:rsid w:val="009F7F39"/>
    <w:rsid w:val="00A018F0"/>
    <w:rsid w:val="00A021FC"/>
    <w:rsid w:val="00A02859"/>
    <w:rsid w:val="00A031A1"/>
    <w:rsid w:val="00A03F4C"/>
    <w:rsid w:val="00A0455A"/>
    <w:rsid w:val="00A04880"/>
    <w:rsid w:val="00A04D01"/>
    <w:rsid w:val="00A05F82"/>
    <w:rsid w:val="00A05FDD"/>
    <w:rsid w:val="00A061CC"/>
    <w:rsid w:val="00A0663F"/>
    <w:rsid w:val="00A06CD1"/>
    <w:rsid w:val="00A07E15"/>
    <w:rsid w:val="00A07E6C"/>
    <w:rsid w:val="00A10259"/>
    <w:rsid w:val="00A106AB"/>
    <w:rsid w:val="00A10773"/>
    <w:rsid w:val="00A108BF"/>
    <w:rsid w:val="00A1161C"/>
    <w:rsid w:val="00A116BB"/>
    <w:rsid w:val="00A12239"/>
    <w:rsid w:val="00A12447"/>
    <w:rsid w:val="00A134B1"/>
    <w:rsid w:val="00A13EAD"/>
    <w:rsid w:val="00A142BC"/>
    <w:rsid w:val="00A1435A"/>
    <w:rsid w:val="00A14947"/>
    <w:rsid w:val="00A15166"/>
    <w:rsid w:val="00A15EBF"/>
    <w:rsid w:val="00A1678A"/>
    <w:rsid w:val="00A169FD"/>
    <w:rsid w:val="00A16AAF"/>
    <w:rsid w:val="00A16E61"/>
    <w:rsid w:val="00A1703F"/>
    <w:rsid w:val="00A17183"/>
    <w:rsid w:val="00A21E5C"/>
    <w:rsid w:val="00A221F4"/>
    <w:rsid w:val="00A223B2"/>
    <w:rsid w:val="00A22EC9"/>
    <w:rsid w:val="00A24104"/>
    <w:rsid w:val="00A24546"/>
    <w:rsid w:val="00A24726"/>
    <w:rsid w:val="00A25231"/>
    <w:rsid w:val="00A2539F"/>
    <w:rsid w:val="00A25832"/>
    <w:rsid w:val="00A25BEE"/>
    <w:rsid w:val="00A25C10"/>
    <w:rsid w:val="00A26730"/>
    <w:rsid w:val="00A27011"/>
    <w:rsid w:val="00A272B2"/>
    <w:rsid w:val="00A30296"/>
    <w:rsid w:val="00A30537"/>
    <w:rsid w:val="00A314F5"/>
    <w:rsid w:val="00A321DF"/>
    <w:rsid w:val="00A32652"/>
    <w:rsid w:val="00A337C0"/>
    <w:rsid w:val="00A33DDB"/>
    <w:rsid w:val="00A33F36"/>
    <w:rsid w:val="00A343B8"/>
    <w:rsid w:val="00A348D9"/>
    <w:rsid w:val="00A34B73"/>
    <w:rsid w:val="00A34FCE"/>
    <w:rsid w:val="00A35BF5"/>
    <w:rsid w:val="00A36422"/>
    <w:rsid w:val="00A36E40"/>
    <w:rsid w:val="00A37C2D"/>
    <w:rsid w:val="00A4106A"/>
    <w:rsid w:val="00A41390"/>
    <w:rsid w:val="00A4143D"/>
    <w:rsid w:val="00A421F5"/>
    <w:rsid w:val="00A4225E"/>
    <w:rsid w:val="00A42581"/>
    <w:rsid w:val="00A42AA1"/>
    <w:rsid w:val="00A42F94"/>
    <w:rsid w:val="00A433ED"/>
    <w:rsid w:val="00A43DB4"/>
    <w:rsid w:val="00A44A17"/>
    <w:rsid w:val="00A44EE5"/>
    <w:rsid w:val="00A453F2"/>
    <w:rsid w:val="00A45889"/>
    <w:rsid w:val="00A46657"/>
    <w:rsid w:val="00A46F8A"/>
    <w:rsid w:val="00A4762D"/>
    <w:rsid w:val="00A47757"/>
    <w:rsid w:val="00A47917"/>
    <w:rsid w:val="00A47D76"/>
    <w:rsid w:val="00A47E78"/>
    <w:rsid w:val="00A50545"/>
    <w:rsid w:val="00A50656"/>
    <w:rsid w:val="00A50C34"/>
    <w:rsid w:val="00A51216"/>
    <w:rsid w:val="00A5203A"/>
    <w:rsid w:val="00A5235A"/>
    <w:rsid w:val="00A52D98"/>
    <w:rsid w:val="00A5332D"/>
    <w:rsid w:val="00A537C8"/>
    <w:rsid w:val="00A54074"/>
    <w:rsid w:val="00A54096"/>
    <w:rsid w:val="00A54558"/>
    <w:rsid w:val="00A548E6"/>
    <w:rsid w:val="00A54AF0"/>
    <w:rsid w:val="00A55D5D"/>
    <w:rsid w:val="00A55DD0"/>
    <w:rsid w:val="00A56D80"/>
    <w:rsid w:val="00A56D88"/>
    <w:rsid w:val="00A57767"/>
    <w:rsid w:val="00A57DE3"/>
    <w:rsid w:val="00A60195"/>
    <w:rsid w:val="00A616E3"/>
    <w:rsid w:val="00A62916"/>
    <w:rsid w:val="00A62DDF"/>
    <w:rsid w:val="00A62F1C"/>
    <w:rsid w:val="00A63B3E"/>
    <w:rsid w:val="00A63BA7"/>
    <w:rsid w:val="00A64845"/>
    <w:rsid w:val="00A64B78"/>
    <w:rsid w:val="00A64EB3"/>
    <w:rsid w:val="00A651BE"/>
    <w:rsid w:val="00A663C0"/>
    <w:rsid w:val="00A66E88"/>
    <w:rsid w:val="00A6731E"/>
    <w:rsid w:val="00A675BB"/>
    <w:rsid w:val="00A6782D"/>
    <w:rsid w:val="00A67AB8"/>
    <w:rsid w:val="00A67C4B"/>
    <w:rsid w:val="00A67C6D"/>
    <w:rsid w:val="00A71784"/>
    <w:rsid w:val="00A71F72"/>
    <w:rsid w:val="00A7263F"/>
    <w:rsid w:val="00A73D45"/>
    <w:rsid w:val="00A73DF9"/>
    <w:rsid w:val="00A74A66"/>
    <w:rsid w:val="00A751F8"/>
    <w:rsid w:val="00A75A31"/>
    <w:rsid w:val="00A75BDE"/>
    <w:rsid w:val="00A75C67"/>
    <w:rsid w:val="00A75DD1"/>
    <w:rsid w:val="00A75F11"/>
    <w:rsid w:val="00A75F1E"/>
    <w:rsid w:val="00A75F67"/>
    <w:rsid w:val="00A765FF"/>
    <w:rsid w:val="00A76657"/>
    <w:rsid w:val="00A76A7D"/>
    <w:rsid w:val="00A76D13"/>
    <w:rsid w:val="00A779B1"/>
    <w:rsid w:val="00A77A81"/>
    <w:rsid w:val="00A804B6"/>
    <w:rsid w:val="00A80D14"/>
    <w:rsid w:val="00A8115F"/>
    <w:rsid w:val="00A81361"/>
    <w:rsid w:val="00A81B06"/>
    <w:rsid w:val="00A81E4B"/>
    <w:rsid w:val="00A82024"/>
    <w:rsid w:val="00A825E8"/>
    <w:rsid w:val="00A834A9"/>
    <w:rsid w:val="00A83B90"/>
    <w:rsid w:val="00A848BE"/>
    <w:rsid w:val="00A84AED"/>
    <w:rsid w:val="00A84FE7"/>
    <w:rsid w:val="00A85297"/>
    <w:rsid w:val="00A8584F"/>
    <w:rsid w:val="00A861D2"/>
    <w:rsid w:val="00A875FC"/>
    <w:rsid w:val="00A90128"/>
    <w:rsid w:val="00A9021C"/>
    <w:rsid w:val="00A90408"/>
    <w:rsid w:val="00A92842"/>
    <w:rsid w:val="00A94F7A"/>
    <w:rsid w:val="00A95330"/>
    <w:rsid w:val="00A95982"/>
    <w:rsid w:val="00A96021"/>
    <w:rsid w:val="00A96DA6"/>
    <w:rsid w:val="00A9786D"/>
    <w:rsid w:val="00A97A2A"/>
    <w:rsid w:val="00A97AD8"/>
    <w:rsid w:val="00AA0109"/>
    <w:rsid w:val="00AA06F5"/>
    <w:rsid w:val="00AA1291"/>
    <w:rsid w:val="00AA14BF"/>
    <w:rsid w:val="00AA2306"/>
    <w:rsid w:val="00AA2507"/>
    <w:rsid w:val="00AA2874"/>
    <w:rsid w:val="00AA2A23"/>
    <w:rsid w:val="00AA3255"/>
    <w:rsid w:val="00AA328F"/>
    <w:rsid w:val="00AA38A2"/>
    <w:rsid w:val="00AA3B54"/>
    <w:rsid w:val="00AA4661"/>
    <w:rsid w:val="00AA50B4"/>
    <w:rsid w:val="00AA73F2"/>
    <w:rsid w:val="00AA7B69"/>
    <w:rsid w:val="00AA7C30"/>
    <w:rsid w:val="00AB183F"/>
    <w:rsid w:val="00AB1E3A"/>
    <w:rsid w:val="00AB288E"/>
    <w:rsid w:val="00AB2F4C"/>
    <w:rsid w:val="00AB339D"/>
    <w:rsid w:val="00AB39B8"/>
    <w:rsid w:val="00AB3A16"/>
    <w:rsid w:val="00AB3BEF"/>
    <w:rsid w:val="00AB3DE3"/>
    <w:rsid w:val="00AB457E"/>
    <w:rsid w:val="00AB49F3"/>
    <w:rsid w:val="00AB6E02"/>
    <w:rsid w:val="00AB6E84"/>
    <w:rsid w:val="00AC02F5"/>
    <w:rsid w:val="00AC1382"/>
    <w:rsid w:val="00AC24F7"/>
    <w:rsid w:val="00AC25EF"/>
    <w:rsid w:val="00AC2DAC"/>
    <w:rsid w:val="00AC3055"/>
    <w:rsid w:val="00AC35E9"/>
    <w:rsid w:val="00AC384A"/>
    <w:rsid w:val="00AC3857"/>
    <w:rsid w:val="00AC4EAA"/>
    <w:rsid w:val="00AC4F7E"/>
    <w:rsid w:val="00AC53A7"/>
    <w:rsid w:val="00AC5A28"/>
    <w:rsid w:val="00AC5CD9"/>
    <w:rsid w:val="00AC6F20"/>
    <w:rsid w:val="00AC7B91"/>
    <w:rsid w:val="00AD018B"/>
    <w:rsid w:val="00AD0198"/>
    <w:rsid w:val="00AD2AC5"/>
    <w:rsid w:val="00AD3911"/>
    <w:rsid w:val="00AD3991"/>
    <w:rsid w:val="00AD4187"/>
    <w:rsid w:val="00AD42A5"/>
    <w:rsid w:val="00AD4F95"/>
    <w:rsid w:val="00AD526A"/>
    <w:rsid w:val="00AD5E62"/>
    <w:rsid w:val="00AD5FF2"/>
    <w:rsid w:val="00AD7D8B"/>
    <w:rsid w:val="00AD7E15"/>
    <w:rsid w:val="00AE013F"/>
    <w:rsid w:val="00AE0403"/>
    <w:rsid w:val="00AE05B5"/>
    <w:rsid w:val="00AE0785"/>
    <w:rsid w:val="00AE0A2B"/>
    <w:rsid w:val="00AE15C2"/>
    <w:rsid w:val="00AE1F25"/>
    <w:rsid w:val="00AE1FAB"/>
    <w:rsid w:val="00AE206C"/>
    <w:rsid w:val="00AE24CE"/>
    <w:rsid w:val="00AE2E05"/>
    <w:rsid w:val="00AE2E64"/>
    <w:rsid w:val="00AE3780"/>
    <w:rsid w:val="00AE379D"/>
    <w:rsid w:val="00AE3FF7"/>
    <w:rsid w:val="00AE4833"/>
    <w:rsid w:val="00AE55E8"/>
    <w:rsid w:val="00AE574E"/>
    <w:rsid w:val="00AE591A"/>
    <w:rsid w:val="00AE5DD3"/>
    <w:rsid w:val="00AE6ACB"/>
    <w:rsid w:val="00AE6BF4"/>
    <w:rsid w:val="00AE6C48"/>
    <w:rsid w:val="00AE6D75"/>
    <w:rsid w:val="00AE71F4"/>
    <w:rsid w:val="00AF07C6"/>
    <w:rsid w:val="00AF093B"/>
    <w:rsid w:val="00AF1BBA"/>
    <w:rsid w:val="00AF27F1"/>
    <w:rsid w:val="00AF37D0"/>
    <w:rsid w:val="00AF53EC"/>
    <w:rsid w:val="00AF5775"/>
    <w:rsid w:val="00AF6D8B"/>
    <w:rsid w:val="00AF7F64"/>
    <w:rsid w:val="00B00738"/>
    <w:rsid w:val="00B00DD1"/>
    <w:rsid w:val="00B01C19"/>
    <w:rsid w:val="00B02166"/>
    <w:rsid w:val="00B02636"/>
    <w:rsid w:val="00B0285E"/>
    <w:rsid w:val="00B02A51"/>
    <w:rsid w:val="00B0301E"/>
    <w:rsid w:val="00B03044"/>
    <w:rsid w:val="00B03D1A"/>
    <w:rsid w:val="00B04406"/>
    <w:rsid w:val="00B04ADE"/>
    <w:rsid w:val="00B04FA4"/>
    <w:rsid w:val="00B059AC"/>
    <w:rsid w:val="00B060F6"/>
    <w:rsid w:val="00B06B74"/>
    <w:rsid w:val="00B07434"/>
    <w:rsid w:val="00B07AA1"/>
    <w:rsid w:val="00B104B7"/>
    <w:rsid w:val="00B10CAB"/>
    <w:rsid w:val="00B10E47"/>
    <w:rsid w:val="00B110FE"/>
    <w:rsid w:val="00B11148"/>
    <w:rsid w:val="00B111A3"/>
    <w:rsid w:val="00B111DA"/>
    <w:rsid w:val="00B11489"/>
    <w:rsid w:val="00B11DD1"/>
    <w:rsid w:val="00B11E63"/>
    <w:rsid w:val="00B120EE"/>
    <w:rsid w:val="00B12A26"/>
    <w:rsid w:val="00B13AA2"/>
    <w:rsid w:val="00B143AC"/>
    <w:rsid w:val="00B147FB"/>
    <w:rsid w:val="00B14B94"/>
    <w:rsid w:val="00B154EE"/>
    <w:rsid w:val="00B16737"/>
    <w:rsid w:val="00B168A3"/>
    <w:rsid w:val="00B17499"/>
    <w:rsid w:val="00B17B8E"/>
    <w:rsid w:val="00B17D8D"/>
    <w:rsid w:val="00B20323"/>
    <w:rsid w:val="00B20895"/>
    <w:rsid w:val="00B20A23"/>
    <w:rsid w:val="00B21D75"/>
    <w:rsid w:val="00B21DAC"/>
    <w:rsid w:val="00B2212A"/>
    <w:rsid w:val="00B2223C"/>
    <w:rsid w:val="00B22938"/>
    <w:rsid w:val="00B235CB"/>
    <w:rsid w:val="00B23D5B"/>
    <w:rsid w:val="00B26797"/>
    <w:rsid w:val="00B26ACB"/>
    <w:rsid w:val="00B26BAB"/>
    <w:rsid w:val="00B26D07"/>
    <w:rsid w:val="00B30952"/>
    <w:rsid w:val="00B30C77"/>
    <w:rsid w:val="00B31981"/>
    <w:rsid w:val="00B323B2"/>
    <w:rsid w:val="00B326D2"/>
    <w:rsid w:val="00B332DA"/>
    <w:rsid w:val="00B338EF"/>
    <w:rsid w:val="00B33C4A"/>
    <w:rsid w:val="00B34BD4"/>
    <w:rsid w:val="00B34E80"/>
    <w:rsid w:val="00B365CF"/>
    <w:rsid w:val="00B36A68"/>
    <w:rsid w:val="00B36E96"/>
    <w:rsid w:val="00B377CE"/>
    <w:rsid w:val="00B40795"/>
    <w:rsid w:val="00B40AED"/>
    <w:rsid w:val="00B418CE"/>
    <w:rsid w:val="00B424CE"/>
    <w:rsid w:val="00B4334B"/>
    <w:rsid w:val="00B4395D"/>
    <w:rsid w:val="00B43BC7"/>
    <w:rsid w:val="00B43DFE"/>
    <w:rsid w:val="00B446F3"/>
    <w:rsid w:val="00B4525B"/>
    <w:rsid w:val="00B45434"/>
    <w:rsid w:val="00B45ECD"/>
    <w:rsid w:val="00B47582"/>
    <w:rsid w:val="00B47888"/>
    <w:rsid w:val="00B5011E"/>
    <w:rsid w:val="00B50F83"/>
    <w:rsid w:val="00B50FF4"/>
    <w:rsid w:val="00B523F3"/>
    <w:rsid w:val="00B52B84"/>
    <w:rsid w:val="00B531CC"/>
    <w:rsid w:val="00B53734"/>
    <w:rsid w:val="00B556F6"/>
    <w:rsid w:val="00B562B5"/>
    <w:rsid w:val="00B569F2"/>
    <w:rsid w:val="00B56EDD"/>
    <w:rsid w:val="00B60ED0"/>
    <w:rsid w:val="00B60F93"/>
    <w:rsid w:val="00B6183D"/>
    <w:rsid w:val="00B6245F"/>
    <w:rsid w:val="00B627C2"/>
    <w:rsid w:val="00B62B38"/>
    <w:rsid w:val="00B62D1F"/>
    <w:rsid w:val="00B63BE4"/>
    <w:rsid w:val="00B63C98"/>
    <w:rsid w:val="00B63F36"/>
    <w:rsid w:val="00B641B5"/>
    <w:rsid w:val="00B64634"/>
    <w:rsid w:val="00B64D92"/>
    <w:rsid w:val="00B657F6"/>
    <w:rsid w:val="00B65991"/>
    <w:rsid w:val="00B661F2"/>
    <w:rsid w:val="00B66325"/>
    <w:rsid w:val="00B67012"/>
    <w:rsid w:val="00B713E3"/>
    <w:rsid w:val="00B71526"/>
    <w:rsid w:val="00B7173E"/>
    <w:rsid w:val="00B71EA7"/>
    <w:rsid w:val="00B72B73"/>
    <w:rsid w:val="00B72F81"/>
    <w:rsid w:val="00B736F8"/>
    <w:rsid w:val="00B7429C"/>
    <w:rsid w:val="00B745E3"/>
    <w:rsid w:val="00B748E0"/>
    <w:rsid w:val="00B74A00"/>
    <w:rsid w:val="00B74DC9"/>
    <w:rsid w:val="00B7534B"/>
    <w:rsid w:val="00B75B44"/>
    <w:rsid w:val="00B7658D"/>
    <w:rsid w:val="00B76CFF"/>
    <w:rsid w:val="00B77F8B"/>
    <w:rsid w:val="00B80CDF"/>
    <w:rsid w:val="00B8197F"/>
    <w:rsid w:val="00B81A74"/>
    <w:rsid w:val="00B82DAD"/>
    <w:rsid w:val="00B82E7E"/>
    <w:rsid w:val="00B82F0B"/>
    <w:rsid w:val="00B82FBD"/>
    <w:rsid w:val="00B84053"/>
    <w:rsid w:val="00B84292"/>
    <w:rsid w:val="00B85316"/>
    <w:rsid w:val="00B858B1"/>
    <w:rsid w:val="00B8637D"/>
    <w:rsid w:val="00B86414"/>
    <w:rsid w:val="00B8688E"/>
    <w:rsid w:val="00B86C11"/>
    <w:rsid w:val="00B872D6"/>
    <w:rsid w:val="00B8753D"/>
    <w:rsid w:val="00B8766B"/>
    <w:rsid w:val="00B90045"/>
    <w:rsid w:val="00B905D4"/>
    <w:rsid w:val="00B90F52"/>
    <w:rsid w:val="00B910EA"/>
    <w:rsid w:val="00B91374"/>
    <w:rsid w:val="00B922FA"/>
    <w:rsid w:val="00B925CB"/>
    <w:rsid w:val="00B927F6"/>
    <w:rsid w:val="00B929D8"/>
    <w:rsid w:val="00B93A58"/>
    <w:rsid w:val="00B94A08"/>
    <w:rsid w:val="00B957FB"/>
    <w:rsid w:val="00B9650F"/>
    <w:rsid w:val="00B96B65"/>
    <w:rsid w:val="00B96DB9"/>
    <w:rsid w:val="00B972AB"/>
    <w:rsid w:val="00B97A54"/>
    <w:rsid w:val="00BA01E4"/>
    <w:rsid w:val="00BA0F34"/>
    <w:rsid w:val="00BA1A65"/>
    <w:rsid w:val="00BA1BFA"/>
    <w:rsid w:val="00BA2462"/>
    <w:rsid w:val="00BA2907"/>
    <w:rsid w:val="00BA2C2E"/>
    <w:rsid w:val="00BA32DC"/>
    <w:rsid w:val="00BA3E15"/>
    <w:rsid w:val="00BA3E9F"/>
    <w:rsid w:val="00BA5199"/>
    <w:rsid w:val="00BA5932"/>
    <w:rsid w:val="00BA5B14"/>
    <w:rsid w:val="00BA64F4"/>
    <w:rsid w:val="00BA66C4"/>
    <w:rsid w:val="00BA72F4"/>
    <w:rsid w:val="00BA7E3F"/>
    <w:rsid w:val="00BB0521"/>
    <w:rsid w:val="00BB0E6F"/>
    <w:rsid w:val="00BB0FA2"/>
    <w:rsid w:val="00BB16A5"/>
    <w:rsid w:val="00BB1C8F"/>
    <w:rsid w:val="00BB1CDE"/>
    <w:rsid w:val="00BB26FB"/>
    <w:rsid w:val="00BB2844"/>
    <w:rsid w:val="00BB29E0"/>
    <w:rsid w:val="00BB3210"/>
    <w:rsid w:val="00BB3364"/>
    <w:rsid w:val="00BB340F"/>
    <w:rsid w:val="00BB3444"/>
    <w:rsid w:val="00BB3A61"/>
    <w:rsid w:val="00BB3CA9"/>
    <w:rsid w:val="00BB49CD"/>
    <w:rsid w:val="00BB57B8"/>
    <w:rsid w:val="00BB5DD9"/>
    <w:rsid w:val="00BB620B"/>
    <w:rsid w:val="00BB6706"/>
    <w:rsid w:val="00BB75B9"/>
    <w:rsid w:val="00BB7F31"/>
    <w:rsid w:val="00BC000F"/>
    <w:rsid w:val="00BC03CF"/>
    <w:rsid w:val="00BC102E"/>
    <w:rsid w:val="00BC2D1F"/>
    <w:rsid w:val="00BC3198"/>
    <w:rsid w:val="00BC326D"/>
    <w:rsid w:val="00BC33B6"/>
    <w:rsid w:val="00BC4467"/>
    <w:rsid w:val="00BC49F4"/>
    <w:rsid w:val="00BC4E6D"/>
    <w:rsid w:val="00BC4FEE"/>
    <w:rsid w:val="00BC5F47"/>
    <w:rsid w:val="00BC601B"/>
    <w:rsid w:val="00BC66C6"/>
    <w:rsid w:val="00BC6D81"/>
    <w:rsid w:val="00BC795F"/>
    <w:rsid w:val="00BD021C"/>
    <w:rsid w:val="00BD06AA"/>
    <w:rsid w:val="00BD0AB4"/>
    <w:rsid w:val="00BD121F"/>
    <w:rsid w:val="00BD1605"/>
    <w:rsid w:val="00BD1705"/>
    <w:rsid w:val="00BD1DAB"/>
    <w:rsid w:val="00BD23E5"/>
    <w:rsid w:val="00BD25F5"/>
    <w:rsid w:val="00BD4CFD"/>
    <w:rsid w:val="00BD5B65"/>
    <w:rsid w:val="00BD60B4"/>
    <w:rsid w:val="00BD6215"/>
    <w:rsid w:val="00BD671D"/>
    <w:rsid w:val="00BD6D4D"/>
    <w:rsid w:val="00BD6F0B"/>
    <w:rsid w:val="00BD7626"/>
    <w:rsid w:val="00BD7D22"/>
    <w:rsid w:val="00BE0011"/>
    <w:rsid w:val="00BE065F"/>
    <w:rsid w:val="00BE1E45"/>
    <w:rsid w:val="00BE2474"/>
    <w:rsid w:val="00BE2C47"/>
    <w:rsid w:val="00BE2CD1"/>
    <w:rsid w:val="00BE3CCB"/>
    <w:rsid w:val="00BE3DBD"/>
    <w:rsid w:val="00BE403E"/>
    <w:rsid w:val="00BE4786"/>
    <w:rsid w:val="00BE48C8"/>
    <w:rsid w:val="00BE537E"/>
    <w:rsid w:val="00BE7390"/>
    <w:rsid w:val="00BE7545"/>
    <w:rsid w:val="00BE75F7"/>
    <w:rsid w:val="00BF02F0"/>
    <w:rsid w:val="00BF08F4"/>
    <w:rsid w:val="00BF0D1C"/>
    <w:rsid w:val="00BF16AA"/>
    <w:rsid w:val="00BF18CE"/>
    <w:rsid w:val="00BF1F74"/>
    <w:rsid w:val="00BF2B2F"/>
    <w:rsid w:val="00BF460A"/>
    <w:rsid w:val="00BF502B"/>
    <w:rsid w:val="00BF7053"/>
    <w:rsid w:val="00BF72B1"/>
    <w:rsid w:val="00C006E7"/>
    <w:rsid w:val="00C013EA"/>
    <w:rsid w:val="00C01A58"/>
    <w:rsid w:val="00C01CC4"/>
    <w:rsid w:val="00C020FA"/>
    <w:rsid w:val="00C02746"/>
    <w:rsid w:val="00C02804"/>
    <w:rsid w:val="00C03244"/>
    <w:rsid w:val="00C04E07"/>
    <w:rsid w:val="00C0551A"/>
    <w:rsid w:val="00C06245"/>
    <w:rsid w:val="00C064B6"/>
    <w:rsid w:val="00C0669C"/>
    <w:rsid w:val="00C066BF"/>
    <w:rsid w:val="00C07805"/>
    <w:rsid w:val="00C100F0"/>
    <w:rsid w:val="00C10664"/>
    <w:rsid w:val="00C10F76"/>
    <w:rsid w:val="00C112B2"/>
    <w:rsid w:val="00C1135B"/>
    <w:rsid w:val="00C11ECA"/>
    <w:rsid w:val="00C12737"/>
    <w:rsid w:val="00C127C3"/>
    <w:rsid w:val="00C152E8"/>
    <w:rsid w:val="00C155BB"/>
    <w:rsid w:val="00C15E76"/>
    <w:rsid w:val="00C15F30"/>
    <w:rsid w:val="00C1613D"/>
    <w:rsid w:val="00C17AA7"/>
    <w:rsid w:val="00C201E8"/>
    <w:rsid w:val="00C20412"/>
    <w:rsid w:val="00C2077B"/>
    <w:rsid w:val="00C20B5D"/>
    <w:rsid w:val="00C21613"/>
    <w:rsid w:val="00C22BB2"/>
    <w:rsid w:val="00C22DA7"/>
    <w:rsid w:val="00C22F06"/>
    <w:rsid w:val="00C23936"/>
    <w:rsid w:val="00C24BCF"/>
    <w:rsid w:val="00C24D81"/>
    <w:rsid w:val="00C25CEE"/>
    <w:rsid w:val="00C25F08"/>
    <w:rsid w:val="00C260EA"/>
    <w:rsid w:val="00C265BF"/>
    <w:rsid w:val="00C268B1"/>
    <w:rsid w:val="00C26E9D"/>
    <w:rsid w:val="00C273C6"/>
    <w:rsid w:val="00C27DBD"/>
    <w:rsid w:val="00C304A6"/>
    <w:rsid w:val="00C30565"/>
    <w:rsid w:val="00C30BBA"/>
    <w:rsid w:val="00C30CCF"/>
    <w:rsid w:val="00C327C3"/>
    <w:rsid w:val="00C32E8F"/>
    <w:rsid w:val="00C33E50"/>
    <w:rsid w:val="00C34507"/>
    <w:rsid w:val="00C34994"/>
    <w:rsid w:val="00C35614"/>
    <w:rsid w:val="00C3573F"/>
    <w:rsid w:val="00C36283"/>
    <w:rsid w:val="00C3783B"/>
    <w:rsid w:val="00C37AAF"/>
    <w:rsid w:val="00C405B9"/>
    <w:rsid w:val="00C408BD"/>
    <w:rsid w:val="00C40C53"/>
    <w:rsid w:val="00C40D0B"/>
    <w:rsid w:val="00C410DE"/>
    <w:rsid w:val="00C41E6A"/>
    <w:rsid w:val="00C42444"/>
    <w:rsid w:val="00C42964"/>
    <w:rsid w:val="00C42FA8"/>
    <w:rsid w:val="00C435EA"/>
    <w:rsid w:val="00C43A9E"/>
    <w:rsid w:val="00C43D52"/>
    <w:rsid w:val="00C44568"/>
    <w:rsid w:val="00C44D8E"/>
    <w:rsid w:val="00C45472"/>
    <w:rsid w:val="00C45B83"/>
    <w:rsid w:val="00C45FBD"/>
    <w:rsid w:val="00C4609F"/>
    <w:rsid w:val="00C463BD"/>
    <w:rsid w:val="00C4761C"/>
    <w:rsid w:val="00C4790D"/>
    <w:rsid w:val="00C514AA"/>
    <w:rsid w:val="00C51516"/>
    <w:rsid w:val="00C5169C"/>
    <w:rsid w:val="00C53377"/>
    <w:rsid w:val="00C533B3"/>
    <w:rsid w:val="00C53651"/>
    <w:rsid w:val="00C53833"/>
    <w:rsid w:val="00C5421E"/>
    <w:rsid w:val="00C54EAD"/>
    <w:rsid w:val="00C54FCF"/>
    <w:rsid w:val="00C55F6D"/>
    <w:rsid w:val="00C5634F"/>
    <w:rsid w:val="00C568A3"/>
    <w:rsid w:val="00C56E74"/>
    <w:rsid w:val="00C575A3"/>
    <w:rsid w:val="00C609C4"/>
    <w:rsid w:val="00C61C75"/>
    <w:rsid w:val="00C63306"/>
    <w:rsid w:val="00C635F1"/>
    <w:rsid w:val="00C63647"/>
    <w:rsid w:val="00C63916"/>
    <w:rsid w:val="00C63B02"/>
    <w:rsid w:val="00C63DC0"/>
    <w:rsid w:val="00C63E8C"/>
    <w:rsid w:val="00C63EA8"/>
    <w:rsid w:val="00C6408C"/>
    <w:rsid w:val="00C6429B"/>
    <w:rsid w:val="00C644DA"/>
    <w:rsid w:val="00C6464D"/>
    <w:rsid w:val="00C64CBD"/>
    <w:rsid w:val="00C64CE5"/>
    <w:rsid w:val="00C65295"/>
    <w:rsid w:val="00C6563B"/>
    <w:rsid w:val="00C657D7"/>
    <w:rsid w:val="00C65F55"/>
    <w:rsid w:val="00C65FD0"/>
    <w:rsid w:val="00C6746D"/>
    <w:rsid w:val="00C677D6"/>
    <w:rsid w:val="00C67A38"/>
    <w:rsid w:val="00C67F93"/>
    <w:rsid w:val="00C70055"/>
    <w:rsid w:val="00C70A39"/>
    <w:rsid w:val="00C70A3F"/>
    <w:rsid w:val="00C70AF4"/>
    <w:rsid w:val="00C70B8D"/>
    <w:rsid w:val="00C7126E"/>
    <w:rsid w:val="00C73AE1"/>
    <w:rsid w:val="00C742A2"/>
    <w:rsid w:val="00C74C4F"/>
    <w:rsid w:val="00C75787"/>
    <w:rsid w:val="00C75B3F"/>
    <w:rsid w:val="00C76CE8"/>
    <w:rsid w:val="00C76D2C"/>
    <w:rsid w:val="00C80829"/>
    <w:rsid w:val="00C80886"/>
    <w:rsid w:val="00C80F12"/>
    <w:rsid w:val="00C8185A"/>
    <w:rsid w:val="00C827B5"/>
    <w:rsid w:val="00C8286A"/>
    <w:rsid w:val="00C82E24"/>
    <w:rsid w:val="00C83457"/>
    <w:rsid w:val="00C841AB"/>
    <w:rsid w:val="00C846E5"/>
    <w:rsid w:val="00C84E20"/>
    <w:rsid w:val="00C85B39"/>
    <w:rsid w:val="00C85E09"/>
    <w:rsid w:val="00C8609F"/>
    <w:rsid w:val="00C86AF1"/>
    <w:rsid w:val="00C86E7F"/>
    <w:rsid w:val="00C87AC2"/>
    <w:rsid w:val="00C87C0A"/>
    <w:rsid w:val="00C9073D"/>
    <w:rsid w:val="00C92136"/>
    <w:rsid w:val="00C93E46"/>
    <w:rsid w:val="00C9492F"/>
    <w:rsid w:val="00C95043"/>
    <w:rsid w:val="00C95215"/>
    <w:rsid w:val="00C95CEC"/>
    <w:rsid w:val="00C967AB"/>
    <w:rsid w:val="00C968DD"/>
    <w:rsid w:val="00C96D2E"/>
    <w:rsid w:val="00C9768E"/>
    <w:rsid w:val="00C9774F"/>
    <w:rsid w:val="00C9788B"/>
    <w:rsid w:val="00C97F0E"/>
    <w:rsid w:val="00CA0632"/>
    <w:rsid w:val="00CA1594"/>
    <w:rsid w:val="00CA1E6A"/>
    <w:rsid w:val="00CA27FA"/>
    <w:rsid w:val="00CA35DC"/>
    <w:rsid w:val="00CA3905"/>
    <w:rsid w:val="00CA39BC"/>
    <w:rsid w:val="00CA3CE9"/>
    <w:rsid w:val="00CA3DEE"/>
    <w:rsid w:val="00CA468B"/>
    <w:rsid w:val="00CA4869"/>
    <w:rsid w:val="00CA507C"/>
    <w:rsid w:val="00CA5209"/>
    <w:rsid w:val="00CA5514"/>
    <w:rsid w:val="00CA6473"/>
    <w:rsid w:val="00CA6AB7"/>
    <w:rsid w:val="00CA73EE"/>
    <w:rsid w:val="00CA751C"/>
    <w:rsid w:val="00CA7C67"/>
    <w:rsid w:val="00CB07FF"/>
    <w:rsid w:val="00CB0D0E"/>
    <w:rsid w:val="00CB1356"/>
    <w:rsid w:val="00CB1CD4"/>
    <w:rsid w:val="00CB24FA"/>
    <w:rsid w:val="00CB31B8"/>
    <w:rsid w:val="00CB3358"/>
    <w:rsid w:val="00CB36F8"/>
    <w:rsid w:val="00CB378F"/>
    <w:rsid w:val="00CB3C21"/>
    <w:rsid w:val="00CB44A2"/>
    <w:rsid w:val="00CB60E2"/>
    <w:rsid w:val="00CB68EA"/>
    <w:rsid w:val="00CB6F4E"/>
    <w:rsid w:val="00CB7763"/>
    <w:rsid w:val="00CC0550"/>
    <w:rsid w:val="00CC0C59"/>
    <w:rsid w:val="00CC135A"/>
    <w:rsid w:val="00CC1654"/>
    <w:rsid w:val="00CC18F0"/>
    <w:rsid w:val="00CC20E5"/>
    <w:rsid w:val="00CC22B3"/>
    <w:rsid w:val="00CC3313"/>
    <w:rsid w:val="00CC4022"/>
    <w:rsid w:val="00CC42AE"/>
    <w:rsid w:val="00CC42E2"/>
    <w:rsid w:val="00CC4812"/>
    <w:rsid w:val="00CC5372"/>
    <w:rsid w:val="00CC53AE"/>
    <w:rsid w:val="00CC5468"/>
    <w:rsid w:val="00CC666B"/>
    <w:rsid w:val="00CC68A1"/>
    <w:rsid w:val="00CC6DBC"/>
    <w:rsid w:val="00CC6F8C"/>
    <w:rsid w:val="00CC7038"/>
    <w:rsid w:val="00CC79A7"/>
    <w:rsid w:val="00CC7C8D"/>
    <w:rsid w:val="00CD12EB"/>
    <w:rsid w:val="00CD1938"/>
    <w:rsid w:val="00CD193D"/>
    <w:rsid w:val="00CD1C90"/>
    <w:rsid w:val="00CD39E1"/>
    <w:rsid w:val="00CD43C1"/>
    <w:rsid w:val="00CD4EB3"/>
    <w:rsid w:val="00CD5094"/>
    <w:rsid w:val="00CD50F1"/>
    <w:rsid w:val="00CD544A"/>
    <w:rsid w:val="00CD5F99"/>
    <w:rsid w:val="00CD669B"/>
    <w:rsid w:val="00CD6DBE"/>
    <w:rsid w:val="00CE1562"/>
    <w:rsid w:val="00CE2922"/>
    <w:rsid w:val="00CE39D5"/>
    <w:rsid w:val="00CE3F98"/>
    <w:rsid w:val="00CE4074"/>
    <w:rsid w:val="00CE4E35"/>
    <w:rsid w:val="00CE52E4"/>
    <w:rsid w:val="00CE5384"/>
    <w:rsid w:val="00CE573F"/>
    <w:rsid w:val="00CE62C8"/>
    <w:rsid w:val="00CE6385"/>
    <w:rsid w:val="00CE6541"/>
    <w:rsid w:val="00CE6649"/>
    <w:rsid w:val="00CE6761"/>
    <w:rsid w:val="00CE6B44"/>
    <w:rsid w:val="00CE6F7E"/>
    <w:rsid w:val="00CE79E9"/>
    <w:rsid w:val="00CF03D6"/>
    <w:rsid w:val="00CF0633"/>
    <w:rsid w:val="00CF0684"/>
    <w:rsid w:val="00CF09ED"/>
    <w:rsid w:val="00CF1021"/>
    <w:rsid w:val="00CF13F6"/>
    <w:rsid w:val="00CF18EE"/>
    <w:rsid w:val="00CF1C08"/>
    <w:rsid w:val="00CF2C88"/>
    <w:rsid w:val="00CF2CF9"/>
    <w:rsid w:val="00CF3A0A"/>
    <w:rsid w:val="00CF3A21"/>
    <w:rsid w:val="00CF487E"/>
    <w:rsid w:val="00CF4B8B"/>
    <w:rsid w:val="00CF5A8B"/>
    <w:rsid w:val="00CF5BAC"/>
    <w:rsid w:val="00CF6554"/>
    <w:rsid w:val="00CF685B"/>
    <w:rsid w:val="00CF6CAD"/>
    <w:rsid w:val="00CF6FB1"/>
    <w:rsid w:val="00CF7723"/>
    <w:rsid w:val="00CF7C03"/>
    <w:rsid w:val="00D00428"/>
    <w:rsid w:val="00D00797"/>
    <w:rsid w:val="00D00A49"/>
    <w:rsid w:val="00D00BD3"/>
    <w:rsid w:val="00D01773"/>
    <w:rsid w:val="00D017C2"/>
    <w:rsid w:val="00D01A63"/>
    <w:rsid w:val="00D02775"/>
    <w:rsid w:val="00D02E99"/>
    <w:rsid w:val="00D033F4"/>
    <w:rsid w:val="00D038AE"/>
    <w:rsid w:val="00D04222"/>
    <w:rsid w:val="00D045E6"/>
    <w:rsid w:val="00D04B5D"/>
    <w:rsid w:val="00D05DB4"/>
    <w:rsid w:val="00D06AF7"/>
    <w:rsid w:val="00D07E84"/>
    <w:rsid w:val="00D10147"/>
    <w:rsid w:val="00D10CA3"/>
    <w:rsid w:val="00D10DA7"/>
    <w:rsid w:val="00D116D3"/>
    <w:rsid w:val="00D11803"/>
    <w:rsid w:val="00D11941"/>
    <w:rsid w:val="00D11E60"/>
    <w:rsid w:val="00D12967"/>
    <w:rsid w:val="00D12CB7"/>
    <w:rsid w:val="00D12EAB"/>
    <w:rsid w:val="00D12F03"/>
    <w:rsid w:val="00D133A7"/>
    <w:rsid w:val="00D1478A"/>
    <w:rsid w:val="00D14C6F"/>
    <w:rsid w:val="00D1648D"/>
    <w:rsid w:val="00D16597"/>
    <w:rsid w:val="00D1790A"/>
    <w:rsid w:val="00D17A81"/>
    <w:rsid w:val="00D201F0"/>
    <w:rsid w:val="00D21D00"/>
    <w:rsid w:val="00D21FAF"/>
    <w:rsid w:val="00D22250"/>
    <w:rsid w:val="00D2248C"/>
    <w:rsid w:val="00D22E6C"/>
    <w:rsid w:val="00D22F5A"/>
    <w:rsid w:val="00D23507"/>
    <w:rsid w:val="00D239AC"/>
    <w:rsid w:val="00D23B72"/>
    <w:rsid w:val="00D24642"/>
    <w:rsid w:val="00D249D1"/>
    <w:rsid w:val="00D25228"/>
    <w:rsid w:val="00D2685F"/>
    <w:rsid w:val="00D26DF3"/>
    <w:rsid w:val="00D26E09"/>
    <w:rsid w:val="00D27100"/>
    <w:rsid w:val="00D30C48"/>
    <w:rsid w:val="00D3133C"/>
    <w:rsid w:val="00D31523"/>
    <w:rsid w:val="00D31534"/>
    <w:rsid w:val="00D322B6"/>
    <w:rsid w:val="00D329AA"/>
    <w:rsid w:val="00D32DC7"/>
    <w:rsid w:val="00D3310C"/>
    <w:rsid w:val="00D3367B"/>
    <w:rsid w:val="00D33698"/>
    <w:rsid w:val="00D337B7"/>
    <w:rsid w:val="00D33C92"/>
    <w:rsid w:val="00D34242"/>
    <w:rsid w:val="00D3476D"/>
    <w:rsid w:val="00D34E1B"/>
    <w:rsid w:val="00D354FD"/>
    <w:rsid w:val="00D35DF7"/>
    <w:rsid w:val="00D364EE"/>
    <w:rsid w:val="00D4059E"/>
    <w:rsid w:val="00D40E3E"/>
    <w:rsid w:val="00D419FF"/>
    <w:rsid w:val="00D42DFA"/>
    <w:rsid w:val="00D43BDE"/>
    <w:rsid w:val="00D443C8"/>
    <w:rsid w:val="00D451AF"/>
    <w:rsid w:val="00D4637C"/>
    <w:rsid w:val="00D4665A"/>
    <w:rsid w:val="00D467E3"/>
    <w:rsid w:val="00D468F0"/>
    <w:rsid w:val="00D47166"/>
    <w:rsid w:val="00D47B0E"/>
    <w:rsid w:val="00D500B1"/>
    <w:rsid w:val="00D50D01"/>
    <w:rsid w:val="00D510F0"/>
    <w:rsid w:val="00D511E5"/>
    <w:rsid w:val="00D52343"/>
    <w:rsid w:val="00D5342F"/>
    <w:rsid w:val="00D5367E"/>
    <w:rsid w:val="00D53B00"/>
    <w:rsid w:val="00D5405E"/>
    <w:rsid w:val="00D546C6"/>
    <w:rsid w:val="00D55B94"/>
    <w:rsid w:val="00D566C3"/>
    <w:rsid w:val="00D56A65"/>
    <w:rsid w:val="00D57125"/>
    <w:rsid w:val="00D57B74"/>
    <w:rsid w:val="00D60A15"/>
    <w:rsid w:val="00D60A70"/>
    <w:rsid w:val="00D62155"/>
    <w:rsid w:val="00D62608"/>
    <w:rsid w:val="00D63109"/>
    <w:rsid w:val="00D635FD"/>
    <w:rsid w:val="00D638AD"/>
    <w:rsid w:val="00D64AB2"/>
    <w:rsid w:val="00D64AF1"/>
    <w:rsid w:val="00D64E18"/>
    <w:rsid w:val="00D65749"/>
    <w:rsid w:val="00D67A00"/>
    <w:rsid w:val="00D709DC"/>
    <w:rsid w:val="00D71485"/>
    <w:rsid w:val="00D7277B"/>
    <w:rsid w:val="00D73302"/>
    <w:rsid w:val="00D73497"/>
    <w:rsid w:val="00D7374F"/>
    <w:rsid w:val="00D7495D"/>
    <w:rsid w:val="00D75C41"/>
    <w:rsid w:val="00D76A8F"/>
    <w:rsid w:val="00D77035"/>
    <w:rsid w:val="00D77693"/>
    <w:rsid w:val="00D77E5B"/>
    <w:rsid w:val="00D77F5B"/>
    <w:rsid w:val="00D809BB"/>
    <w:rsid w:val="00D81B11"/>
    <w:rsid w:val="00D8257D"/>
    <w:rsid w:val="00D82C45"/>
    <w:rsid w:val="00D82C84"/>
    <w:rsid w:val="00D82E3D"/>
    <w:rsid w:val="00D8374F"/>
    <w:rsid w:val="00D83A69"/>
    <w:rsid w:val="00D8419F"/>
    <w:rsid w:val="00D84C4D"/>
    <w:rsid w:val="00D85791"/>
    <w:rsid w:val="00D8619B"/>
    <w:rsid w:val="00D86D86"/>
    <w:rsid w:val="00D86E24"/>
    <w:rsid w:val="00D875CE"/>
    <w:rsid w:val="00D87F9B"/>
    <w:rsid w:val="00D9058A"/>
    <w:rsid w:val="00D907C2"/>
    <w:rsid w:val="00D90A46"/>
    <w:rsid w:val="00D90AFB"/>
    <w:rsid w:val="00D912E7"/>
    <w:rsid w:val="00D918C6"/>
    <w:rsid w:val="00D91B63"/>
    <w:rsid w:val="00D9266F"/>
    <w:rsid w:val="00D92A46"/>
    <w:rsid w:val="00D93E76"/>
    <w:rsid w:val="00D94160"/>
    <w:rsid w:val="00D94A8A"/>
    <w:rsid w:val="00D94DC0"/>
    <w:rsid w:val="00D95239"/>
    <w:rsid w:val="00D9581E"/>
    <w:rsid w:val="00D95865"/>
    <w:rsid w:val="00D963A6"/>
    <w:rsid w:val="00D976AC"/>
    <w:rsid w:val="00D977C7"/>
    <w:rsid w:val="00DA0ABB"/>
    <w:rsid w:val="00DA1CFB"/>
    <w:rsid w:val="00DA1D22"/>
    <w:rsid w:val="00DA233F"/>
    <w:rsid w:val="00DA2E81"/>
    <w:rsid w:val="00DA360D"/>
    <w:rsid w:val="00DA372B"/>
    <w:rsid w:val="00DA3B48"/>
    <w:rsid w:val="00DA3DCF"/>
    <w:rsid w:val="00DA3EAA"/>
    <w:rsid w:val="00DA48CD"/>
    <w:rsid w:val="00DA48D0"/>
    <w:rsid w:val="00DA4E17"/>
    <w:rsid w:val="00DA519D"/>
    <w:rsid w:val="00DA58B1"/>
    <w:rsid w:val="00DA5D7B"/>
    <w:rsid w:val="00DA5E75"/>
    <w:rsid w:val="00DA61B3"/>
    <w:rsid w:val="00DA6336"/>
    <w:rsid w:val="00DA6CC6"/>
    <w:rsid w:val="00DA72F9"/>
    <w:rsid w:val="00DA73AC"/>
    <w:rsid w:val="00DB013B"/>
    <w:rsid w:val="00DB0C55"/>
    <w:rsid w:val="00DB1179"/>
    <w:rsid w:val="00DB1729"/>
    <w:rsid w:val="00DB286E"/>
    <w:rsid w:val="00DB294A"/>
    <w:rsid w:val="00DB2970"/>
    <w:rsid w:val="00DB3945"/>
    <w:rsid w:val="00DB3E04"/>
    <w:rsid w:val="00DB4230"/>
    <w:rsid w:val="00DB4A09"/>
    <w:rsid w:val="00DB5937"/>
    <w:rsid w:val="00DB59BF"/>
    <w:rsid w:val="00DB614B"/>
    <w:rsid w:val="00DB687C"/>
    <w:rsid w:val="00DB6888"/>
    <w:rsid w:val="00DB7CF2"/>
    <w:rsid w:val="00DC0873"/>
    <w:rsid w:val="00DC0D94"/>
    <w:rsid w:val="00DC11F7"/>
    <w:rsid w:val="00DC1E23"/>
    <w:rsid w:val="00DC210C"/>
    <w:rsid w:val="00DC2129"/>
    <w:rsid w:val="00DC21C9"/>
    <w:rsid w:val="00DC2529"/>
    <w:rsid w:val="00DC2757"/>
    <w:rsid w:val="00DC2B4E"/>
    <w:rsid w:val="00DC2D74"/>
    <w:rsid w:val="00DC35D2"/>
    <w:rsid w:val="00DC405D"/>
    <w:rsid w:val="00DC416A"/>
    <w:rsid w:val="00DC430F"/>
    <w:rsid w:val="00DC4A83"/>
    <w:rsid w:val="00DC4BD7"/>
    <w:rsid w:val="00DC4BF0"/>
    <w:rsid w:val="00DC5160"/>
    <w:rsid w:val="00DC5252"/>
    <w:rsid w:val="00DC5713"/>
    <w:rsid w:val="00DC5734"/>
    <w:rsid w:val="00DC5FD3"/>
    <w:rsid w:val="00DC62DA"/>
    <w:rsid w:val="00DC69AA"/>
    <w:rsid w:val="00DC6D5D"/>
    <w:rsid w:val="00DC6F78"/>
    <w:rsid w:val="00DC7648"/>
    <w:rsid w:val="00DD00F3"/>
    <w:rsid w:val="00DD0B9B"/>
    <w:rsid w:val="00DD0D0B"/>
    <w:rsid w:val="00DD12A4"/>
    <w:rsid w:val="00DD13DA"/>
    <w:rsid w:val="00DD180E"/>
    <w:rsid w:val="00DD2803"/>
    <w:rsid w:val="00DD2962"/>
    <w:rsid w:val="00DD2F26"/>
    <w:rsid w:val="00DD35EE"/>
    <w:rsid w:val="00DD37E3"/>
    <w:rsid w:val="00DD4157"/>
    <w:rsid w:val="00DD476D"/>
    <w:rsid w:val="00DD6243"/>
    <w:rsid w:val="00DD64D2"/>
    <w:rsid w:val="00DD698E"/>
    <w:rsid w:val="00DD6A09"/>
    <w:rsid w:val="00DD7818"/>
    <w:rsid w:val="00DD7845"/>
    <w:rsid w:val="00DD7F27"/>
    <w:rsid w:val="00DE01D0"/>
    <w:rsid w:val="00DE04C3"/>
    <w:rsid w:val="00DE0985"/>
    <w:rsid w:val="00DE0CA5"/>
    <w:rsid w:val="00DE16E9"/>
    <w:rsid w:val="00DE1887"/>
    <w:rsid w:val="00DE1935"/>
    <w:rsid w:val="00DE1CAA"/>
    <w:rsid w:val="00DE1DFB"/>
    <w:rsid w:val="00DE2064"/>
    <w:rsid w:val="00DE2079"/>
    <w:rsid w:val="00DE2731"/>
    <w:rsid w:val="00DE2995"/>
    <w:rsid w:val="00DE3100"/>
    <w:rsid w:val="00DE31D6"/>
    <w:rsid w:val="00DE32F0"/>
    <w:rsid w:val="00DE3396"/>
    <w:rsid w:val="00DE33CB"/>
    <w:rsid w:val="00DE3518"/>
    <w:rsid w:val="00DE417B"/>
    <w:rsid w:val="00DE44F5"/>
    <w:rsid w:val="00DE5735"/>
    <w:rsid w:val="00DE65B9"/>
    <w:rsid w:val="00DF11AC"/>
    <w:rsid w:val="00DF14C5"/>
    <w:rsid w:val="00DF168F"/>
    <w:rsid w:val="00DF16F6"/>
    <w:rsid w:val="00DF217A"/>
    <w:rsid w:val="00DF23E6"/>
    <w:rsid w:val="00DF25CE"/>
    <w:rsid w:val="00DF2DEB"/>
    <w:rsid w:val="00DF3394"/>
    <w:rsid w:val="00DF391B"/>
    <w:rsid w:val="00DF4300"/>
    <w:rsid w:val="00DF431F"/>
    <w:rsid w:val="00DF4902"/>
    <w:rsid w:val="00DF4F32"/>
    <w:rsid w:val="00DF5B2F"/>
    <w:rsid w:val="00DF654C"/>
    <w:rsid w:val="00DF6754"/>
    <w:rsid w:val="00DF6901"/>
    <w:rsid w:val="00DF6A4C"/>
    <w:rsid w:val="00DF73DD"/>
    <w:rsid w:val="00DF7773"/>
    <w:rsid w:val="00DF7A06"/>
    <w:rsid w:val="00E005B6"/>
    <w:rsid w:val="00E00B86"/>
    <w:rsid w:val="00E00BFF"/>
    <w:rsid w:val="00E00C68"/>
    <w:rsid w:val="00E01800"/>
    <w:rsid w:val="00E01ADF"/>
    <w:rsid w:val="00E02A0E"/>
    <w:rsid w:val="00E03267"/>
    <w:rsid w:val="00E04553"/>
    <w:rsid w:val="00E04B3F"/>
    <w:rsid w:val="00E056AC"/>
    <w:rsid w:val="00E05EC5"/>
    <w:rsid w:val="00E06E4B"/>
    <w:rsid w:val="00E10174"/>
    <w:rsid w:val="00E10A5F"/>
    <w:rsid w:val="00E10AFF"/>
    <w:rsid w:val="00E115FB"/>
    <w:rsid w:val="00E11DC0"/>
    <w:rsid w:val="00E12B7F"/>
    <w:rsid w:val="00E1476C"/>
    <w:rsid w:val="00E14922"/>
    <w:rsid w:val="00E14A41"/>
    <w:rsid w:val="00E14ED4"/>
    <w:rsid w:val="00E15148"/>
    <w:rsid w:val="00E16DC5"/>
    <w:rsid w:val="00E16F06"/>
    <w:rsid w:val="00E177F8"/>
    <w:rsid w:val="00E179C0"/>
    <w:rsid w:val="00E22E64"/>
    <w:rsid w:val="00E22F3F"/>
    <w:rsid w:val="00E23261"/>
    <w:rsid w:val="00E23501"/>
    <w:rsid w:val="00E2497E"/>
    <w:rsid w:val="00E24A97"/>
    <w:rsid w:val="00E2515E"/>
    <w:rsid w:val="00E253EE"/>
    <w:rsid w:val="00E26B5A"/>
    <w:rsid w:val="00E271A7"/>
    <w:rsid w:val="00E273AD"/>
    <w:rsid w:val="00E27DFB"/>
    <w:rsid w:val="00E32172"/>
    <w:rsid w:val="00E32C7D"/>
    <w:rsid w:val="00E33923"/>
    <w:rsid w:val="00E33A49"/>
    <w:rsid w:val="00E34508"/>
    <w:rsid w:val="00E35CC4"/>
    <w:rsid w:val="00E35DF1"/>
    <w:rsid w:val="00E35F68"/>
    <w:rsid w:val="00E368D0"/>
    <w:rsid w:val="00E36976"/>
    <w:rsid w:val="00E406DB"/>
    <w:rsid w:val="00E4084B"/>
    <w:rsid w:val="00E409BD"/>
    <w:rsid w:val="00E40AAA"/>
    <w:rsid w:val="00E40CFE"/>
    <w:rsid w:val="00E41805"/>
    <w:rsid w:val="00E42240"/>
    <w:rsid w:val="00E4278E"/>
    <w:rsid w:val="00E42972"/>
    <w:rsid w:val="00E42C39"/>
    <w:rsid w:val="00E432A9"/>
    <w:rsid w:val="00E434BF"/>
    <w:rsid w:val="00E442BE"/>
    <w:rsid w:val="00E44B35"/>
    <w:rsid w:val="00E45393"/>
    <w:rsid w:val="00E45889"/>
    <w:rsid w:val="00E460AF"/>
    <w:rsid w:val="00E4668E"/>
    <w:rsid w:val="00E467AC"/>
    <w:rsid w:val="00E47A87"/>
    <w:rsid w:val="00E47D31"/>
    <w:rsid w:val="00E508C4"/>
    <w:rsid w:val="00E51484"/>
    <w:rsid w:val="00E51ACF"/>
    <w:rsid w:val="00E51DF6"/>
    <w:rsid w:val="00E5204F"/>
    <w:rsid w:val="00E52451"/>
    <w:rsid w:val="00E54516"/>
    <w:rsid w:val="00E55070"/>
    <w:rsid w:val="00E55905"/>
    <w:rsid w:val="00E55A35"/>
    <w:rsid w:val="00E560A7"/>
    <w:rsid w:val="00E576C5"/>
    <w:rsid w:val="00E57858"/>
    <w:rsid w:val="00E618CA"/>
    <w:rsid w:val="00E61A4E"/>
    <w:rsid w:val="00E624B8"/>
    <w:rsid w:val="00E624C8"/>
    <w:rsid w:val="00E62DE2"/>
    <w:rsid w:val="00E62FC0"/>
    <w:rsid w:val="00E645A9"/>
    <w:rsid w:val="00E6478F"/>
    <w:rsid w:val="00E655DB"/>
    <w:rsid w:val="00E65DB4"/>
    <w:rsid w:val="00E66532"/>
    <w:rsid w:val="00E66CF0"/>
    <w:rsid w:val="00E66DF6"/>
    <w:rsid w:val="00E66E51"/>
    <w:rsid w:val="00E67314"/>
    <w:rsid w:val="00E67437"/>
    <w:rsid w:val="00E6792F"/>
    <w:rsid w:val="00E67E1C"/>
    <w:rsid w:val="00E7062E"/>
    <w:rsid w:val="00E706AB"/>
    <w:rsid w:val="00E71A6C"/>
    <w:rsid w:val="00E720A5"/>
    <w:rsid w:val="00E723B7"/>
    <w:rsid w:val="00E7283A"/>
    <w:rsid w:val="00E7325A"/>
    <w:rsid w:val="00E747EA"/>
    <w:rsid w:val="00E74914"/>
    <w:rsid w:val="00E74F38"/>
    <w:rsid w:val="00E76078"/>
    <w:rsid w:val="00E76D06"/>
    <w:rsid w:val="00E8063B"/>
    <w:rsid w:val="00E812C6"/>
    <w:rsid w:val="00E816AE"/>
    <w:rsid w:val="00E81745"/>
    <w:rsid w:val="00E82984"/>
    <w:rsid w:val="00E82A7B"/>
    <w:rsid w:val="00E82F7E"/>
    <w:rsid w:val="00E83D9F"/>
    <w:rsid w:val="00E83FE8"/>
    <w:rsid w:val="00E850F7"/>
    <w:rsid w:val="00E85688"/>
    <w:rsid w:val="00E85A1C"/>
    <w:rsid w:val="00E87AB6"/>
    <w:rsid w:val="00E900E2"/>
    <w:rsid w:val="00E907CF"/>
    <w:rsid w:val="00E90CC2"/>
    <w:rsid w:val="00E9159B"/>
    <w:rsid w:val="00E91B60"/>
    <w:rsid w:val="00E91E57"/>
    <w:rsid w:val="00E91EAB"/>
    <w:rsid w:val="00E92397"/>
    <w:rsid w:val="00E9279D"/>
    <w:rsid w:val="00E929AC"/>
    <w:rsid w:val="00E93626"/>
    <w:rsid w:val="00E9373D"/>
    <w:rsid w:val="00E9386C"/>
    <w:rsid w:val="00E93A72"/>
    <w:rsid w:val="00E94E81"/>
    <w:rsid w:val="00E958AA"/>
    <w:rsid w:val="00E9616E"/>
    <w:rsid w:val="00E9632D"/>
    <w:rsid w:val="00E96AFB"/>
    <w:rsid w:val="00E96F63"/>
    <w:rsid w:val="00E97760"/>
    <w:rsid w:val="00E979D4"/>
    <w:rsid w:val="00EA0498"/>
    <w:rsid w:val="00EA0845"/>
    <w:rsid w:val="00EA0DA5"/>
    <w:rsid w:val="00EA1087"/>
    <w:rsid w:val="00EA116B"/>
    <w:rsid w:val="00EA16E5"/>
    <w:rsid w:val="00EA22F2"/>
    <w:rsid w:val="00EA28EC"/>
    <w:rsid w:val="00EA2EC7"/>
    <w:rsid w:val="00EA3824"/>
    <w:rsid w:val="00EA3A07"/>
    <w:rsid w:val="00EA3C48"/>
    <w:rsid w:val="00EA411C"/>
    <w:rsid w:val="00EA480D"/>
    <w:rsid w:val="00EA48B1"/>
    <w:rsid w:val="00EA495C"/>
    <w:rsid w:val="00EA4F3F"/>
    <w:rsid w:val="00EA5A86"/>
    <w:rsid w:val="00EA5ADD"/>
    <w:rsid w:val="00EA5B02"/>
    <w:rsid w:val="00EA5D81"/>
    <w:rsid w:val="00EA608C"/>
    <w:rsid w:val="00EA6966"/>
    <w:rsid w:val="00EA6B0B"/>
    <w:rsid w:val="00EA6B95"/>
    <w:rsid w:val="00EA6C40"/>
    <w:rsid w:val="00EA7156"/>
    <w:rsid w:val="00EB1870"/>
    <w:rsid w:val="00EB2A88"/>
    <w:rsid w:val="00EB2D30"/>
    <w:rsid w:val="00EB32D9"/>
    <w:rsid w:val="00EB3E8B"/>
    <w:rsid w:val="00EB44C4"/>
    <w:rsid w:val="00EB47D0"/>
    <w:rsid w:val="00EB48FF"/>
    <w:rsid w:val="00EB4A14"/>
    <w:rsid w:val="00EB5570"/>
    <w:rsid w:val="00EB5C4F"/>
    <w:rsid w:val="00EB6C88"/>
    <w:rsid w:val="00EB6D07"/>
    <w:rsid w:val="00EB7645"/>
    <w:rsid w:val="00EB7B71"/>
    <w:rsid w:val="00EC026E"/>
    <w:rsid w:val="00EC0B8A"/>
    <w:rsid w:val="00EC0D3A"/>
    <w:rsid w:val="00EC0DE7"/>
    <w:rsid w:val="00EC1246"/>
    <w:rsid w:val="00EC1EEC"/>
    <w:rsid w:val="00EC31D9"/>
    <w:rsid w:val="00EC37DC"/>
    <w:rsid w:val="00EC37F9"/>
    <w:rsid w:val="00EC4119"/>
    <w:rsid w:val="00EC4FD2"/>
    <w:rsid w:val="00EC58C2"/>
    <w:rsid w:val="00EC5F76"/>
    <w:rsid w:val="00EC67E1"/>
    <w:rsid w:val="00EC69F8"/>
    <w:rsid w:val="00EC6A6D"/>
    <w:rsid w:val="00EC6B0F"/>
    <w:rsid w:val="00EC6D7D"/>
    <w:rsid w:val="00EC71D7"/>
    <w:rsid w:val="00EC73E2"/>
    <w:rsid w:val="00EC78B7"/>
    <w:rsid w:val="00ED0394"/>
    <w:rsid w:val="00ED08F5"/>
    <w:rsid w:val="00ED0E7C"/>
    <w:rsid w:val="00ED0EFB"/>
    <w:rsid w:val="00ED1AA2"/>
    <w:rsid w:val="00ED1F07"/>
    <w:rsid w:val="00ED216E"/>
    <w:rsid w:val="00ED241F"/>
    <w:rsid w:val="00ED2FED"/>
    <w:rsid w:val="00ED3C91"/>
    <w:rsid w:val="00ED3CD5"/>
    <w:rsid w:val="00ED46E1"/>
    <w:rsid w:val="00ED4B6B"/>
    <w:rsid w:val="00ED6107"/>
    <w:rsid w:val="00ED6F8C"/>
    <w:rsid w:val="00ED72A2"/>
    <w:rsid w:val="00ED7346"/>
    <w:rsid w:val="00EE038D"/>
    <w:rsid w:val="00EE04E1"/>
    <w:rsid w:val="00EE0E10"/>
    <w:rsid w:val="00EE2CC7"/>
    <w:rsid w:val="00EE2E95"/>
    <w:rsid w:val="00EE3C5C"/>
    <w:rsid w:val="00EE3FCD"/>
    <w:rsid w:val="00EE50FF"/>
    <w:rsid w:val="00EE51C5"/>
    <w:rsid w:val="00EE5AFF"/>
    <w:rsid w:val="00EE6204"/>
    <w:rsid w:val="00EE6769"/>
    <w:rsid w:val="00EE770A"/>
    <w:rsid w:val="00EE7D51"/>
    <w:rsid w:val="00EF05D3"/>
    <w:rsid w:val="00EF068A"/>
    <w:rsid w:val="00EF0727"/>
    <w:rsid w:val="00EF2F55"/>
    <w:rsid w:val="00EF3188"/>
    <w:rsid w:val="00EF3195"/>
    <w:rsid w:val="00EF425A"/>
    <w:rsid w:val="00EF5B58"/>
    <w:rsid w:val="00EF5EFC"/>
    <w:rsid w:val="00EF6EF3"/>
    <w:rsid w:val="00EF722C"/>
    <w:rsid w:val="00EF793A"/>
    <w:rsid w:val="00EF7F17"/>
    <w:rsid w:val="00EF7F67"/>
    <w:rsid w:val="00F0037D"/>
    <w:rsid w:val="00F01751"/>
    <w:rsid w:val="00F022AC"/>
    <w:rsid w:val="00F024E1"/>
    <w:rsid w:val="00F03566"/>
    <w:rsid w:val="00F0426A"/>
    <w:rsid w:val="00F04450"/>
    <w:rsid w:val="00F0445A"/>
    <w:rsid w:val="00F05B09"/>
    <w:rsid w:val="00F05F5A"/>
    <w:rsid w:val="00F05FAA"/>
    <w:rsid w:val="00F060B7"/>
    <w:rsid w:val="00F065BF"/>
    <w:rsid w:val="00F074F4"/>
    <w:rsid w:val="00F10A79"/>
    <w:rsid w:val="00F10FB7"/>
    <w:rsid w:val="00F1190D"/>
    <w:rsid w:val="00F13AD5"/>
    <w:rsid w:val="00F13C29"/>
    <w:rsid w:val="00F146E2"/>
    <w:rsid w:val="00F14A8F"/>
    <w:rsid w:val="00F15EAE"/>
    <w:rsid w:val="00F16F17"/>
    <w:rsid w:val="00F20BBC"/>
    <w:rsid w:val="00F215C1"/>
    <w:rsid w:val="00F21E9D"/>
    <w:rsid w:val="00F225C6"/>
    <w:rsid w:val="00F23234"/>
    <w:rsid w:val="00F2336B"/>
    <w:rsid w:val="00F23AC2"/>
    <w:rsid w:val="00F240FC"/>
    <w:rsid w:val="00F24756"/>
    <w:rsid w:val="00F24A07"/>
    <w:rsid w:val="00F24A5A"/>
    <w:rsid w:val="00F25860"/>
    <w:rsid w:val="00F25E75"/>
    <w:rsid w:val="00F26F34"/>
    <w:rsid w:val="00F274B6"/>
    <w:rsid w:val="00F30158"/>
    <w:rsid w:val="00F303E9"/>
    <w:rsid w:val="00F3089B"/>
    <w:rsid w:val="00F30C5D"/>
    <w:rsid w:val="00F31D9C"/>
    <w:rsid w:val="00F328C9"/>
    <w:rsid w:val="00F328E4"/>
    <w:rsid w:val="00F32D28"/>
    <w:rsid w:val="00F33893"/>
    <w:rsid w:val="00F33FF4"/>
    <w:rsid w:val="00F34FAE"/>
    <w:rsid w:val="00F35607"/>
    <w:rsid w:val="00F35D91"/>
    <w:rsid w:val="00F36C7E"/>
    <w:rsid w:val="00F372E4"/>
    <w:rsid w:val="00F37B3B"/>
    <w:rsid w:val="00F410F0"/>
    <w:rsid w:val="00F412A6"/>
    <w:rsid w:val="00F41C9C"/>
    <w:rsid w:val="00F42812"/>
    <w:rsid w:val="00F429A1"/>
    <w:rsid w:val="00F42E64"/>
    <w:rsid w:val="00F42EFF"/>
    <w:rsid w:val="00F43014"/>
    <w:rsid w:val="00F450B7"/>
    <w:rsid w:val="00F45212"/>
    <w:rsid w:val="00F465D6"/>
    <w:rsid w:val="00F46CDC"/>
    <w:rsid w:val="00F47086"/>
    <w:rsid w:val="00F47457"/>
    <w:rsid w:val="00F47D83"/>
    <w:rsid w:val="00F50339"/>
    <w:rsid w:val="00F50F67"/>
    <w:rsid w:val="00F51659"/>
    <w:rsid w:val="00F519DD"/>
    <w:rsid w:val="00F51B83"/>
    <w:rsid w:val="00F51CEA"/>
    <w:rsid w:val="00F51DD1"/>
    <w:rsid w:val="00F52F05"/>
    <w:rsid w:val="00F53132"/>
    <w:rsid w:val="00F533EF"/>
    <w:rsid w:val="00F535FB"/>
    <w:rsid w:val="00F54183"/>
    <w:rsid w:val="00F543CE"/>
    <w:rsid w:val="00F544EB"/>
    <w:rsid w:val="00F545B2"/>
    <w:rsid w:val="00F55B90"/>
    <w:rsid w:val="00F561BB"/>
    <w:rsid w:val="00F56D95"/>
    <w:rsid w:val="00F56E18"/>
    <w:rsid w:val="00F578C6"/>
    <w:rsid w:val="00F57D83"/>
    <w:rsid w:val="00F57F46"/>
    <w:rsid w:val="00F60079"/>
    <w:rsid w:val="00F605AD"/>
    <w:rsid w:val="00F60FBF"/>
    <w:rsid w:val="00F6111A"/>
    <w:rsid w:val="00F61650"/>
    <w:rsid w:val="00F61A25"/>
    <w:rsid w:val="00F62EA9"/>
    <w:rsid w:val="00F62EC9"/>
    <w:rsid w:val="00F63B7D"/>
    <w:rsid w:val="00F64953"/>
    <w:rsid w:val="00F64B07"/>
    <w:rsid w:val="00F64D5A"/>
    <w:rsid w:val="00F65381"/>
    <w:rsid w:val="00F655C0"/>
    <w:rsid w:val="00F6587A"/>
    <w:rsid w:val="00F658F7"/>
    <w:rsid w:val="00F65C35"/>
    <w:rsid w:val="00F6616E"/>
    <w:rsid w:val="00F66875"/>
    <w:rsid w:val="00F66CF0"/>
    <w:rsid w:val="00F6713E"/>
    <w:rsid w:val="00F6781F"/>
    <w:rsid w:val="00F6783D"/>
    <w:rsid w:val="00F67D84"/>
    <w:rsid w:val="00F707B2"/>
    <w:rsid w:val="00F70AFF"/>
    <w:rsid w:val="00F72114"/>
    <w:rsid w:val="00F7230B"/>
    <w:rsid w:val="00F7245D"/>
    <w:rsid w:val="00F727F0"/>
    <w:rsid w:val="00F731F3"/>
    <w:rsid w:val="00F74334"/>
    <w:rsid w:val="00F74417"/>
    <w:rsid w:val="00F74C5E"/>
    <w:rsid w:val="00F7567F"/>
    <w:rsid w:val="00F76BF5"/>
    <w:rsid w:val="00F771EC"/>
    <w:rsid w:val="00F801C2"/>
    <w:rsid w:val="00F80851"/>
    <w:rsid w:val="00F8130D"/>
    <w:rsid w:val="00F828AA"/>
    <w:rsid w:val="00F83123"/>
    <w:rsid w:val="00F83204"/>
    <w:rsid w:val="00F83218"/>
    <w:rsid w:val="00F84018"/>
    <w:rsid w:val="00F84152"/>
    <w:rsid w:val="00F8454A"/>
    <w:rsid w:val="00F849EA"/>
    <w:rsid w:val="00F85B13"/>
    <w:rsid w:val="00F86457"/>
    <w:rsid w:val="00F87177"/>
    <w:rsid w:val="00F901C2"/>
    <w:rsid w:val="00F903A4"/>
    <w:rsid w:val="00F918F1"/>
    <w:rsid w:val="00F91968"/>
    <w:rsid w:val="00F91CE9"/>
    <w:rsid w:val="00F92950"/>
    <w:rsid w:val="00F936D6"/>
    <w:rsid w:val="00F936E8"/>
    <w:rsid w:val="00F93795"/>
    <w:rsid w:val="00F93B86"/>
    <w:rsid w:val="00F93FCB"/>
    <w:rsid w:val="00F9406B"/>
    <w:rsid w:val="00F94132"/>
    <w:rsid w:val="00F94B94"/>
    <w:rsid w:val="00F95599"/>
    <w:rsid w:val="00F9584F"/>
    <w:rsid w:val="00F95CBD"/>
    <w:rsid w:val="00F969B8"/>
    <w:rsid w:val="00F96FB0"/>
    <w:rsid w:val="00F97439"/>
    <w:rsid w:val="00F9796E"/>
    <w:rsid w:val="00FA0956"/>
    <w:rsid w:val="00FA1233"/>
    <w:rsid w:val="00FA2107"/>
    <w:rsid w:val="00FA2268"/>
    <w:rsid w:val="00FA2649"/>
    <w:rsid w:val="00FA2806"/>
    <w:rsid w:val="00FA2D4B"/>
    <w:rsid w:val="00FA4817"/>
    <w:rsid w:val="00FA4B80"/>
    <w:rsid w:val="00FA552A"/>
    <w:rsid w:val="00FA6799"/>
    <w:rsid w:val="00FA6AA3"/>
    <w:rsid w:val="00FB0375"/>
    <w:rsid w:val="00FB04B3"/>
    <w:rsid w:val="00FB08C0"/>
    <w:rsid w:val="00FB159C"/>
    <w:rsid w:val="00FB1915"/>
    <w:rsid w:val="00FB2368"/>
    <w:rsid w:val="00FB33B7"/>
    <w:rsid w:val="00FB36AA"/>
    <w:rsid w:val="00FB3E92"/>
    <w:rsid w:val="00FB4471"/>
    <w:rsid w:val="00FB51EF"/>
    <w:rsid w:val="00FB5A53"/>
    <w:rsid w:val="00FB5A67"/>
    <w:rsid w:val="00FB6007"/>
    <w:rsid w:val="00FB6876"/>
    <w:rsid w:val="00FB69D3"/>
    <w:rsid w:val="00FB6CEC"/>
    <w:rsid w:val="00FB6CEE"/>
    <w:rsid w:val="00FB6D40"/>
    <w:rsid w:val="00FC03E2"/>
    <w:rsid w:val="00FC0411"/>
    <w:rsid w:val="00FC0AC2"/>
    <w:rsid w:val="00FC21BE"/>
    <w:rsid w:val="00FC22B4"/>
    <w:rsid w:val="00FC2576"/>
    <w:rsid w:val="00FC2647"/>
    <w:rsid w:val="00FC268B"/>
    <w:rsid w:val="00FC26D3"/>
    <w:rsid w:val="00FC39D3"/>
    <w:rsid w:val="00FC3F8E"/>
    <w:rsid w:val="00FC4460"/>
    <w:rsid w:val="00FC44B2"/>
    <w:rsid w:val="00FC4ADB"/>
    <w:rsid w:val="00FC4BCA"/>
    <w:rsid w:val="00FC4FDA"/>
    <w:rsid w:val="00FC552E"/>
    <w:rsid w:val="00FC56FE"/>
    <w:rsid w:val="00FC60A8"/>
    <w:rsid w:val="00FC6740"/>
    <w:rsid w:val="00FC7122"/>
    <w:rsid w:val="00FD09C8"/>
    <w:rsid w:val="00FD2786"/>
    <w:rsid w:val="00FD2AB1"/>
    <w:rsid w:val="00FD2D27"/>
    <w:rsid w:val="00FD2F8A"/>
    <w:rsid w:val="00FD322C"/>
    <w:rsid w:val="00FD431A"/>
    <w:rsid w:val="00FD4D89"/>
    <w:rsid w:val="00FD5BA8"/>
    <w:rsid w:val="00FD657D"/>
    <w:rsid w:val="00FD6759"/>
    <w:rsid w:val="00FD6B44"/>
    <w:rsid w:val="00FD6C0D"/>
    <w:rsid w:val="00FD73EA"/>
    <w:rsid w:val="00FD7659"/>
    <w:rsid w:val="00FD76A5"/>
    <w:rsid w:val="00FE0AA4"/>
    <w:rsid w:val="00FE0AB1"/>
    <w:rsid w:val="00FE13ED"/>
    <w:rsid w:val="00FE17C1"/>
    <w:rsid w:val="00FE22BB"/>
    <w:rsid w:val="00FE3918"/>
    <w:rsid w:val="00FE4626"/>
    <w:rsid w:val="00FE4AE7"/>
    <w:rsid w:val="00FE4E5E"/>
    <w:rsid w:val="00FE712B"/>
    <w:rsid w:val="00FE7587"/>
    <w:rsid w:val="00FE7795"/>
    <w:rsid w:val="00FE7E9A"/>
    <w:rsid w:val="00FF0244"/>
    <w:rsid w:val="00FF0A51"/>
    <w:rsid w:val="00FF0AE6"/>
    <w:rsid w:val="00FF10CF"/>
    <w:rsid w:val="00FF16A4"/>
    <w:rsid w:val="00FF2254"/>
    <w:rsid w:val="00FF31FC"/>
    <w:rsid w:val="00FF3B30"/>
    <w:rsid w:val="00FF3DA6"/>
    <w:rsid w:val="00FF49C3"/>
    <w:rsid w:val="00FF566F"/>
    <w:rsid w:val="00FF58B3"/>
    <w:rsid w:val="00FF5D2D"/>
    <w:rsid w:val="00FF7CB6"/>
    <w:rsid w:val="00FF7D89"/>
    <w:rsid w:val="00FF7D90"/>
    <w:rsid w:val="0184A834"/>
    <w:rsid w:val="01E05060"/>
    <w:rsid w:val="01E71227"/>
    <w:rsid w:val="01EF0814"/>
    <w:rsid w:val="0258202D"/>
    <w:rsid w:val="0350DEE5"/>
    <w:rsid w:val="03E98FB8"/>
    <w:rsid w:val="03FB0F85"/>
    <w:rsid w:val="040EC01D"/>
    <w:rsid w:val="04376A48"/>
    <w:rsid w:val="046137EC"/>
    <w:rsid w:val="0498047E"/>
    <w:rsid w:val="057D5F64"/>
    <w:rsid w:val="05C9C66F"/>
    <w:rsid w:val="05E77814"/>
    <w:rsid w:val="05F37F38"/>
    <w:rsid w:val="0685B8C1"/>
    <w:rsid w:val="06934D30"/>
    <w:rsid w:val="073EEC1C"/>
    <w:rsid w:val="075BA180"/>
    <w:rsid w:val="07EF02C8"/>
    <w:rsid w:val="082EB6EE"/>
    <w:rsid w:val="0889C59D"/>
    <w:rsid w:val="08E3AEDF"/>
    <w:rsid w:val="0997FFBE"/>
    <w:rsid w:val="09B3BF00"/>
    <w:rsid w:val="09D23694"/>
    <w:rsid w:val="09F8F5CB"/>
    <w:rsid w:val="0A713CB0"/>
    <w:rsid w:val="0A758CF6"/>
    <w:rsid w:val="0A92292E"/>
    <w:rsid w:val="0AB83DD7"/>
    <w:rsid w:val="0B59EC09"/>
    <w:rsid w:val="0B60D3BD"/>
    <w:rsid w:val="0B780B5D"/>
    <w:rsid w:val="0BCF58B7"/>
    <w:rsid w:val="0C3D12F4"/>
    <w:rsid w:val="0C9A8010"/>
    <w:rsid w:val="0CB35AC7"/>
    <w:rsid w:val="0D7AD45C"/>
    <w:rsid w:val="0D8640BD"/>
    <w:rsid w:val="0DA81712"/>
    <w:rsid w:val="0DD92B56"/>
    <w:rsid w:val="0E0F30F7"/>
    <w:rsid w:val="0E2528F8"/>
    <w:rsid w:val="0E703266"/>
    <w:rsid w:val="0E7B413E"/>
    <w:rsid w:val="0EAEBBE3"/>
    <w:rsid w:val="0F5D308D"/>
    <w:rsid w:val="0F7C53A1"/>
    <w:rsid w:val="0FD5F4D1"/>
    <w:rsid w:val="101343F2"/>
    <w:rsid w:val="10934AB8"/>
    <w:rsid w:val="10EEB2E4"/>
    <w:rsid w:val="11583F0D"/>
    <w:rsid w:val="115A99A2"/>
    <w:rsid w:val="116B37DF"/>
    <w:rsid w:val="1179E263"/>
    <w:rsid w:val="1205D0E3"/>
    <w:rsid w:val="12EE8B29"/>
    <w:rsid w:val="133B109E"/>
    <w:rsid w:val="1394221D"/>
    <w:rsid w:val="13AB1DCC"/>
    <w:rsid w:val="140333F2"/>
    <w:rsid w:val="152C4A6C"/>
    <w:rsid w:val="15A92CFD"/>
    <w:rsid w:val="15B031A5"/>
    <w:rsid w:val="15FC69DE"/>
    <w:rsid w:val="16051539"/>
    <w:rsid w:val="16498FDF"/>
    <w:rsid w:val="16BDBCC8"/>
    <w:rsid w:val="16C0F91E"/>
    <w:rsid w:val="16EF34B5"/>
    <w:rsid w:val="170F88ED"/>
    <w:rsid w:val="177960B8"/>
    <w:rsid w:val="17DFF6E0"/>
    <w:rsid w:val="1823025A"/>
    <w:rsid w:val="19D44CB3"/>
    <w:rsid w:val="1A0E539A"/>
    <w:rsid w:val="1AE96711"/>
    <w:rsid w:val="1AFDB926"/>
    <w:rsid w:val="1B729539"/>
    <w:rsid w:val="1BDCF188"/>
    <w:rsid w:val="1BFECD41"/>
    <w:rsid w:val="1C1F26E1"/>
    <w:rsid w:val="1C4AB334"/>
    <w:rsid w:val="1C4B88F5"/>
    <w:rsid w:val="1C7BC6F9"/>
    <w:rsid w:val="1D1B5030"/>
    <w:rsid w:val="1DB61155"/>
    <w:rsid w:val="1F2967AB"/>
    <w:rsid w:val="1F40403E"/>
    <w:rsid w:val="1F6D2EBB"/>
    <w:rsid w:val="1F7998A8"/>
    <w:rsid w:val="1FBC93EA"/>
    <w:rsid w:val="203990E6"/>
    <w:rsid w:val="205016B4"/>
    <w:rsid w:val="207D834D"/>
    <w:rsid w:val="20AEB86F"/>
    <w:rsid w:val="20E26D3E"/>
    <w:rsid w:val="20F334BF"/>
    <w:rsid w:val="21173F9C"/>
    <w:rsid w:val="21B00922"/>
    <w:rsid w:val="21B6ADDC"/>
    <w:rsid w:val="226DD2E3"/>
    <w:rsid w:val="228B0775"/>
    <w:rsid w:val="2308A742"/>
    <w:rsid w:val="2315631A"/>
    <w:rsid w:val="23A613AD"/>
    <w:rsid w:val="23D5DA38"/>
    <w:rsid w:val="241114FC"/>
    <w:rsid w:val="246BF519"/>
    <w:rsid w:val="2501CA17"/>
    <w:rsid w:val="2513AA05"/>
    <w:rsid w:val="25702B9B"/>
    <w:rsid w:val="259468CA"/>
    <w:rsid w:val="25C6CDDE"/>
    <w:rsid w:val="263B9FE1"/>
    <w:rsid w:val="26447B46"/>
    <w:rsid w:val="265C5C2B"/>
    <w:rsid w:val="267F52E4"/>
    <w:rsid w:val="26AA4ACF"/>
    <w:rsid w:val="26CA14BE"/>
    <w:rsid w:val="26F61603"/>
    <w:rsid w:val="271F9852"/>
    <w:rsid w:val="279CAF6B"/>
    <w:rsid w:val="27EA6458"/>
    <w:rsid w:val="2806227C"/>
    <w:rsid w:val="282A850B"/>
    <w:rsid w:val="28761473"/>
    <w:rsid w:val="28AE010B"/>
    <w:rsid w:val="28E8721C"/>
    <w:rsid w:val="298BF113"/>
    <w:rsid w:val="2A6E67E2"/>
    <w:rsid w:val="2AC118D2"/>
    <w:rsid w:val="2AE983F2"/>
    <w:rsid w:val="2B226B1D"/>
    <w:rsid w:val="2B779075"/>
    <w:rsid w:val="2BD5223C"/>
    <w:rsid w:val="2BD9B49D"/>
    <w:rsid w:val="2BE0D727"/>
    <w:rsid w:val="2C86BD8D"/>
    <w:rsid w:val="2CC6802F"/>
    <w:rsid w:val="2CEC94B2"/>
    <w:rsid w:val="2D022286"/>
    <w:rsid w:val="2D13478E"/>
    <w:rsid w:val="2DA208D7"/>
    <w:rsid w:val="2E67F72B"/>
    <w:rsid w:val="2E84BB1F"/>
    <w:rsid w:val="2EE9F24D"/>
    <w:rsid w:val="2EF56AFE"/>
    <w:rsid w:val="2EF9DD51"/>
    <w:rsid w:val="2F04DB20"/>
    <w:rsid w:val="2F3C5479"/>
    <w:rsid w:val="2F415DDF"/>
    <w:rsid w:val="2F89954A"/>
    <w:rsid w:val="301B2212"/>
    <w:rsid w:val="3062336D"/>
    <w:rsid w:val="307A1E60"/>
    <w:rsid w:val="30A9F21D"/>
    <w:rsid w:val="32011719"/>
    <w:rsid w:val="325BF402"/>
    <w:rsid w:val="327F626A"/>
    <w:rsid w:val="32A8AEBD"/>
    <w:rsid w:val="32DB0909"/>
    <w:rsid w:val="32EA4043"/>
    <w:rsid w:val="331E8660"/>
    <w:rsid w:val="333E1D71"/>
    <w:rsid w:val="3354EBAB"/>
    <w:rsid w:val="33C72CA5"/>
    <w:rsid w:val="33C9B5A5"/>
    <w:rsid w:val="33F4A6D6"/>
    <w:rsid w:val="3461D8DE"/>
    <w:rsid w:val="34F19B3F"/>
    <w:rsid w:val="3506AC5D"/>
    <w:rsid w:val="3595D9EA"/>
    <w:rsid w:val="35A70720"/>
    <w:rsid w:val="3653263F"/>
    <w:rsid w:val="36665C21"/>
    <w:rsid w:val="36856F61"/>
    <w:rsid w:val="36B018F3"/>
    <w:rsid w:val="36B8CF6D"/>
    <w:rsid w:val="37D8FDFF"/>
    <w:rsid w:val="3826D957"/>
    <w:rsid w:val="38458AA2"/>
    <w:rsid w:val="38881347"/>
    <w:rsid w:val="38F67EF7"/>
    <w:rsid w:val="390A4939"/>
    <w:rsid w:val="39C1BE79"/>
    <w:rsid w:val="3A1CE6A5"/>
    <w:rsid w:val="3A207B00"/>
    <w:rsid w:val="3A549950"/>
    <w:rsid w:val="3AC7C0BE"/>
    <w:rsid w:val="3AE54F50"/>
    <w:rsid w:val="3B7156C5"/>
    <w:rsid w:val="3BCD9A4C"/>
    <w:rsid w:val="3BE5515D"/>
    <w:rsid w:val="3C13A3B5"/>
    <w:rsid w:val="3C2F3C6B"/>
    <w:rsid w:val="3CA289A2"/>
    <w:rsid w:val="3CC4B56C"/>
    <w:rsid w:val="3D897E05"/>
    <w:rsid w:val="3DBB53BF"/>
    <w:rsid w:val="3DC2611A"/>
    <w:rsid w:val="3E0EA61C"/>
    <w:rsid w:val="3E3460EC"/>
    <w:rsid w:val="3E72BC1B"/>
    <w:rsid w:val="3ECD9FAA"/>
    <w:rsid w:val="3F24EA5F"/>
    <w:rsid w:val="3F4A16F3"/>
    <w:rsid w:val="3FC25E29"/>
    <w:rsid w:val="3FE1A791"/>
    <w:rsid w:val="3FE8C851"/>
    <w:rsid w:val="3FF70074"/>
    <w:rsid w:val="404B1139"/>
    <w:rsid w:val="404B6419"/>
    <w:rsid w:val="40537D4B"/>
    <w:rsid w:val="405EC2E5"/>
    <w:rsid w:val="40CA7725"/>
    <w:rsid w:val="40D616BF"/>
    <w:rsid w:val="40ECE676"/>
    <w:rsid w:val="40ED100D"/>
    <w:rsid w:val="411D4CB5"/>
    <w:rsid w:val="4135A898"/>
    <w:rsid w:val="41BFC886"/>
    <w:rsid w:val="41D2FA43"/>
    <w:rsid w:val="41FEE32F"/>
    <w:rsid w:val="426693EE"/>
    <w:rsid w:val="427E4DCB"/>
    <w:rsid w:val="437222B6"/>
    <w:rsid w:val="43908874"/>
    <w:rsid w:val="43DBDBD7"/>
    <w:rsid w:val="4416EA78"/>
    <w:rsid w:val="44775450"/>
    <w:rsid w:val="44C70903"/>
    <w:rsid w:val="4505C928"/>
    <w:rsid w:val="464E89E1"/>
    <w:rsid w:val="46500D8D"/>
    <w:rsid w:val="465148C7"/>
    <w:rsid w:val="465BC2D2"/>
    <w:rsid w:val="466E75DB"/>
    <w:rsid w:val="46C10AA7"/>
    <w:rsid w:val="46FC0655"/>
    <w:rsid w:val="4737AECE"/>
    <w:rsid w:val="4744742E"/>
    <w:rsid w:val="477C4AD3"/>
    <w:rsid w:val="4791B369"/>
    <w:rsid w:val="482BA28C"/>
    <w:rsid w:val="48BBBA64"/>
    <w:rsid w:val="49A4D2AB"/>
    <w:rsid w:val="4A341826"/>
    <w:rsid w:val="4A6DD3FD"/>
    <w:rsid w:val="4AB80383"/>
    <w:rsid w:val="4AF377E9"/>
    <w:rsid w:val="4B060556"/>
    <w:rsid w:val="4BB32E4F"/>
    <w:rsid w:val="4BB8C481"/>
    <w:rsid w:val="4BBFFC47"/>
    <w:rsid w:val="4BF3FAED"/>
    <w:rsid w:val="4C5543C3"/>
    <w:rsid w:val="4C74BEFA"/>
    <w:rsid w:val="4CFB040B"/>
    <w:rsid w:val="4E32651F"/>
    <w:rsid w:val="4F1FE150"/>
    <w:rsid w:val="4FAA6131"/>
    <w:rsid w:val="4FBAA7A0"/>
    <w:rsid w:val="50299D1E"/>
    <w:rsid w:val="50C191B0"/>
    <w:rsid w:val="50F8BAC4"/>
    <w:rsid w:val="511B475F"/>
    <w:rsid w:val="5149A946"/>
    <w:rsid w:val="515EB41A"/>
    <w:rsid w:val="519C5EC1"/>
    <w:rsid w:val="52066B37"/>
    <w:rsid w:val="52215D9B"/>
    <w:rsid w:val="5226DFEE"/>
    <w:rsid w:val="534B242E"/>
    <w:rsid w:val="536B6FC3"/>
    <w:rsid w:val="53A38EC1"/>
    <w:rsid w:val="5429DFFF"/>
    <w:rsid w:val="546528FA"/>
    <w:rsid w:val="5482A718"/>
    <w:rsid w:val="550196D0"/>
    <w:rsid w:val="5685C187"/>
    <w:rsid w:val="5687B9DB"/>
    <w:rsid w:val="56B33A74"/>
    <w:rsid w:val="56C45F6C"/>
    <w:rsid w:val="56D0C9CA"/>
    <w:rsid w:val="578D4BC0"/>
    <w:rsid w:val="579A5463"/>
    <w:rsid w:val="57A013FF"/>
    <w:rsid w:val="5823B973"/>
    <w:rsid w:val="5825D420"/>
    <w:rsid w:val="5848F26D"/>
    <w:rsid w:val="58999111"/>
    <w:rsid w:val="58A8C035"/>
    <w:rsid w:val="5902CA43"/>
    <w:rsid w:val="59394554"/>
    <w:rsid w:val="595AE7DA"/>
    <w:rsid w:val="5982B4AC"/>
    <w:rsid w:val="5993FA98"/>
    <w:rsid w:val="59B1F6AD"/>
    <w:rsid w:val="59DB417A"/>
    <w:rsid w:val="59E3904C"/>
    <w:rsid w:val="5ACB2ABF"/>
    <w:rsid w:val="5B0E40AA"/>
    <w:rsid w:val="5B1EE194"/>
    <w:rsid w:val="5B28A36B"/>
    <w:rsid w:val="5BA7C1DD"/>
    <w:rsid w:val="5C2811D5"/>
    <w:rsid w:val="5C2C1FF2"/>
    <w:rsid w:val="5CA2C4EC"/>
    <w:rsid w:val="5CB01D52"/>
    <w:rsid w:val="5CB383C6"/>
    <w:rsid w:val="5CE540C2"/>
    <w:rsid w:val="5D0441EB"/>
    <w:rsid w:val="5D2D69EB"/>
    <w:rsid w:val="5D4EFE5A"/>
    <w:rsid w:val="5D7395A5"/>
    <w:rsid w:val="5D7498B9"/>
    <w:rsid w:val="5D973311"/>
    <w:rsid w:val="5DE2EEF5"/>
    <w:rsid w:val="5E6D684E"/>
    <w:rsid w:val="5E6E5318"/>
    <w:rsid w:val="5E9B33B5"/>
    <w:rsid w:val="5EB4F493"/>
    <w:rsid w:val="5F8EC91D"/>
    <w:rsid w:val="5FA1C59B"/>
    <w:rsid w:val="5FDC3E33"/>
    <w:rsid w:val="602F9605"/>
    <w:rsid w:val="60306B3E"/>
    <w:rsid w:val="60315981"/>
    <w:rsid w:val="6061227B"/>
    <w:rsid w:val="60A03DB7"/>
    <w:rsid w:val="6117CAC7"/>
    <w:rsid w:val="6174D332"/>
    <w:rsid w:val="61EF19F4"/>
    <w:rsid w:val="61EF7DD9"/>
    <w:rsid w:val="62250CF1"/>
    <w:rsid w:val="62D6B921"/>
    <w:rsid w:val="635350B7"/>
    <w:rsid w:val="640981C7"/>
    <w:rsid w:val="6499249C"/>
    <w:rsid w:val="64AA3AAB"/>
    <w:rsid w:val="64BD9729"/>
    <w:rsid w:val="64BDADE6"/>
    <w:rsid w:val="64D6C7F2"/>
    <w:rsid w:val="65FBC6BD"/>
    <w:rsid w:val="65FF866F"/>
    <w:rsid w:val="6640AED3"/>
    <w:rsid w:val="66484701"/>
    <w:rsid w:val="6705587F"/>
    <w:rsid w:val="670F9273"/>
    <w:rsid w:val="6790999E"/>
    <w:rsid w:val="68246C95"/>
    <w:rsid w:val="6865FEBC"/>
    <w:rsid w:val="686D48F7"/>
    <w:rsid w:val="688DDD62"/>
    <w:rsid w:val="68A4E18A"/>
    <w:rsid w:val="6915624B"/>
    <w:rsid w:val="696CAB40"/>
    <w:rsid w:val="69A22D47"/>
    <w:rsid w:val="6A1D8EB7"/>
    <w:rsid w:val="6A2C7E8F"/>
    <w:rsid w:val="6A57455D"/>
    <w:rsid w:val="6A5D26E6"/>
    <w:rsid w:val="6AD83857"/>
    <w:rsid w:val="6B56D68F"/>
    <w:rsid w:val="6B6BB99D"/>
    <w:rsid w:val="6B6E019B"/>
    <w:rsid w:val="6B87A586"/>
    <w:rsid w:val="6C2E3C01"/>
    <w:rsid w:val="6CB89536"/>
    <w:rsid w:val="6D62BB40"/>
    <w:rsid w:val="6D7C52D6"/>
    <w:rsid w:val="6DA8CE6C"/>
    <w:rsid w:val="6E164F2C"/>
    <w:rsid w:val="6E171A67"/>
    <w:rsid w:val="6E6D5A57"/>
    <w:rsid w:val="6E71F6D0"/>
    <w:rsid w:val="6E824018"/>
    <w:rsid w:val="6EBB0C23"/>
    <w:rsid w:val="6F1D376C"/>
    <w:rsid w:val="6F3553D5"/>
    <w:rsid w:val="6F8AAB1B"/>
    <w:rsid w:val="6FBF4AA7"/>
    <w:rsid w:val="6FBFEC6E"/>
    <w:rsid w:val="704F8F47"/>
    <w:rsid w:val="7053E599"/>
    <w:rsid w:val="7061D30B"/>
    <w:rsid w:val="70D2FCDA"/>
    <w:rsid w:val="71687038"/>
    <w:rsid w:val="7183547E"/>
    <w:rsid w:val="72621F89"/>
    <w:rsid w:val="734B7401"/>
    <w:rsid w:val="7358D784"/>
    <w:rsid w:val="73924113"/>
    <w:rsid w:val="73DCF0B0"/>
    <w:rsid w:val="74732B04"/>
    <w:rsid w:val="7474238A"/>
    <w:rsid w:val="74ECA31A"/>
    <w:rsid w:val="7526E184"/>
    <w:rsid w:val="753D166C"/>
    <w:rsid w:val="757D9261"/>
    <w:rsid w:val="75E70C80"/>
    <w:rsid w:val="770C3F43"/>
    <w:rsid w:val="777DD325"/>
    <w:rsid w:val="78BA0428"/>
    <w:rsid w:val="793DD032"/>
    <w:rsid w:val="79D1D753"/>
    <w:rsid w:val="79DEF723"/>
    <w:rsid w:val="7A3414EB"/>
    <w:rsid w:val="7A519457"/>
    <w:rsid w:val="7AA05EAC"/>
    <w:rsid w:val="7AEF767C"/>
    <w:rsid w:val="7B74F5A8"/>
    <w:rsid w:val="7B90D24D"/>
    <w:rsid w:val="7BDF8B1F"/>
    <w:rsid w:val="7C01DC20"/>
    <w:rsid w:val="7CE2E145"/>
    <w:rsid w:val="7D900575"/>
    <w:rsid w:val="7E5C5E05"/>
    <w:rsid w:val="7E7B12F9"/>
    <w:rsid w:val="7EF24018"/>
    <w:rsid w:val="7F47E61A"/>
    <w:rsid w:val="7FF5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EBA38C"/>
  <w15:chartTrackingRefBased/>
  <w15:docId w15:val="{ABCA545E-81E9-4307-91A4-37A106C89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401"/>
    <w:pPr>
      <w:spacing w:after="200" w:line="276" w:lineRule="auto"/>
    </w:pPr>
    <w:rPr>
      <w:rFonts w:ascii="Arial" w:hAnsi="Arial"/>
      <w:szCs w:val="22"/>
      <w:lang w:val="en-CA"/>
    </w:rPr>
  </w:style>
  <w:style w:type="paragraph" w:styleId="Heading1">
    <w:name w:val="heading 1"/>
    <w:basedOn w:val="Normal"/>
    <w:next w:val="Normal"/>
    <w:link w:val="Heading1Char"/>
    <w:qFormat/>
    <w:rsid w:val="00EB7645"/>
    <w:pPr>
      <w:numPr>
        <w:numId w:val="1"/>
      </w:numPr>
      <w:suppressAutoHyphens/>
      <w:spacing w:before="60" w:after="60" w:line="240" w:lineRule="auto"/>
      <w:outlineLvl w:val="0"/>
    </w:pPr>
    <w:rPr>
      <w:rFonts w:eastAsia="Times New Roman" w:cs="Arial"/>
      <w:b/>
      <w:smallCaps/>
      <w:color w:val="2E74B5"/>
      <w:spacing w:val="6"/>
      <w:kern w:val="1"/>
      <w:sz w:val="28"/>
      <w:szCs w:val="24"/>
      <w:lang w:val="en-US" w:eastAsia="ar-SA"/>
    </w:rPr>
  </w:style>
  <w:style w:type="paragraph" w:styleId="Heading2">
    <w:name w:val="heading 2"/>
    <w:basedOn w:val="Normal"/>
    <w:next w:val="Normal"/>
    <w:link w:val="Heading2Char"/>
    <w:unhideWhenUsed/>
    <w:qFormat/>
    <w:rsid w:val="00EB7645"/>
    <w:pPr>
      <w:keepNext/>
      <w:keepLines/>
      <w:numPr>
        <w:ilvl w:val="1"/>
        <w:numId w:val="1"/>
      </w:numPr>
      <w:spacing w:before="40" w:after="0"/>
      <w:outlineLvl w:val="1"/>
    </w:pPr>
    <w:rPr>
      <w:rFonts w:eastAsia="Times New Roman"/>
      <w:b/>
      <w:color w:val="2E74B5"/>
      <w:sz w:val="24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E85A1C"/>
    <w:pPr>
      <w:keepNext/>
      <w:keepLines/>
      <w:numPr>
        <w:numId w:val="99"/>
      </w:numPr>
      <w:spacing w:before="40" w:after="0"/>
      <w:outlineLvl w:val="2"/>
    </w:pPr>
    <w:rPr>
      <w:rFonts w:eastAsia="Times New Roman"/>
      <w:color w:val="2E74B5"/>
      <w:sz w:val="22"/>
      <w:szCs w:val="24"/>
      <w:u w:val="single"/>
    </w:rPr>
  </w:style>
  <w:style w:type="paragraph" w:styleId="Heading4">
    <w:name w:val="heading 4"/>
    <w:basedOn w:val="Normal"/>
    <w:next w:val="Normal"/>
    <w:link w:val="Heading4Char"/>
    <w:unhideWhenUsed/>
    <w:qFormat/>
    <w:rsid w:val="00F34FAE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nhideWhenUsed/>
    <w:qFormat/>
    <w:rsid w:val="00F34FAE"/>
    <w:pPr>
      <w:keepNext/>
      <w:keepLines/>
      <w:numPr>
        <w:ilvl w:val="4"/>
        <w:numId w:val="1"/>
      </w:numPr>
      <w:tabs>
        <w:tab w:val="num" w:pos="3600"/>
      </w:tabs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nhideWhenUsed/>
    <w:qFormat/>
    <w:rsid w:val="00F34FAE"/>
    <w:pPr>
      <w:keepNext/>
      <w:keepLines/>
      <w:numPr>
        <w:ilvl w:val="5"/>
        <w:numId w:val="1"/>
      </w:numPr>
      <w:tabs>
        <w:tab w:val="num" w:pos="4320"/>
      </w:tabs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nhideWhenUsed/>
    <w:qFormat/>
    <w:rsid w:val="00F34FAE"/>
    <w:pPr>
      <w:keepNext/>
      <w:keepLines/>
      <w:numPr>
        <w:ilvl w:val="6"/>
        <w:numId w:val="1"/>
      </w:numPr>
      <w:tabs>
        <w:tab w:val="num" w:pos="5040"/>
      </w:tabs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nhideWhenUsed/>
    <w:qFormat/>
    <w:rsid w:val="00F34FAE"/>
    <w:pPr>
      <w:keepNext/>
      <w:keepLines/>
      <w:numPr>
        <w:ilvl w:val="7"/>
        <w:numId w:val="1"/>
      </w:numPr>
      <w:tabs>
        <w:tab w:val="num" w:pos="5760"/>
      </w:tabs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F34FAE"/>
    <w:pPr>
      <w:keepNext/>
      <w:keepLines/>
      <w:numPr>
        <w:ilvl w:val="8"/>
        <w:numId w:val="1"/>
      </w:numPr>
      <w:tabs>
        <w:tab w:val="num" w:pos="6480"/>
      </w:tabs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EB7645"/>
    <w:rPr>
      <w:rFonts w:ascii="Arial" w:eastAsia="Times New Roman" w:hAnsi="Arial" w:cs="Arial"/>
      <w:b/>
      <w:smallCaps/>
      <w:color w:val="2E74B5"/>
      <w:spacing w:val="6"/>
      <w:kern w:val="1"/>
      <w:sz w:val="28"/>
      <w:szCs w:val="24"/>
      <w:lang w:eastAsia="ar-SA"/>
    </w:rPr>
  </w:style>
  <w:style w:type="paragraph" w:customStyle="1" w:styleId="TableText">
    <w:name w:val="Table Text"/>
    <w:basedOn w:val="Normal"/>
    <w:rsid w:val="00EB7645"/>
    <w:pPr>
      <w:suppressAutoHyphens/>
      <w:spacing w:after="0" w:line="240" w:lineRule="auto"/>
    </w:pPr>
    <w:rPr>
      <w:rFonts w:eastAsia="Times New Roman" w:cs="Arial"/>
      <w:szCs w:val="20"/>
      <w:lang w:val="en-US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EB7645"/>
    <w:pPr>
      <w:keepLines/>
      <w:numPr>
        <w:numId w:val="0"/>
      </w:numPr>
      <w:spacing w:before="480" w:after="0"/>
      <w:ind w:left="-270"/>
      <w:outlineLvl w:val="9"/>
    </w:pPr>
    <w:rPr>
      <w:color w:val="365F91"/>
      <w:kern w:val="0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D5D92"/>
    <w:pPr>
      <w:tabs>
        <w:tab w:val="left" w:pos="400"/>
        <w:tab w:val="right" w:leader="dot" w:pos="9350"/>
      </w:tabs>
      <w:spacing w:before="40" w:after="40"/>
    </w:pPr>
  </w:style>
  <w:style w:type="character" w:styleId="Hyperlink">
    <w:name w:val="Hyperlink"/>
    <w:uiPriority w:val="99"/>
    <w:unhideWhenUsed/>
    <w:rsid w:val="00EB7645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EB7645"/>
    <w:pPr>
      <w:spacing w:after="0" w:line="240" w:lineRule="auto"/>
      <w:jc w:val="both"/>
    </w:pPr>
    <w:rPr>
      <w:rFonts w:eastAsia="Times New Roman"/>
      <w:b/>
      <w:szCs w:val="20"/>
      <w:lang w:val="en-GB"/>
    </w:rPr>
  </w:style>
  <w:style w:type="character" w:customStyle="1" w:styleId="SubtitleChar">
    <w:name w:val="Subtitle Char"/>
    <w:link w:val="Subtitle"/>
    <w:rsid w:val="00EB7645"/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er">
    <w:name w:val="header"/>
    <w:basedOn w:val="Normal"/>
    <w:link w:val="HeaderChar"/>
    <w:unhideWhenUsed/>
    <w:rsid w:val="00EB76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rsid w:val="00EB7645"/>
    <w:rPr>
      <w:rFonts w:ascii="Calibri" w:eastAsia="Calibri" w:hAnsi="Calibri" w:cs="Times New Roman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EB76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EB7645"/>
    <w:rPr>
      <w:rFonts w:ascii="Calibri" w:eastAsia="Calibri" w:hAnsi="Calibri" w:cs="Times New Roman"/>
      <w:lang w:val="en-CA"/>
    </w:rPr>
  </w:style>
  <w:style w:type="paragraph" w:styleId="NoSpacing">
    <w:name w:val="No Spacing"/>
    <w:uiPriority w:val="1"/>
    <w:qFormat/>
    <w:rsid w:val="00EB7645"/>
    <w:rPr>
      <w:rFonts w:ascii="Arial" w:hAnsi="Arial"/>
      <w:szCs w:val="22"/>
      <w:lang w:val="en-CA"/>
    </w:rPr>
  </w:style>
  <w:style w:type="character" w:customStyle="1" w:styleId="Heading2Char">
    <w:name w:val="Heading 2 Char"/>
    <w:link w:val="Heading2"/>
    <w:rsid w:val="00EB7645"/>
    <w:rPr>
      <w:rFonts w:ascii="Arial" w:eastAsia="Times New Roman" w:hAnsi="Arial"/>
      <w:b/>
      <w:color w:val="2E74B5"/>
      <w:sz w:val="24"/>
      <w:szCs w:val="26"/>
      <w:lang w:val="en-CA"/>
    </w:rPr>
  </w:style>
  <w:style w:type="character" w:customStyle="1" w:styleId="Heading3Char">
    <w:name w:val="Heading 3 Char"/>
    <w:link w:val="Heading3"/>
    <w:rsid w:val="00E85A1C"/>
    <w:rPr>
      <w:rFonts w:ascii="Arial" w:eastAsia="Times New Roman" w:hAnsi="Arial"/>
      <w:color w:val="2E74B5"/>
      <w:sz w:val="22"/>
      <w:szCs w:val="24"/>
      <w:u w:val="single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EB7645"/>
    <w:pPr>
      <w:spacing w:after="0" w:line="240" w:lineRule="auto"/>
      <w:contextualSpacing/>
    </w:pPr>
    <w:rPr>
      <w:rFonts w:eastAsia="Times New Roman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EB7645"/>
    <w:rPr>
      <w:rFonts w:ascii="Arial" w:eastAsia="Times New Roman" w:hAnsi="Arial" w:cs="Times New Roman"/>
      <w:spacing w:val="-10"/>
      <w:kern w:val="28"/>
      <w:sz w:val="56"/>
      <w:szCs w:val="56"/>
      <w:lang w:val="en-CA"/>
    </w:rPr>
  </w:style>
  <w:style w:type="paragraph" w:styleId="TOC2">
    <w:name w:val="toc 2"/>
    <w:basedOn w:val="Normal"/>
    <w:next w:val="Normal"/>
    <w:autoRedefine/>
    <w:uiPriority w:val="39"/>
    <w:unhideWhenUsed/>
    <w:rsid w:val="001D5D92"/>
    <w:pPr>
      <w:tabs>
        <w:tab w:val="left" w:pos="880"/>
        <w:tab w:val="right" w:leader="dot" w:pos="9350"/>
      </w:tabs>
      <w:spacing w:before="40" w:after="40" w:line="240" w:lineRule="auto"/>
      <w:ind w:left="202"/>
    </w:pPr>
  </w:style>
  <w:style w:type="paragraph" w:styleId="TOC3">
    <w:name w:val="toc 3"/>
    <w:basedOn w:val="Normal"/>
    <w:next w:val="Normal"/>
    <w:autoRedefine/>
    <w:uiPriority w:val="39"/>
    <w:unhideWhenUsed/>
    <w:rsid w:val="007B38B0"/>
    <w:pPr>
      <w:tabs>
        <w:tab w:val="left" w:pos="1100"/>
        <w:tab w:val="right" w:leader="dot" w:pos="9350"/>
      </w:tabs>
      <w:spacing w:after="0"/>
      <w:ind w:left="40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5A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85A1C"/>
    <w:rPr>
      <w:rFonts w:ascii="Segoe UI" w:eastAsia="Calibri" w:hAnsi="Segoe UI" w:cs="Segoe UI"/>
      <w:sz w:val="18"/>
      <w:szCs w:val="18"/>
      <w:lang w:val="en-CA"/>
    </w:rPr>
  </w:style>
  <w:style w:type="character" w:customStyle="1" w:styleId="Heading4Char">
    <w:name w:val="Heading 4 Char"/>
    <w:link w:val="Heading4"/>
    <w:rsid w:val="00F34FAE"/>
    <w:rPr>
      <w:rFonts w:ascii="Calibri Light" w:eastAsia="Times New Roman" w:hAnsi="Calibri Light"/>
      <w:i/>
      <w:iCs/>
      <w:color w:val="2E74B5"/>
      <w:szCs w:val="22"/>
      <w:lang w:val="en-CA"/>
    </w:rPr>
  </w:style>
  <w:style w:type="character" w:customStyle="1" w:styleId="Heading5Char">
    <w:name w:val="Heading 5 Char"/>
    <w:link w:val="Heading5"/>
    <w:rsid w:val="00F34FAE"/>
    <w:rPr>
      <w:rFonts w:ascii="Calibri Light" w:eastAsia="Times New Roman" w:hAnsi="Calibri Light"/>
      <w:color w:val="2E74B5"/>
      <w:szCs w:val="22"/>
      <w:lang w:val="en-CA"/>
    </w:rPr>
  </w:style>
  <w:style w:type="character" w:customStyle="1" w:styleId="Heading6Char">
    <w:name w:val="Heading 6 Char"/>
    <w:link w:val="Heading6"/>
    <w:rsid w:val="00F34FAE"/>
    <w:rPr>
      <w:rFonts w:ascii="Calibri Light" w:eastAsia="Times New Roman" w:hAnsi="Calibri Light"/>
      <w:color w:val="1F4D78"/>
      <w:szCs w:val="22"/>
      <w:lang w:val="en-CA"/>
    </w:rPr>
  </w:style>
  <w:style w:type="character" w:customStyle="1" w:styleId="Heading7Char">
    <w:name w:val="Heading 7 Char"/>
    <w:link w:val="Heading7"/>
    <w:rsid w:val="00F34FAE"/>
    <w:rPr>
      <w:rFonts w:ascii="Calibri Light" w:eastAsia="Times New Roman" w:hAnsi="Calibri Light"/>
      <w:i/>
      <w:iCs/>
      <w:color w:val="1F4D78"/>
      <w:szCs w:val="22"/>
      <w:lang w:val="en-CA"/>
    </w:rPr>
  </w:style>
  <w:style w:type="character" w:customStyle="1" w:styleId="Heading8Char">
    <w:name w:val="Heading 8 Char"/>
    <w:link w:val="Heading8"/>
    <w:rsid w:val="00F34FAE"/>
    <w:rPr>
      <w:rFonts w:ascii="Calibri Light" w:eastAsia="Times New Roman" w:hAnsi="Calibri Light"/>
      <w:color w:val="272727"/>
      <w:sz w:val="21"/>
      <w:szCs w:val="21"/>
      <w:lang w:val="en-CA"/>
    </w:rPr>
  </w:style>
  <w:style w:type="character" w:customStyle="1" w:styleId="Heading9Char">
    <w:name w:val="Heading 9 Char"/>
    <w:link w:val="Heading9"/>
    <w:rsid w:val="00F34FAE"/>
    <w:rPr>
      <w:rFonts w:ascii="Calibri Light" w:eastAsia="Times New Roman" w:hAnsi="Calibri Light"/>
      <w:i/>
      <w:iCs/>
      <w:color w:val="272727"/>
      <w:sz w:val="21"/>
      <w:szCs w:val="21"/>
      <w:lang w:val="en-CA"/>
    </w:rPr>
  </w:style>
  <w:style w:type="paragraph" w:styleId="ListParagraph">
    <w:name w:val="List Paragraph"/>
    <w:basedOn w:val="Normal"/>
    <w:uiPriority w:val="34"/>
    <w:qFormat/>
    <w:rsid w:val="006D1886"/>
    <w:pPr>
      <w:ind w:left="720"/>
      <w:contextualSpacing/>
    </w:pPr>
  </w:style>
  <w:style w:type="paragraph" w:customStyle="1" w:styleId="CharChar">
    <w:name w:val="Char Char"/>
    <w:basedOn w:val="Normal"/>
    <w:semiHidden/>
    <w:rsid w:val="00D26E09"/>
    <w:pPr>
      <w:spacing w:after="160" w:line="240" w:lineRule="exact"/>
    </w:pPr>
    <w:rPr>
      <w:rFonts w:ascii="Verdana" w:eastAsia="Times New Roman" w:hAnsi="Verdana"/>
      <w:sz w:val="24"/>
      <w:szCs w:val="24"/>
      <w:lang w:val="en-US"/>
    </w:rPr>
  </w:style>
  <w:style w:type="character" w:customStyle="1" w:styleId="left">
    <w:name w:val="left"/>
    <w:rsid w:val="00671CDA"/>
  </w:style>
  <w:style w:type="paragraph" w:styleId="NormalWeb">
    <w:name w:val="Normal (Web)"/>
    <w:basedOn w:val="Normal"/>
    <w:uiPriority w:val="99"/>
    <w:unhideWhenUsed/>
    <w:rsid w:val="00FC268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8A06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uiPriority w:val="99"/>
    <w:semiHidden/>
    <w:unhideWhenUsed/>
    <w:rsid w:val="00564295"/>
    <w:rPr>
      <w:color w:val="605E5C"/>
      <w:shd w:val="clear" w:color="auto" w:fill="E1DFDD"/>
    </w:rPr>
  </w:style>
  <w:style w:type="character" w:customStyle="1" w:styleId="normaltextrun">
    <w:name w:val="normaltextrun"/>
    <w:rsid w:val="00C24D81"/>
  </w:style>
  <w:style w:type="character" w:styleId="CommentReference">
    <w:name w:val="annotation reference"/>
    <w:uiPriority w:val="99"/>
    <w:semiHidden/>
    <w:unhideWhenUsed/>
    <w:rsid w:val="000417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417E0"/>
    <w:rPr>
      <w:szCs w:val="20"/>
    </w:rPr>
  </w:style>
  <w:style w:type="character" w:customStyle="1" w:styleId="CommentTextChar">
    <w:name w:val="Comment Text Char"/>
    <w:link w:val="CommentText"/>
    <w:uiPriority w:val="99"/>
    <w:rsid w:val="000417E0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17E0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417E0"/>
    <w:rPr>
      <w:rFonts w:ascii="Arial" w:hAnsi="Arial"/>
      <w:b/>
      <w:bCs/>
      <w:lang w:eastAsia="en-US"/>
    </w:rPr>
  </w:style>
  <w:style w:type="character" w:customStyle="1" w:styleId="sn-widget-textblock-body">
    <w:name w:val="sn-widget-textblock-body"/>
    <w:basedOn w:val="DefaultParagraphFont"/>
    <w:rsid w:val="009F1E7F"/>
  </w:style>
  <w:style w:type="character" w:styleId="HTMLCode">
    <w:name w:val="HTML Code"/>
    <w:basedOn w:val="DefaultParagraphFont"/>
    <w:uiPriority w:val="99"/>
    <w:semiHidden/>
    <w:unhideWhenUsed/>
    <w:rsid w:val="0064363A"/>
    <w:rPr>
      <w:rFonts w:ascii="Courier New" w:eastAsia="Times New Roman" w:hAnsi="Courier New" w:cs="Courier New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A1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6E5"/>
    <w:rPr>
      <w:rFonts w:ascii="Arial" w:hAnsi="Arial"/>
      <w:i/>
      <w:iCs/>
      <w:color w:val="404040" w:themeColor="text1" w:themeTint="BF"/>
      <w:szCs w:val="22"/>
      <w:lang w:val="en-CA"/>
    </w:rPr>
  </w:style>
  <w:style w:type="character" w:styleId="IntenseEmphasis">
    <w:name w:val="Intense Emphasis"/>
    <w:basedOn w:val="DefaultParagraphFont"/>
    <w:uiPriority w:val="21"/>
    <w:qFormat/>
    <w:rsid w:val="00EA1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6E5"/>
    <w:rPr>
      <w:rFonts w:ascii="Arial" w:hAnsi="Arial"/>
      <w:i/>
      <w:iCs/>
      <w:color w:val="2F5496" w:themeColor="accent1" w:themeShade="BF"/>
      <w:szCs w:val="22"/>
      <w:lang w:val="en-CA"/>
    </w:rPr>
  </w:style>
  <w:style w:type="character" w:styleId="IntenseReference">
    <w:name w:val="Intense Reference"/>
    <w:basedOn w:val="DefaultParagraphFont"/>
    <w:uiPriority w:val="32"/>
    <w:qFormat/>
    <w:rsid w:val="00EA16E5"/>
    <w:rPr>
      <w:b/>
      <w:bCs/>
      <w:smallCaps/>
      <w:color w:val="2F5496" w:themeColor="accent1" w:themeShade="BF"/>
      <w:spacing w:val="5"/>
    </w:rPr>
  </w:style>
  <w:style w:type="character" w:styleId="Mention">
    <w:name w:val="Mention"/>
    <w:basedOn w:val="DefaultParagraphFont"/>
    <w:uiPriority w:val="99"/>
    <w:unhideWhenUsed/>
    <w:rsid w:val="00B23D5B"/>
    <w:rPr>
      <w:color w:val="2B579A"/>
      <w:shd w:val="clear" w:color="auto" w:fill="E1DFDD"/>
    </w:rPr>
  </w:style>
  <w:style w:type="paragraph" w:customStyle="1" w:styleId="pf0">
    <w:name w:val="pf0"/>
    <w:basedOn w:val="Normal"/>
    <w:rsid w:val="00A76A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CA"/>
    </w:rPr>
  </w:style>
  <w:style w:type="character" w:customStyle="1" w:styleId="cf01">
    <w:name w:val="cf01"/>
    <w:basedOn w:val="DefaultParagraphFont"/>
    <w:rsid w:val="00A76A7D"/>
    <w:rPr>
      <w:rFonts w:ascii="Segoe UI" w:hAnsi="Segoe UI" w:cs="Segoe UI" w:hint="default"/>
      <w:sz w:val="18"/>
      <w:szCs w:val="18"/>
    </w:rPr>
  </w:style>
  <w:style w:type="character" w:customStyle="1" w:styleId="cf11">
    <w:name w:val="cf11"/>
    <w:basedOn w:val="DefaultParagraphFont"/>
    <w:rsid w:val="00A76A7D"/>
    <w:rPr>
      <w:rFonts w:ascii="Segoe UI" w:hAnsi="Segoe UI" w:cs="Segoe UI" w:hint="default"/>
      <w:i/>
      <w:iCs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068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6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70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238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81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54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69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2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33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99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169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5432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327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6638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1761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334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708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5310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587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23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6277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449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076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7194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967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735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9524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2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8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4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04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16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796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64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9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9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86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622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23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44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64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09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755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044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90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167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772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460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584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92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493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506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9374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65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10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96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27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26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7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9648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69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200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607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68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153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16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863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347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864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179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412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2096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18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3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0816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99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20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693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495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5929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1772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273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837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415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046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27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9708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079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70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569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203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108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8312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398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307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1659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464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91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3304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925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250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8930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99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462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0711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604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099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2048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1028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16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75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93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17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949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57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912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183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7144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098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1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07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68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19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567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625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2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2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0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40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9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5338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785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5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39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20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2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92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11580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692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006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133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667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664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2829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20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143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084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572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448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3676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571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02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578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53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164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5100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227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27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3919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12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154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4916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0218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853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572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687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393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072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288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231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0488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92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1402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72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18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200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078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585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14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59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50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87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385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033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0252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46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179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786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05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95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9279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5506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354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001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670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94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116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1468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430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9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3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08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1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829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8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25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64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25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275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30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6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34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22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98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848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977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713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7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1537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9356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11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207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21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990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038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2762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532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14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984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7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76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4028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285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641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3417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06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073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619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966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693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981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2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056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3252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0702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653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110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022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605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799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898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874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8168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750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0487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681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558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578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4151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84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919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1463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37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820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777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2073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392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7467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31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88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9733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151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378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9375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18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733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6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6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5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48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9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221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94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6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8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9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8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57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72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5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90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9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85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975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03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098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7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3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1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2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624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47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44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099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7413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175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225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1107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039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150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1180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703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6018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32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4154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59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3026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9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704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4182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3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58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01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05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6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15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1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66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917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76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886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42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594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148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017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57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170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374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268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335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30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33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70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1426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9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5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0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67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24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42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319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863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2583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094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61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885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588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874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9271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48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5490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118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510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336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5395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083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59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552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285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184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208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217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622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5537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35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36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579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1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239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0539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7306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615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022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463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757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0220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51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437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12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12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566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251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805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274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4365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481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668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1751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462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942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841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055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5654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69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82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080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1057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951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402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523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584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59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5256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520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33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7889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2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7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8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72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722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53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03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7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47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06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0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29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370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861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1638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507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8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5790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251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988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6679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71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572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602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46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78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699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24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41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297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65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57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83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563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853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016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179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558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367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224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34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380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713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4061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692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39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8311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581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179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9199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640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628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116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981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166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03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57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043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751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5783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362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991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8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55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55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01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205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776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0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7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825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89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48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55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29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333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478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53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24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1843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402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45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31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08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645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6897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341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82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77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422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72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0275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494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61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7089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9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442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5817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3799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818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875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699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8009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0277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8672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990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208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621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318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6064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785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958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3657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945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458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009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654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967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505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31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214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8551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488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854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2131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892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389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7412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879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284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7291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96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109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0452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85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6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7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9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8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5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97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39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31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28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7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5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272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56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3429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766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8628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3350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33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1954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816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97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407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848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384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996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409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643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593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02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8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413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12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235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240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71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10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47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950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618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08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5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3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8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0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76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09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31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9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7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12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50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496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872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76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50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0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136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780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82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76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419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889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2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0251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575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547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616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424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8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8649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487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379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184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22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799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7153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685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866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142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075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582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2237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868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1590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911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689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5362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710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688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5278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2690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283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3502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799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768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8985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399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547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4160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412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409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9972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65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405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78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16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25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4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408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765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797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845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633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679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7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658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566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578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66178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641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278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4876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645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265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433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984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64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78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4138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508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21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123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804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7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860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466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29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90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071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142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723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783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166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747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303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84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37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861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180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213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77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7199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390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166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7073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57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55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7459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936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041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848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968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837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927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60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688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140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822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042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8382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643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187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208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445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59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532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019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357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2523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774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448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9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4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9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27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49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753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35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9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1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85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2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50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6610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4347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36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43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90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573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1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2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6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99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6776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52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434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88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0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8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225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36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86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16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47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6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63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73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592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07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229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328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881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7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1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896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75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9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55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526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174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8529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51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4131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56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3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4570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57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6265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5218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796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56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3176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79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729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2022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16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78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8320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183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7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4018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767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987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482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528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799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693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0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0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2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88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03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49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398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352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85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22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26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504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88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31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713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18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139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305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9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06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232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2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14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7797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2310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779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2675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26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609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118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839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992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04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1727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553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357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761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143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6457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57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552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511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127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6310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0172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69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6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1697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48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549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644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62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988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078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7542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156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520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631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4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6158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874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296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529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308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111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1637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965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339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910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4112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12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725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895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747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936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22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5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44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5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41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2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31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9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728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524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2009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9381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194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504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539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1692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4133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99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67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4270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16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35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927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97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37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39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6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3037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896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82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1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75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09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85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6067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87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33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636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05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86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00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1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0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5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9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254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369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4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90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757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126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373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2288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95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165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856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924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9432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547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729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72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9386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291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530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649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856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1323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67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837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4947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002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5407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1690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68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2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318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622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567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9330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25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06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9646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411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5482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618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718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659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4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395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030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7053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940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503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1595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4720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8408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88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661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582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144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789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752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503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376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879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607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2317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471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6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5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59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24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53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5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2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01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578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684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3346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75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03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941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512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2962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1331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625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4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83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798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891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189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812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166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8255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256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302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534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61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811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198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669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6794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4033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330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319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1866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0156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910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9555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3882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51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741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6893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519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3652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8621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380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3799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7771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086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8897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97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787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414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08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984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7349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697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89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05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647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001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684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054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12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7907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28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594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5305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2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8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15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91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35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06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2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4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58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290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73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31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52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6057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816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8131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6129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50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42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891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044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08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577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611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91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588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37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386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0026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7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89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19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39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55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9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326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95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8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14768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29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765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9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94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8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289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32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7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567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95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147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313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615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yperlink" Target="https://docs.oracle.com/en/database/oracle/zero-downtime-migration/21.4/zdmig/installing-zdm.html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learn.microsoft.com/en-us/sql/dma/dma-overview" TargetMode="External"/><Relationship Id="rId21" Type="http://schemas.openxmlformats.org/officeDocument/2006/relationships/oleObject" Target="embeddings/oleObject3.bin"/><Relationship Id="rId34" Type="http://schemas.openxmlformats.org/officeDocument/2006/relationships/image" Target="media/image18.png"/><Relationship Id="rId42" Type="http://schemas.openxmlformats.org/officeDocument/2006/relationships/oleObject" Target="embeddings/oleObject4.bin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s://www.youtube.com/watch?v=oTd6JENiSas&amp;list=PLH8y1BNPAKjJgJtGc52_DQRxbCCCdrjeP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learn.microsoft.com/en-us/azure/dms/dms-overview" TargetMode="External"/><Relationship Id="rId45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1fDDGlb7y7Y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20" Type="http://schemas.openxmlformats.org/officeDocument/2006/relationships/oleObject" Target="embeddings/oleObject2.bin"/><Relationship Id="rId41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hyaPabba\Downloads\Detailed%20Infrastructure%20Design.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9221BD90C1B442A50614A9233ECE2E" ma:contentTypeVersion="12" ma:contentTypeDescription="Create a new document." ma:contentTypeScope="" ma:versionID="6aaab0d3cc0aa88d99b7477abd62bfb4">
  <xsd:schema xmlns:xsd="http://www.w3.org/2001/XMLSchema" xmlns:xs="http://www.w3.org/2001/XMLSchema" xmlns:p="http://schemas.microsoft.com/office/2006/metadata/properties" xmlns:ns2="710059b3-6787-4e2f-a946-5903cea3678f" xmlns:ns3="5ec4519b-9ec4-4279-9c7c-1dbd80933e04" targetNamespace="http://schemas.microsoft.com/office/2006/metadata/properties" ma:root="true" ma:fieldsID="6084a3771dd1d80af3515520567ecee2" ns2:_="" ns3:_="">
    <xsd:import namespace="710059b3-6787-4e2f-a946-5903cea3678f"/>
    <xsd:import namespace="5ec4519b-9ec4-4279-9c7c-1dbd80933e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059b3-6787-4e2f-a946-5903cea367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837af68-2cfe-4eac-8c94-29ec38e1f0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c4519b-9ec4-4279-9c7c-1dbd80933e04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da8896a2-5814-4dd3-93e6-167119cf7310}" ma:internalName="TaxCatchAll" ma:showField="CatchAllData" ma:web="5ec4519b-9ec4-4279-9c7c-1dbd80933e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10059b3-6787-4e2f-a946-5903cea3678f">
      <Terms xmlns="http://schemas.microsoft.com/office/infopath/2007/PartnerControls"/>
    </lcf76f155ced4ddcb4097134ff3c332f>
    <TaxCatchAll xmlns="5ec4519b-9ec4-4279-9c7c-1dbd80933e04" xsi:nil="true"/>
  </documentManagement>
</p:properties>
</file>

<file path=customXml/itemProps1.xml><?xml version="1.0" encoding="utf-8"?>
<ds:datastoreItem xmlns:ds="http://schemas.openxmlformats.org/officeDocument/2006/customXml" ds:itemID="{57573D83-0CEE-454B-812A-38E824443B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0059b3-6787-4e2f-a946-5903cea3678f"/>
    <ds:schemaRef ds:uri="5ec4519b-9ec4-4279-9c7c-1dbd80933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CB1326-8655-4F21-9247-2AFC4201BA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ADDE32-D1D2-4898-B418-988F5FF95D3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90135D8-B7E9-4818-805C-F289C35D2EE4}">
  <ds:schemaRefs>
    <ds:schemaRef ds:uri="http://schemas.microsoft.com/office/2006/metadata/properties"/>
    <ds:schemaRef ds:uri="http://schemas.microsoft.com/office/infopath/2007/PartnerControls"/>
    <ds:schemaRef ds:uri="710059b3-6787-4e2f-a946-5903cea3678f"/>
    <ds:schemaRef ds:uri="5ec4519b-9ec4-4279-9c7c-1dbd80933e04"/>
  </ds:schemaRefs>
</ds:datastoreItem>
</file>

<file path=docMetadata/LabelInfo.xml><?xml version="1.0" encoding="utf-8"?>
<clbl:labelList xmlns:clbl="http://schemas.microsoft.com/office/2020/mipLabelMetadata">
  <clbl:label id="{f260df36-bc43-424c-8f44-c85226657b01}" enabled="0" method="" siteId="{f260df36-bc43-424c-8f44-c85226657b0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Detailed Infrastructure Design.Template.dotx</Template>
  <TotalTime>6885</TotalTime>
  <Pages>101</Pages>
  <Words>11575</Words>
  <Characters>65979</Characters>
  <Application>Microsoft Office Word</Application>
  <DocSecurity>0</DocSecurity>
  <Lines>549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ISM</Company>
  <LinksUpToDate>false</LinksUpToDate>
  <CharactersWithSpaces>77400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Blundell</dc:creator>
  <cp:keywords/>
  <dc:description/>
  <cp:lastModifiedBy>DABULA KRISHNA KISHORE</cp:lastModifiedBy>
  <cp:revision>663</cp:revision>
  <cp:lastPrinted>2017-06-07T14:37:00Z</cp:lastPrinted>
  <dcterms:created xsi:type="dcterms:W3CDTF">2024-10-28T22:53:00Z</dcterms:created>
  <dcterms:modified xsi:type="dcterms:W3CDTF">2025-07-31T09:11:00Z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0x010100369221BD90C1B442A50614A9233ECE2E</vt:lpwstr>
  </property>
  <property fmtid="{D5CDD505-2E9C-101B-9397-08002B2CF9AE}" pid="3" name="MediaServiceImageTags">
    <vt:lpwstr/>
  </property>
</Properties>
</file>